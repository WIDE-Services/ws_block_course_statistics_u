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l-GR" w:eastAsia="ja-JP"/>
        </w:rPr>
        <w:id w:val="-2056533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71A3F" w14:textId="778D7727" w:rsidR="00061F62" w:rsidRPr="00654415" w:rsidRDefault="00654415">
          <w:pPr>
            <w:pStyle w:val="af3"/>
          </w:pPr>
          <w:r>
            <w:t>Table of Content</w:t>
          </w:r>
        </w:p>
        <w:p w14:paraId="3937F209" w14:textId="6848E309" w:rsidR="00063320" w:rsidRDefault="00061F62">
          <w:pPr>
            <w:pStyle w:val="11"/>
            <w:tabs>
              <w:tab w:val="right" w:leader="dot" w:pos="9620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19792" w:history="1">
            <w:r w:rsidR="00635759">
              <w:rPr>
                <w:rStyle w:val="-"/>
                <w:noProof/>
                <w:lang w:val="en-US"/>
              </w:rPr>
              <w:t>Intallation</w:t>
            </w:r>
            <w:r w:rsidR="00063320">
              <w:rPr>
                <w:noProof/>
                <w:webHidden/>
              </w:rPr>
              <w:tab/>
            </w:r>
            <w:r w:rsidR="00073F20">
              <w:rPr>
                <w:noProof/>
                <w:webHidden/>
                <w:lang w:val="en-US"/>
              </w:rPr>
              <w:t>1</w:t>
            </w:r>
          </w:hyperlink>
        </w:p>
        <w:p w14:paraId="25E25292" w14:textId="414138F0" w:rsidR="00635759" w:rsidRDefault="00000000" w:rsidP="00635759">
          <w:pPr>
            <w:pStyle w:val="11"/>
            <w:tabs>
              <w:tab w:val="right" w:leader="dot" w:pos="9620"/>
            </w:tabs>
            <w:rPr>
              <w:noProof/>
              <w:lang w:val="en-US"/>
            </w:rPr>
          </w:pPr>
          <w:hyperlink w:anchor="_Toc88219792" w:history="1">
            <w:r w:rsidR="00635759">
              <w:rPr>
                <w:rStyle w:val="-"/>
                <w:noProof/>
                <w:lang w:val="en-US"/>
              </w:rPr>
              <w:t>Where to find the plugin</w:t>
            </w:r>
            <w:r w:rsidR="00635759" w:rsidRPr="001357DB">
              <w:rPr>
                <w:noProof/>
                <w:webHidden/>
                <w:lang w:val="en-US"/>
              </w:rPr>
              <w:tab/>
            </w:r>
          </w:hyperlink>
          <w:r w:rsidR="00C74495">
            <w:rPr>
              <w:noProof/>
              <w:lang w:val="en-US"/>
            </w:rPr>
            <w:t>2</w:t>
          </w:r>
        </w:p>
        <w:p w14:paraId="6E3944E4" w14:textId="10C48BE7" w:rsidR="00C74495" w:rsidRDefault="00C74495" w:rsidP="00C74495">
          <w:pPr>
            <w:rPr>
              <w:lang w:val="en-US"/>
            </w:rPr>
          </w:pPr>
          <w:r>
            <w:rPr>
              <w:lang w:val="en-US"/>
            </w:rPr>
            <w:t xml:space="preserve">Visibility access </w:t>
          </w:r>
          <w:r w:rsidR="003C7A0C">
            <w:rPr>
              <w:lang w:val="en-US"/>
            </w:rPr>
            <w:t xml:space="preserve">  </w:t>
          </w:r>
          <w:r>
            <w:rPr>
              <w:lang w:val="en-US"/>
            </w:rPr>
            <w:t>……………………………………………………………………………………………………………………………</w:t>
          </w:r>
          <w:r w:rsidR="003C7A0C">
            <w:rPr>
              <w:lang w:val="en-US"/>
            </w:rPr>
            <w:t xml:space="preserve"> </w:t>
          </w:r>
          <w:r>
            <w:rPr>
              <w:lang w:val="en-US"/>
            </w:rPr>
            <w:t>2</w:t>
          </w:r>
        </w:p>
        <w:p w14:paraId="6E5F2E15" w14:textId="1B6DBF22" w:rsidR="00C74495" w:rsidRDefault="00C74495" w:rsidP="00C74495">
          <w:pPr>
            <w:rPr>
              <w:lang w:val="en-US"/>
            </w:rPr>
          </w:pPr>
          <w:r>
            <w:rPr>
              <w:lang w:val="en-US"/>
            </w:rPr>
            <w:t>Structure</w:t>
          </w:r>
          <w:r w:rsidR="003C7A0C">
            <w:rPr>
              <w:lang w:val="en-US"/>
            </w:rPr>
            <w:t xml:space="preserve"> ……………………………………………………………………………………………………………………………………… 2</w:t>
          </w:r>
        </w:p>
        <w:p w14:paraId="6EF4C6FD" w14:textId="2B951C36" w:rsidR="00A455C1" w:rsidRPr="00C74495" w:rsidRDefault="00A455C1" w:rsidP="00C74495">
          <w:pPr>
            <w:rPr>
              <w:lang w:val="en-US"/>
            </w:rPr>
          </w:pPr>
          <w:r>
            <w:rPr>
              <w:lang w:val="en-US"/>
            </w:rPr>
            <w:t>How it works………………………………………………………………………………………………………………………………… 2</w:t>
          </w:r>
        </w:p>
        <w:p w14:paraId="4B9A1001" w14:textId="28F6F192" w:rsidR="00073F20" w:rsidRPr="003C7A0C" w:rsidRDefault="00000000" w:rsidP="00073F20">
          <w:pPr>
            <w:pStyle w:val="11"/>
            <w:tabs>
              <w:tab w:val="right" w:leader="dot" w:pos="9620"/>
            </w:tabs>
            <w:rPr>
              <w:noProof/>
              <w:sz w:val="22"/>
              <w:szCs w:val="22"/>
              <w:lang w:val="en-US" w:eastAsia="el-GR"/>
            </w:rPr>
          </w:pPr>
          <w:hyperlink w:anchor="_Toc88219795" w:history="1">
            <w:r w:rsidR="00635759">
              <w:rPr>
                <w:rStyle w:val="-"/>
                <w:noProof/>
                <w:lang w:val="en-US"/>
              </w:rPr>
              <w:t>General Measures</w:t>
            </w:r>
            <w:r w:rsidR="00073F20" w:rsidRPr="003C7A0C">
              <w:rPr>
                <w:noProof/>
                <w:webHidden/>
                <w:lang w:val="en-US"/>
              </w:rPr>
              <w:tab/>
            </w:r>
          </w:hyperlink>
          <w:r w:rsidR="003C7A0C">
            <w:rPr>
              <w:noProof/>
              <w:lang w:val="en-US"/>
            </w:rPr>
            <w:t>3</w:t>
          </w:r>
        </w:p>
        <w:p w14:paraId="313FD81E" w14:textId="1669F607" w:rsidR="004F6009" w:rsidRDefault="00635759" w:rsidP="004F6009">
          <w:pPr>
            <w:rPr>
              <w:lang w:val="en-US"/>
            </w:rPr>
          </w:pPr>
          <w:r>
            <w:rPr>
              <w:lang w:val="en-US"/>
            </w:rPr>
            <w:t>Measure</w:t>
          </w:r>
          <w:r w:rsidR="00A46DAC">
            <w:rPr>
              <w:lang w:val="en-US"/>
            </w:rPr>
            <w:t>s</w:t>
          </w:r>
          <w:r>
            <w:rPr>
              <w:lang w:val="en-US"/>
            </w:rPr>
            <w:t xml:space="preserve"> per Tool </w:t>
          </w:r>
          <w:r w:rsidR="004F6009">
            <w:rPr>
              <w:lang w:val="en-US"/>
            </w:rPr>
            <w:t>……………………………………………………………………………………………………………………….</w:t>
          </w:r>
          <w:r w:rsidR="003C7A0C">
            <w:rPr>
              <w:lang w:val="en-US"/>
            </w:rPr>
            <w:t>. 3</w:t>
          </w:r>
        </w:p>
        <w:p w14:paraId="15F550F7" w14:textId="2F248F13" w:rsidR="00635759" w:rsidRDefault="00635759" w:rsidP="00635759">
          <w:pPr>
            <w:rPr>
              <w:lang w:val="en-US"/>
            </w:rPr>
          </w:pPr>
          <w:r>
            <w:rPr>
              <w:lang w:val="en-US"/>
            </w:rPr>
            <w:t>Measure</w:t>
          </w:r>
          <w:r w:rsidR="00A46DAC">
            <w:rPr>
              <w:lang w:val="en-US"/>
            </w:rPr>
            <w:t>s</w:t>
          </w:r>
          <w:r>
            <w:rPr>
              <w:lang w:val="en-US"/>
            </w:rPr>
            <w:t xml:space="preserve"> for the Forum .………………………………………………………………………………………………………………</w:t>
          </w:r>
          <w:r w:rsidR="003C7A0C">
            <w:rPr>
              <w:lang w:val="en-US"/>
            </w:rPr>
            <w:t xml:space="preserve"> 6</w:t>
          </w:r>
        </w:p>
        <w:p w14:paraId="7F2FDD02" w14:textId="733F25D8" w:rsidR="00635759" w:rsidRDefault="00635759" w:rsidP="00635759">
          <w:pPr>
            <w:rPr>
              <w:lang w:val="en-US"/>
            </w:rPr>
          </w:pPr>
          <w:r>
            <w:rPr>
              <w:lang w:val="en-US"/>
            </w:rPr>
            <w:t>Measure</w:t>
          </w:r>
          <w:r w:rsidR="00A46DAC">
            <w:rPr>
              <w:lang w:val="en-US"/>
            </w:rPr>
            <w:t>s</w:t>
          </w:r>
          <w:r>
            <w:rPr>
              <w:lang w:val="en-US"/>
            </w:rPr>
            <w:t xml:space="preserve"> for the Quiz …………………………………………………………………………………………………………………</w:t>
          </w:r>
          <w:r w:rsidR="003C7A0C">
            <w:rPr>
              <w:lang w:val="en-US"/>
            </w:rPr>
            <w:t xml:space="preserve">. </w:t>
          </w:r>
          <w:r w:rsidR="007C5C5E">
            <w:rPr>
              <w:lang w:val="en-US"/>
            </w:rPr>
            <w:t>6</w:t>
          </w:r>
        </w:p>
        <w:p w14:paraId="00173913" w14:textId="77777777" w:rsidR="00635759" w:rsidRDefault="00635759" w:rsidP="004F6009">
          <w:pPr>
            <w:rPr>
              <w:lang w:val="en-US"/>
            </w:rPr>
          </w:pPr>
        </w:p>
        <w:p w14:paraId="04173C42" w14:textId="77777777" w:rsidR="00B00560" w:rsidRPr="00B00560" w:rsidRDefault="00B00560" w:rsidP="00B00560">
          <w:pPr>
            <w:rPr>
              <w:lang w:val="en-US"/>
            </w:rPr>
          </w:pPr>
        </w:p>
        <w:p w14:paraId="067BBED7" w14:textId="77777777" w:rsidR="009F7967" w:rsidRDefault="00061F62" w:rsidP="003D18C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E7AAD5C" w14:textId="77777777" w:rsidR="00635759" w:rsidRDefault="00635759" w:rsidP="003D18CE">
      <w:pPr>
        <w:rPr>
          <w:color w:val="2683C6" w:themeColor="accent2"/>
          <w:sz w:val="28"/>
          <w:szCs w:val="28"/>
          <w:lang w:val="en-US"/>
        </w:rPr>
      </w:pPr>
    </w:p>
    <w:p w14:paraId="4F59561D" w14:textId="6A0CF0ED" w:rsidR="00635759" w:rsidRDefault="00635759" w:rsidP="00635759">
      <w:pPr>
        <w:jc w:val="center"/>
        <w:rPr>
          <w:color w:val="2683C6" w:themeColor="accent2"/>
          <w:sz w:val="28"/>
          <w:szCs w:val="28"/>
          <w:lang w:val="en-US"/>
        </w:rPr>
      </w:pPr>
      <w:r>
        <w:rPr>
          <w:color w:val="2683C6" w:themeColor="accent2"/>
          <w:sz w:val="28"/>
          <w:szCs w:val="28"/>
          <w:lang w:val="en-US"/>
        </w:rPr>
        <w:t>B</w:t>
      </w:r>
      <w:r w:rsidR="00C74495">
        <w:rPr>
          <w:color w:val="2683C6" w:themeColor="accent2"/>
          <w:sz w:val="28"/>
          <w:szCs w:val="28"/>
          <w:lang w:val="en-US"/>
        </w:rPr>
        <w:t>LOCK</w:t>
      </w:r>
      <w:r>
        <w:rPr>
          <w:color w:val="2683C6" w:themeColor="accent2"/>
          <w:sz w:val="28"/>
          <w:szCs w:val="28"/>
          <w:lang w:val="en-US"/>
        </w:rPr>
        <w:t xml:space="preserve"> COURSE STATISTICS</w:t>
      </w:r>
    </w:p>
    <w:p w14:paraId="48A579CE" w14:textId="77777777" w:rsidR="00635759" w:rsidRDefault="00635759" w:rsidP="00635759">
      <w:pPr>
        <w:jc w:val="center"/>
        <w:rPr>
          <w:color w:val="2683C6" w:themeColor="accent2"/>
          <w:sz w:val="28"/>
          <w:szCs w:val="28"/>
          <w:lang w:val="en-US"/>
        </w:rPr>
      </w:pPr>
    </w:p>
    <w:p w14:paraId="736DF1EF" w14:textId="382EF0E2" w:rsidR="00635759" w:rsidRDefault="00635759" w:rsidP="00635759">
      <w:pPr>
        <w:rPr>
          <w:color w:val="2683C6" w:themeColor="accent2"/>
          <w:sz w:val="28"/>
          <w:szCs w:val="28"/>
          <w:lang w:val="en-US"/>
        </w:rPr>
      </w:pPr>
      <w:r>
        <w:rPr>
          <w:color w:val="2683C6" w:themeColor="accent2"/>
          <w:sz w:val="28"/>
          <w:szCs w:val="28"/>
          <w:lang w:val="en-US"/>
        </w:rPr>
        <w:t>Installation</w:t>
      </w:r>
    </w:p>
    <w:p w14:paraId="306B882F" w14:textId="032CBCE7" w:rsidR="00635759" w:rsidRDefault="00192C0C" w:rsidP="00A46DAC">
      <w:pPr>
        <w:pStyle w:val="breadcrumb-item"/>
        <w:shd w:val="clear" w:color="auto" w:fill="FFFFFF"/>
        <w:rPr>
          <w:noProof/>
          <w:lang w:val="en-US"/>
        </w:rPr>
      </w:pPr>
      <w:r>
        <w:rPr>
          <w:noProof/>
          <w:lang w:val="en-US"/>
        </w:rPr>
        <w:t>Navigate to Site administration / Install plugin. Choose the zip file and place it to the upload area.</w:t>
      </w:r>
    </w:p>
    <w:p w14:paraId="209202BE" w14:textId="59D47710" w:rsidR="00A46DAC" w:rsidRPr="003D18CE" w:rsidRDefault="00A46DAC" w:rsidP="00A46DAC">
      <w:pPr>
        <w:pStyle w:val="breadcrumb-item"/>
        <w:shd w:val="clear" w:color="auto" w:fill="FFFFFF"/>
        <w:rPr>
          <w:rFonts w:ascii="Segoe UI" w:hAnsi="Segoe UI" w:cs="Segoe UI"/>
          <w:color w:val="1D2125"/>
          <w:sz w:val="23"/>
          <w:szCs w:val="23"/>
          <w:lang w:val="en-US"/>
        </w:rPr>
      </w:pPr>
      <w:r>
        <w:rPr>
          <w:noProof/>
          <w:color w:val="1D2125"/>
          <w:sz w:val="23"/>
          <w:szCs w:val="23"/>
          <w:lang w:val="en-US"/>
        </w:rPr>
        <w:drawing>
          <wp:inline distT="0" distB="0" distL="0" distR="0" wp14:anchorId="46E88B96" wp14:editId="623FCD1C">
            <wp:extent cx="5148082" cy="2508509"/>
            <wp:effectExtent l="0" t="0" r="0" b="6350"/>
            <wp:docPr id="16778050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5074" name="Εικόνα 16778050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82" cy="25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0AF6" w14:textId="26E4F3F5" w:rsidR="00635759" w:rsidRDefault="00635759" w:rsidP="00635759">
      <w:pPr>
        <w:rPr>
          <w:color w:val="2683C6" w:themeColor="accent2"/>
          <w:sz w:val="28"/>
          <w:szCs w:val="28"/>
          <w:lang w:val="en-US"/>
        </w:rPr>
      </w:pPr>
    </w:p>
    <w:p w14:paraId="79CC6AB3" w14:textId="77777777" w:rsidR="00C74495" w:rsidRDefault="00C74495" w:rsidP="003D18CE">
      <w:pPr>
        <w:rPr>
          <w:color w:val="2683C6" w:themeColor="accent2"/>
          <w:sz w:val="28"/>
          <w:szCs w:val="28"/>
          <w:lang w:val="en-US"/>
        </w:rPr>
      </w:pPr>
    </w:p>
    <w:p w14:paraId="0563D5CE" w14:textId="77777777" w:rsidR="00C74495" w:rsidRDefault="00C74495" w:rsidP="003D18CE">
      <w:pPr>
        <w:rPr>
          <w:color w:val="2683C6" w:themeColor="accent2"/>
          <w:sz w:val="28"/>
          <w:szCs w:val="28"/>
          <w:lang w:val="en-US"/>
        </w:rPr>
      </w:pPr>
    </w:p>
    <w:p w14:paraId="4CF12D96" w14:textId="77777777" w:rsidR="00C74495" w:rsidRDefault="00C74495" w:rsidP="003D18CE">
      <w:pPr>
        <w:rPr>
          <w:color w:val="2683C6" w:themeColor="accent2"/>
          <w:sz w:val="28"/>
          <w:szCs w:val="28"/>
          <w:lang w:val="en-US"/>
        </w:rPr>
      </w:pPr>
    </w:p>
    <w:p w14:paraId="15EC3C09" w14:textId="620DF808" w:rsidR="003D18CE" w:rsidRPr="009F7967" w:rsidRDefault="003D18CE" w:rsidP="003D18CE">
      <w:pPr>
        <w:rPr>
          <w:b/>
          <w:bCs/>
          <w:sz w:val="28"/>
          <w:szCs w:val="28"/>
          <w:lang w:val="en-US"/>
        </w:rPr>
      </w:pPr>
      <w:r w:rsidRPr="009F7967">
        <w:rPr>
          <w:color w:val="2683C6" w:themeColor="accent2"/>
          <w:sz w:val="28"/>
          <w:szCs w:val="28"/>
          <w:lang w:val="en-US"/>
        </w:rPr>
        <w:t>Where to find the plugin</w:t>
      </w:r>
    </w:p>
    <w:p w14:paraId="6E94B854" w14:textId="0ACFC0D1" w:rsidR="00A46DAC" w:rsidRPr="002C6B65" w:rsidRDefault="003D18CE" w:rsidP="002C6B65">
      <w:pPr>
        <w:pStyle w:val="breadcrumb-item"/>
        <w:numPr>
          <w:ilvl w:val="0"/>
          <w:numId w:val="40"/>
        </w:numPr>
        <w:shd w:val="clear" w:color="auto" w:fill="FFFFFF"/>
        <w:rPr>
          <w:rFonts w:ascii="Segoe UI" w:hAnsi="Segoe UI" w:cs="Segoe UI"/>
          <w:color w:val="1D2125"/>
          <w:sz w:val="23"/>
          <w:szCs w:val="23"/>
          <w:lang w:val="en-US"/>
        </w:rPr>
      </w:pPr>
      <w:r>
        <w:rPr>
          <w:noProof/>
          <w:lang w:val="en-US"/>
        </w:rPr>
        <w:t>Navigate to Site administration / Manage course and categories</w:t>
      </w:r>
    </w:p>
    <w:p w14:paraId="5AB8C2E1" w14:textId="78D38B03" w:rsidR="003D18CE" w:rsidRDefault="003D18CE" w:rsidP="003D18CE">
      <w:pPr>
        <w:pStyle w:val="breadcrumb-item"/>
        <w:numPr>
          <w:ilvl w:val="0"/>
          <w:numId w:val="40"/>
        </w:numPr>
        <w:shd w:val="clear" w:color="auto" w:fill="FFFFFF"/>
        <w:rPr>
          <w:color w:val="1D2125"/>
          <w:sz w:val="23"/>
          <w:szCs w:val="23"/>
          <w:lang w:val="en-US"/>
        </w:rPr>
      </w:pPr>
      <w:r w:rsidRPr="003D18CE">
        <w:rPr>
          <w:noProof/>
          <w:lang w:val="en-US"/>
        </w:rPr>
        <w:t>The plugin is displayed at the right panel</w:t>
      </w:r>
      <w:r w:rsidRPr="003D18CE">
        <w:rPr>
          <w:color w:val="1D2125"/>
          <w:sz w:val="23"/>
          <w:szCs w:val="23"/>
          <w:lang w:val="en-US"/>
        </w:rPr>
        <w:t xml:space="preserve"> as a block</w:t>
      </w:r>
    </w:p>
    <w:p w14:paraId="2A85220E" w14:textId="77777777" w:rsidR="00A46DAC" w:rsidRDefault="00A46DAC" w:rsidP="00A46DAC">
      <w:pPr>
        <w:pStyle w:val="af1"/>
        <w:rPr>
          <w:color w:val="1D2125"/>
          <w:sz w:val="23"/>
          <w:szCs w:val="23"/>
          <w:lang w:val="en-US"/>
        </w:rPr>
      </w:pPr>
    </w:p>
    <w:p w14:paraId="460AE1CC" w14:textId="50784FD9" w:rsidR="00A46DAC" w:rsidRDefault="00A46DAC" w:rsidP="00A46DAC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  <w:r>
        <w:rPr>
          <w:noProof/>
          <w:color w:val="1D2125"/>
          <w:sz w:val="23"/>
          <w:szCs w:val="23"/>
          <w:lang w:val="en-US"/>
        </w:rPr>
        <w:drawing>
          <wp:inline distT="0" distB="0" distL="0" distR="0" wp14:anchorId="329C0CBA" wp14:editId="27A10DB2">
            <wp:extent cx="5852172" cy="2941326"/>
            <wp:effectExtent l="0" t="0" r="0" b="0"/>
            <wp:docPr id="182156643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6434" name="Εικόνα 18215664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29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6C3A" w14:textId="77777777" w:rsidR="00A46DAC" w:rsidRDefault="00A46DAC" w:rsidP="00A46DAC">
      <w:pPr>
        <w:rPr>
          <w:color w:val="2683C6" w:themeColor="accent2"/>
          <w:sz w:val="28"/>
          <w:szCs w:val="28"/>
          <w:lang w:val="en-US"/>
        </w:rPr>
      </w:pPr>
    </w:p>
    <w:p w14:paraId="36C058DD" w14:textId="012B99BA" w:rsidR="00192C0C" w:rsidRDefault="00192C0C" w:rsidP="00A46DAC">
      <w:pPr>
        <w:rPr>
          <w:color w:val="2683C6" w:themeColor="accent2"/>
          <w:sz w:val="28"/>
          <w:szCs w:val="28"/>
          <w:lang w:val="en-US"/>
        </w:rPr>
      </w:pPr>
      <w:r>
        <w:rPr>
          <w:color w:val="2683C6" w:themeColor="accent2"/>
          <w:sz w:val="28"/>
          <w:szCs w:val="28"/>
          <w:lang w:val="en-US"/>
        </w:rPr>
        <w:t>Visibility Access</w:t>
      </w:r>
    </w:p>
    <w:p w14:paraId="48F36C3D" w14:textId="66612A32" w:rsidR="00192C0C" w:rsidRDefault="00192C0C" w:rsidP="00A46DAC">
      <w:pPr>
        <w:rPr>
          <w:color w:val="000000" w:themeColor="text1"/>
          <w:lang w:val="en-US"/>
        </w:rPr>
      </w:pPr>
      <w:r w:rsidRPr="00192C0C">
        <w:rPr>
          <w:color w:val="000000" w:themeColor="text1"/>
          <w:lang w:val="en-US"/>
        </w:rPr>
        <w:t>The block plugin can be seen from admin/</w:t>
      </w:r>
      <w:proofErr w:type="gramStart"/>
      <w:r w:rsidRPr="00192C0C">
        <w:rPr>
          <w:color w:val="000000" w:themeColor="text1"/>
          <w:lang w:val="en-US"/>
        </w:rPr>
        <w:t>manager ,</w:t>
      </w:r>
      <w:proofErr w:type="gramEnd"/>
      <w:r w:rsidRPr="00192C0C">
        <w:rPr>
          <w:color w:val="000000" w:themeColor="text1"/>
          <w:lang w:val="en-US"/>
        </w:rPr>
        <w:t xml:space="preserve"> teacher and editing</w:t>
      </w:r>
      <w:r>
        <w:rPr>
          <w:color w:val="000000" w:themeColor="text1"/>
          <w:lang w:val="en-US"/>
        </w:rPr>
        <w:t xml:space="preserve"> </w:t>
      </w:r>
      <w:r w:rsidRPr="00192C0C">
        <w:rPr>
          <w:color w:val="000000" w:themeColor="text1"/>
          <w:lang w:val="en-US"/>
        </w:rPr>
        <w:t>teacher roles</w:t>
      </w:r>
      <w:r>
        <w:rPr>
          <w:color w:val="000000" w:themeColor="text1"/>
          <w:lang w:val="en-US"/>
        </w:rPr>
        <w:t>.</w:t>
      </w:r>
    </w:p>
    <w:p w14:paraId="1E996A68" w14:textId="7B905A99" w:rsidR="002C6B65" w:rsidRDefault="002C6B65" w:rsidP="00A46DA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The block is not necessary to be install in all </w:t>
      </w:r>
      <w:proofErr w:type="gramStart"/>
      <w:r>
        <w:rPr>
          <w:color w:val="000000" w:themeColor="text1"/>
          <w:lang w:val="en-US"/>
        </w:rPr>
        <w:t>courses ,</w:t>
      </w:r>
      <w:proofErr w:type="gramEnd"/>
      <w:r>
        <w:rPr>
          <w:color w:val="000000" w:themeColor="text1"/>
          <w:lang w:val="en-US"/>
        </w:rPr>
        <w:t xml:space="preserve"> one is enough. When installed the admin will be able to see statistics for all courses. In the cases of </w:t>
      </w:r>
      <w:proofErr w:type="gramStart"/>
      <w:r>
        <w:rPr>
          <w:color w:val="000000" w:themeColor="text1"/>
          <w:lang w:val="en-US"/>
        </w:rPr>
        <w:t>teachers</w:t>
      </w:r>
      <w:proofErr w:type="gramEnd"/>
      <w:r>
        <w:rPr>
          <w:color w:val="000000" w:themeColor="text1"/>
          <w:lang w:val="en-US"/>
        </w:rPr>
        <w:t xml:space="preserve"> the block must be installed to a course that the user is teacher, then the block will find all other courses that this user is teacher and will show the statistics.</w:t>
      </w:r>
    </w:p>
    <w:p w14:paraId="4FCEC266" w14:textId="220276C3" w:rsidR="0074220B" w:rsidRDefault="0074220B" w:rsidP="00A46DAC">
      <w:pPr>
        <w:rPr>
          <w:color w:val="1C6194" w:themeColor="accent2" w:themeShade="BF"/>
          <w:lang w:val="en-US"/>
        </w:rPr>
      </w:pPr>
      <w:r w:rsidRPr="0074220B">
        <w:rPr>
          <w:color w:val="1C6194" w:themeColor="accent2" w:themeShade="BF"/>
          <w:lang w:val="en-US"/>
        </w:rPr>
        <w:t xml:space="preserve">*The manual for admin and teachers </w:t>
      </w:r>
      <w:proofErr w:type="gramStart"/>
      <w:r w:rsidRPr="0074220B">
        <w:rPr>
          <w:color w:val="1C6194" w:themeColor="accent2" w:themeShade="BF"/>
          <w:lang w:val="en-US"/>
        </w:rPr>
        <w:t>are</w:t>
      </w:r>
      <w:proofErr w:type="gramEnd"/>
      <w:r w:rsidRPr="0074220B">
        <w:rPr>
          <w:color w:val="1C6194" w:themeColor="accent2" w:themeShade="BF"/>
          <w:lang w:val="en-US"/>
        </w:rPr>
        <w:t xml:space="preserve"> exactly the same.</w:t>
      </w:r>
    </w:p>
    <w:p w14:paraId="672D9DEE" w14:textId="77777777" w:rsidR="00A455C1" w:rsidRDefault="00A455C1" w:rsidP="00A46DAC">
      <w:pPr>
        <w:rPr>
          <w:color w:val="1C6194" w:themeColor="accent2" w:themeShade="BF"/>
          <w:lang w:val="en-US"/>
        </w:rPr>
      </w:pPr>
    </w:p>
    <w:p w14:paraId="153F5E4E" w14:textId="335EB4F6" w:rsidR="00A455C1" w:rsidRDefault="00A455C1" w:rsidP="00A455C1">
      <w:pPr>
        <w:rPr>
          <w:color w:val="2683C6" w:themeColor="accent2"/>
          <w:sz w:val="28"/>
          <w:szCs w:val="28"/>
          <w:lang w:val="en-US"/>
        </w:rPr>
      </w:pPr>
      <w:r>
        <w:rPr>
          <w:color w:val="2683C6" w:themeColor="accent2"/>
          <w:sz w:val="28"/>
          <w:szCs w:val="28"/>
          <w:lang w:val="en-US"/>
        </w:rPr>
        <w:t>How it works</w:t>
      </w:r>
    </w:p>
    <w:p w14:paraId="51FF8EAF" w14:textId="592C8E88" w:rsidR="00A455C1" w:rsidRDefault="00A455C1" w:rsidP="001357DB">
      <w:pPr>
        <w:pStyle w:val="2"/>
        <w:shd w:val="clear" w:color="auto" w:fill="FFFFFF"/>
        <w:spacing w:before="0"/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The block uses a schedule task</w:t>
      </w:r>
      <w:r w:rsidR="001357DB">
        <w:rPr>
          <w:color w:val="000000" w:themeColor="text1"/>
          <w:lang w:val="en-US"/>
        </w:rPr>
        <w:t xml:space="preserve"> ‘</w:t>
      </w:r>
      <w:r w:rsidR="001357DB" w:rsidRPr="001357DB">
        <w:rPr>
          <w:rFonts w:ascii="Segoe UI" w:hAnsi="Segoe UI" w:cs="Segoe UI"/>
          <w:b/>
          <w:bCs/>
          <w:color w:val="1D2125"/>
          <w:sz w:val="24"/>
          <w:szCs w:val="24"/>
          <w:lang w:val="en-US"/>
        </w:rPr>
        <w:t xml:space="preserve">Pre calculate statistics from </w:t>
      </w:r>
      <w:proofErr w:type="spellStart"/>
      <w:r w:rsidR="001357DB" w:rsidRPr="001357DB">
        <w:rPr>
          <w:rFonts w:ascii="Segoe UI" w:hAnsi="Segoe UI" w:cs="Segoe UI"/>
          <w:b/>
          <w:bCs/>
          <w:color w:val="1D2125"/>
          <w:sz w:val="24"/>
          <w:szCs w:val="24"/>
          <w:lang w:val="en-US"/>
        </w:rPr>
        <w:t>logstore</w:t>
      </w:r>
      <w:proofErr w:type="spellEnd"/>
      <w:r w:rsidR="001357DB" w:rsidRPr="001357DB">
        <w:rPr>
          <w:rFonts w:ascii="Segoe UI" w:hAnsi="Segoe UI" w:cs="Segoe UI"/>
          <w:b/>
          <w:bCs/>
          <w:color w:val="1D2125"/>
          <w:sz w:val="24"/>
          <w:szCs w:val="24"/>
          <w:lang w:val="en-US"/>
        </w:rPr>
        <w:t xml:space="preserve"> table</w:t>
      </w:r>
      <w:r w:rsidR="001357DB" w:rsidRPr="001357DB">
        <w:rPr>
          <w:rFonts w:ascii="Segoe UI" w:hAnsi="Segoe UI" w:cs="Segoe UI"/>
          <w:b/>
          <w:bCs/>
          <w:color w:val="1D2125"/>
          <w:sz w:val="24"/>
          <w:szCs w:val="24"/>
          <w:lang w:val="en-US"/>
        </w:rPr>
        <w:t>’</w:t>
      </w:r>
      <w:r>
        <w:rPr>
          <w:color w:val="000000" w:themeColor="text1"/>
          <w:lang w:val="en-US"/>
        </w:rPr>
        <w:t xml:space="preserve"> to retrieve information from the logs of </w:t>
      </w:r>
      <w:proofErr w:type="spellStart"/>
      <w:r>
        <w:rPr>
          <w:color w:val="000000" w:themeColor="text1"/>
          <w:lang w:val="en-US"/>
        </w:rPr>
        <w:t>moodle</w:t>
      </w:r>
      <w:proofErr w:type="spellEnd"/>
      <w:r>
        <w:rPr>
          <w:color w:val="000000" w:themeColor="text1"/>
          <w:lang w:val="en-US"/>
        </w:rPr>
        <w:t xml:space="preserve"> and saves it to its own tables. </w:t>
      </w:r>
      <w:proofErr w:type="gramStart"/>
      <w:r>
        <w:rPr>
          <w:color w:val="000000" w:themeColor="text1"/>
          <w:lang w:val="en-US"/>
        </w:rPr>
        <w:t>So</w:t>
      </w:r>
      <w:proofErr w:type="gramEnd"/>
      <w:r>
        <w:rPr>
          <w:color w:val="000000" w:themeColor="text1"/>
          <w:lang w:val="en-US"/>
        </w:rPr>
        <w:t xml:space="preserve"> the block shows precalculated data from </w:t>
      </w:r>
      <w:proofErr w:type="spellStart"/>
      <w:r>
        <w:rPr>
          <w:color w:val="000000" w:themeColor="text1"/>
          <w:lang w:val="en-US"/>
        </w:rPr>
        <w:t>moodle</w:t>
      </w:r>
      <w:proofErr w:type="spellEnd"/>
      <w:r>
        <w:rPr>
          <w:color w:val="000000" w:themeColor="text1"/>
          <w:lang w:val="en-US"/>
        </w:rPr>
        <w:t xml:space="preserve"> logs.</w:t>
      </w:r>
      <w:r w:rsidR="001357DB">
        <w:rPr>
          <w:color w:val="000000" w:themeColor="text1"/>
          <w:lang w:val="en-US"/>
        </w:rPr>
        <w:t xml:space="preserve"> The schedule task is set to run every 6 hours to collect data from the </w:t>
      </w:r>
      <w:proofErr w:type="spellStart"/>
      <w:r w:rsidR="001357DB">
        <w:rPr>
          <w:color w:val="000000" w:themeColor="text1"/>
          <w:lang w:val="en-US"/>
        </w:rPr>
        <w:t>moodle</w:t>
      </w:r>
      <w:proofErr w:type="spellEnd"/>
      <w:r w:rsidR="001357DB">
        <w:rPr>
          <w:color w:val="000000" w:themeColor="text1"/>
          <w:lang w:val="en-US"/>
        </w:rPr>
        <w:t xml:space="preserve"> logs. The time of scheduled task can be modified at </w:t>
      </w:r>
      <w:r w:rsidR="001357DB" w:rsidRPr="001357DB">
        <w:rPr>
          <w:b/>
          <w:bCs/>
          <w:color w:val="000000" w:themeColor="text1"/>
          <w:lang w:val="en-US"/>
        </w:rPr>
        <w:t>Site administration/Server/Scheduled tasks</w:t>
      </w:r>
    </w:p>
    <w:p w14:paraId="41AD792F" w14:textId="35C8C069" w:rsidR="001357DB" w:rsidRPr="001357DB" w:rsidRDefault="001357DB" w:rsidP="001357DB">
      <w:pPr>
        <w:rPr>
          <w:lang w:val="en-US"/>
        </w:rPr>
      </w:pPr>
      <w:r>
        <w:rPr>
          <w:noProof/>
        </w:rPr>
        <w:drawing>
          <wp:inline distT="0" distB="0" distL="0" distR="0" wp14:anchorId="718A554E" wp14:editId="60AD25C4">
            <wp:extent cx="6115050" cy="5763260"/>
            <wp:effectExtent l="0" t="0" r="0" b="8890"/>
            <wp:docPr id="43765718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7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CEB3" w14:textId="77777777" w:rsidR="00A455C1" w:rsidRPr="0074220B" w:rsidRDefault="00A455C1" w:rsidP="00A46DAC">
      <w:pPr>
        <w:rPr>
          <w:color w:val="1C6194" w:themeColor="accent2" w:themeShade="BF"/>
          <w:lang w:val="en-US"/>
        </w:rPr>
      </w:pPr>
    </w:p>
    <w:p w14:paraId="753D266C" w14:textId="77777777" w:rsidR="00A455C1" w:rsidRDefault="00A455C1" w:rsidP="00192C0C">
      <w:pPr>
        <w:rPr>
          <w:color w:val="2683C6" w:themeColor="accent2"/>
          <w:sz w:val="28"/>
          <w:szCs w:val="28"/>
          <w:lang w:val="en-US"/>
        </w:rPr>
      </w:pPr>
    </w:p>
    <w:p w14:paraId="5FE193C1" w14:textId="69261694" w:rsidR="00192C0C" w:rsidRDefault="00192C0C" w:rsidP="00192C0C">
      <w:pPr>
        <w:rPr>
          <w:color w:val="2683C6" w:themeColor="accent2"/>
          <w:sz w:val="28"/>
          <w:szCs w:val="28"/>
          <w:lang w:val="en-US"/>
        </w:rPr>
      </w:pPr>
      <w:r>
        <w:rPr>
          <w:color w:val="2683C6" w:themeColor="accent2"/>
          <w:sz w:val="28"/>
          <w:szCs w:val="28"/>
          <w:lang w:val="en-US"/>
        </w:rPr>
        <w:t>Structure</w:t>
      </w:r>
    </w:p>
    <w:p w14:paraId="34D3EE43" w14:textId="3D851ADD" w:rsidR="00192C0C" w:rsidRPr="00192C0C" w:rsidRDefault="00192C0C" w:rsidP="00192C0C">
      <w:pPr>
        <w:rPr>
          <w:noProof/>
          <w:lang w:val="en-US"/>
        </w:rPr>
      </w:pPr>
      <w:r w:rsidRPr="00192C0C">
        <w:rPr>
          <w:noProof/>
          <w:lang w:val="en-US"/>
        </w:rPr>
        <w:t xml:space="preserve">The plugin </w:t>
      </w:r>
      <w:r>
        <w:rPr>
          <w:noProof/>
          <w:lang w:val="en-US"/>
        </w:rPr>
        <w:t>is</w:t>
      </w:r>
      <w:r w:rsidRPr="00192C0C">
        <w:rPr>
          <w:noProof/>
          <w:lang w:val="en-US"/>
        </w:rPr>
        <w:t xml:space="preserve"> divided in 3 areas.The </w:t>
      </w:r>
      <w:r>
        <w:rPr>
          <w:noProof/>
          <w:lang w:val="en-US"/>
        </w:rPr>
        <w:t xml:space="preserve">top </w:t>
      </w:r>
      <w:r w:rsidRPr="00192C0C">
        <w:rPr>
          <w:noProof/>
          <w:lang w:val="en-US"/>
        </w:rPr>
        <w:t xml:space="preserve">one </w:t>
      </w:r>
      <w:r>
        <w:rPr>
          <w:noProof/>
          <w:lang w:val="en-US"/>
        </w:rPr>
        <w:t>is</w:t>
      </w:r>
      <w:r w:rsidRPr="00192C0C">
        <w:rPr>
          <w:noProof/>
          <w:lang w:val="en-US"/>
        </w:rPr>
        <w:t xml:space="preserve"> the main menuThe </w:t>
      </w:r>
      <w:r>
        <w:rPr>
          <w:noProof/>
          <w:lang w:val="en-US"/>
        </w:rPr>
        <w:t>middle is the</w:t>
      </w:r>
      <w:r w:rsidRPr="00192C0C">
        <w:rPr>
          <w:noProof/>
          <w:lang w:val="en-US"/>
        </w:rPr>
        <w:t xml:space="preserve"> be period filters</w:t>
      </w:r>
    </w:p>
    <w:p w14:paraId="41684DAB" w14:textId="4290CDC5" w:rsidR="00192C0C" w:rsidRPr="00192C0C" w:rsidRDefault="00192C0C" w:rsidP="00192C0C">
      <w:pPr>
        <w:rPr>
          <w:noProof/>
          <w:lang w:val="en-US"/>
        </w:rPr>
      </w:pPr>
      <w:r w:rsidRPr="00192C0C">
        <w:rPr>
          <w:noProof/>
          <w:lang w:val="en-US"/>
        </w:rPr>
        <w:t xml:space="preserve">The third </w:t>
      </w:r>
      <w:r>
        <w:rPr>
          <w:noProof/>
          <w:lang w:val="en-US"/>
        </w:rPr>
        <w:t xml:space="preserve">is a </w:t>
      </w:r>
      <w:r w:rsidRPr="00192C0C">
        <w:rPr>
          <w:noProof/>
          <w:lang w:val="en-US"/>
        </w:rPr>
        <w:t>data table generated based on the main and period filter selection.</w:t>
      </w:r>
    </w:p>
    <w:p w14:paraId="240940FF" w14:textId="5888A520" w:rsidR="00C74495" w:rsidRPr="00154DEE" w:rsidRDefault="00192C0C" w:rsidP="00A46DAC">
      <w:pPr>
        <w:rPr>
          <w:noProof/>
          <w:lang w:val="en-US"/>
        </w:rPr>
      </w:pPr>
      <w:r w:rsidRPr="00192C0C">
        <w:rPr>
          <w:noProof/>
          <w:lang w:val="en-US"/>
        </w:rPr>
        <w:t>The first page of the plugin are the course’s general measures.</w:t>
      </w:r>
    </w:p>
    <w:p w14:paraId="44176D01" w14:textId="77777777" w:rsidR="004277BE" w:rsidRDefault="004277BE" w:rsidP="00A46DAC">
      <w:pPr>
        <w:rPr>
          <w:color w:val="2683C6" w:themeColor="accent2"/>
          <w:sz w:val="28"/>
          <w:szCs w:val="28"/>
          <w:lang w:val="en-US"/>
        </w:rPr>
      </w:pPr>
    </w:p>
    <w:p w14:paraId="1A9DDFCA" w14:textId="3664622F" w:rsidR="00A46DAC" w:rsidRDefault="00A46DAC" w:rsidP="00A46DAC">
      <w:pPr>
        <w:rPr>
          <w:color w:val="2683C6" w:themeColor="accent2"/>
          <w:sz w:val="28"/>
          <w:szCs w:val="28"/>
          <w:lang w:val="en-US"/>
        </w:rPr>
      </w:pPr>
      <w:r>
        <w:rPr>
          <w:color w:val="2683C6" w:themeColor="accent2"/>
          <w:sz w:val="28"/>
          <w:szCs w:val="28"/>
          <w:lang w:val="en-US"/>
        </w:rPr>
        <w:t>General Measures</w:t>
      </w:r>
    </w:p>
    <w:p w14:paraId="35AD069B" w14:textId="77777777" w:rsidR="00192C0C" w:rsidRPr="00192C0C" w:rsidRDefault="00192C0C" w:rsidP="00192C0C">
      <w:pPr>
        <w:rPr>
          <w:noProof/>
          <w:lang w:val="en-US"/>
        </w:rPr>
      </w:pPr>
      <w:r w:rsidRPr="00192C0C">
        <w:rPr>
          <w:noProof/>
          <w:lang w:val="en-US"/>
        </w:rPr>
        <w:t>The Data table results are providing to the user (teacher/administrator) basic statistics, such as:</w:t>
      </w:r>
    </w:p>
    <w:p w14:paraId="49E33D47" w14:textId="77777777" w:rsidR="00192C0C" w:rsidRPr="00192C0C" w:rsidRDefault="00192C0C" w:rsidP="00192C0C">
      <w:pPr>
        <w:numPr>
          <w:ilvl w:val="0"/>
          <w:numId w:val="49"/>
        </w:numPr>
        <w:rPr>
          <w:noProof/>
        </w:rPr>
      </w:pPr>
      <w:r w:rsidRPr="00192C0C">
        <w:rPr>
          <w:noProof/>
          <w:lang w:val="en-US"/>
        </w:rPr>
        <w:t>Course Title,</w:t>
      </w:r>
    </w:p>
    <w:p w14:paraId="2DB2A5E2" w14:textId="77777777" w:rsidR="00192C0C" w:rsidRPr="00192C0C" w:rsidRDefault="00192C0C" w:rsidP="00192C0C">
      <w:pPr>
        <w:numPr>
          <w:ilvl w:val="0"/>
          <w:numId w:val="49"/>
        </w:numPr>
        <w:rPr>
          <w:noProof/>
          <w:lang w:val="en-US"/>
        </w:rPr>
      </w:pPr>
      <w:r w:rsidRPr="00192C0C">
        <w:rPr>
          <w:noProof/>
          <w:lang w:val="en-US"/>
        </w:rPr>
        <w:t>Sessions in Course (users enters the course ),</w:t>
      </w:r>
    </w:p>
    <w:p w14:paraId="3992A7D1" w14:textId="6A5757FE" w:rsidR="00192C0C" w:rsidRPr="00192C0C" w:rsidRDefault="00192C0C" w:rsidP="00192C0C">
      <w:pPr>
        <w:numPr>
          <w:ilvl w:val="0"/>
          <w:numId w:val="49"/>
        </w:numPr>
        <w:rPr>
          <w:noProof/>
          <w:lang w:val="en-US"/>
        </w:rPr>
      </w:pPr>
      <w:r w:rsidRPr="00192C0C">
        <w:rPr>
          <w:noProof/>
          <w:lang w:val="en-US"/>
        </w:rPr>
        <w:t>Average time per session (average time user spent per session [users</w:t>
      </w:r>
      <w:r>
        <w:rPr>
          <w:noProof/>
          <w:lang w:val="en-US"/>
        </w:rPr>
        <w:t xml:space="preserve"> </w:t>
      </w:r>
      <w:r w:rsidRPr="00192C0C">
        <w:rPr>
          <w:noProof/>
          <w:lang w:val="en-US"/>
        </w:rPr>
        <w:t>total</w:t>
      </w:r>
      <w:r>
        <w:rPr>
          <w:noProof/>
          <w:lang w:val="en-US"/>
        </w:rPr>
        <w:t xml:space="preserve"> </w:t>
      </w:r>
      <w:r w:rsidRPr="00192C0C">
        <w:rPr>
          <w:noProof/>
          <w:lang w:val="en-US"/>
        </w:rPr>
        <w:t>sessions/users</w:t>
      </w:r>
      <w:r>
        <w:rPr>
          <w:noProof/>
          <w:lang w:val="en-US"/>
        </w:rPr>
        <w:t xml:space="preserve"> </w:t>
      </w:r>
      <w:r w:rsidRPr="00192C0C">
        <w:rPr>
          <w:noProof/>
          <w:lang w:val="en-US"/>
        </w:rPr>
        <w:t>total</w:t>
      </w:r>
      <w:r>
        <w:rPr>
          <w:noProof/>
          <w:lang w:val="en-US"/>
        </w:rPr>
        <w:t xml:space="preserve"> </w:t>
      </w:r>
      <w:r w:rsidRPr="00192C0C">
        <w:rPr>
          <w:noProof/>
          <w:lang w:val="en-US"/>
        </w:rPr>
        <w:t>sessions</w:t>
      </w:r>
      <w:r>
        <w:rPr>
          <w:noProof/>
          <w:lang w:val="en-US"/>
        </w:rPr>
        <w:t xml:space="preserve"> </w:t>
      </w:r>
      <w:r w:rsidRPr="00192C0C">
        <w:rPr>
          <w:noProof/>
          <w:lang w:val="en-US"/>
        </w:rPr>
        <w:t>time]),</w:t>
      </w:r>
    </w:p>
    <w:p w14:paraId="4A3CD92A" w14:textId="77777777" w:rsidR="00192C0C" w:rsidRPr="00192C0C" w:rsidRDefault="00192C0C" w:rsidP="00192C0C">
      <w:pPr>
        <w:numPr>
          <w:ilvl w:val="0"/>
          <w:numId w:val="49"/>
        </w:numPr>
        <w:rPr>
          <w:noProof/>
          <w:lang w:val="en-US"/>
        </w:rPr>
      </w:pPr>
      <w:r w:rsidRPr="00192C0C">
        <w:rPr>
          <w:noProof/>
          <w:lang w:val="en-US"/>
        </w:rPr>
        <w:t>Total time in the subject (course),</w:t>
      </w:r>
    </w:p>
    <w:p w14:paraId="1B63EABD" w14:textId="77777777" w:rsidR="00192C0C" w:rsidRPr="00192C0C" w:rsidRDefault="00192C0C" w:rsidP="00192C0C">
      <w:pPr>
        <w:numPr>
          <w:ilvl w:val="0"/>
          <w:numId w:val="49"/>
        </w:numPr>
        <w:rPr>
          <w:noProof/>
          <w:lang w:val="en-US"/>
        </w:rPr>
      </w:pPr>
      <w:r w:rsidRPr="00192C0C">
        <w:rPr>
          <w:noProof/>
          <w:lang w:val="en-US"/>
        </w:rPr>
        <w:t>Number of Actions (users actions in course, example enter forum(1 action), write a post (2 actions, enter scorm (3 actions), view page module (4 actions)…)),</w:t>
      </w:r>
    </w:p>
    <w:p w14:paraId="63311D44" w14:textId="6346BD3F" w:rsidR="00192C0C" w:rsidRPr="00192C0C" w:rsidRDefault="00192C0C" w:rsidP="00192C0C">
      <w:pPr>
        <w:numPr>
          <w:ilvl w:val="0"/>
          <w:numId w:val="49"/>
        </w:numPr>
        <w:rPr>
          <w:noProof/>
          <w:lang w:val="en-US"/>
        </w:rPr>
      </w:pPr>
      <w:r w:rsidRPr="00192C0C">
        <w:rPr>
          <w:noProof/>
          <w:lang w:val="en-US"/>
        </w:rPr>
        <w:t>Average Number of Actions per Session ([users</w:t>
      </w:r>
      <w:r>
        <w:rPr>
          <w:noProof/>
          <w:lang w:val="en-US"/>
        </w:rPr>
        <w:t xml:space="preserve"> </w:t>
      </w:r>
      <w:r w:rsidRPr="00192C0C">
        <w:rPr>
          <w:noProof/>
          <w:lang w:val="en-US"/>
        </w:rPr>
        <w:t>total</w:t>
      </w:r>
      <w:r>
        <w:rPr>
          <w:noProof/>
          <w:lang w:val="en-US"/>
        </w:rPr>
        <w:t xml:space="preserve"> </w:t>
      </w:r>
      <w:r w:rsidRPr="00192C0C">
        <w:rPr>
          <w:noProof/>
          <w:lang w:val="en-US"/>
        </w:rPr>
        <w:t>actions/users</w:t>
      </w:r>
      <w:r>
        <w:rPr>
          <w:noProof/>
          <w:lang w:val="en-US"/>
        </w:rPr>
        <w:t xml:space="preserve"> </w:t>
      </w:r>
      <w:r w:rsidRPr="00192C0C">
        <w:rPr>
          <w:noProof/>
          <w:lang w:val="en-US"/>
        </w:rPr>
        <w:t>total</w:t>
      </w:r>
      <w:r>
        <w:rPr>
          <w:noProof/>
          <w:lang w:val="en-US"/>
        </w:rPr>
        <w:t xml:space="preserve"> </w:t>
      </w:r>
      <w:r w:rsidRPr="00192C0C">
        <w:rPr>
          <w:noProof/>
          <w:lang w:val="en-US"/>
        </w:rPr>
        <w:t>sessions])</w:t>
      </w:r>
    </w:p>
    <w:p w14:paraId="6E3C93EA" w14:textId="6D8EC8E9" w:rsidR="00192C0C" w:rsidRPr="00192C0C" w:rsidRDefault="00192C0C" w:rsidP="00192C0C">
      <w:pPr>
        <w:rPr>
          <w:noProof/>
          <w:lang w:val="en-US"/>
        </w:rPr>
      </w:pPr>
      <w:r w:rsidRPr="00192C0C">
        <w:rPr>
          <w:noProof/>
          <w:lang w:val="en-US"/>
        </w:rPr>
        <w:t>The user (teacher/administrator) by selecting the course title will be able to view more detail statistics for all the users in course.</w:t>
      </w:r>
    </w:p>
    <w:p w14:paraId="32271F97" w14:textId="1F901E07" w:rsidR="00A46DAC" w:rsidRDefault="00A46DAC" w:rsidP="00A46DAC">
      <w:pPr>
        <w:rPr>
          <w:rFonts w:ascii="Segoe UI" w:hAnsi="Segoe UI" w:cs="Segoe UI"/>
          <w:color w:val="1D2125"/>
          <w:sz w:val="23"/>
          <w:szCs w:val="23"/>
          <w:lang w:val="en-US"/>
        </w:rPr>
      </w:pPr>
      <w:r>
        <w:rPr>
          <w:rFonts w:ascii="Segoe UI" w:hAnsi="Segoe UI" w:cs="Segoe UI"/>
          <w:noProof/>
          <w:color w:val="1D2125"/>
          <w:sz w:val="23"/>
          <w:szCs w:val="23"/>
          <w:lang w:val="en-US"/>
        </w:rPr>
        <w:drawing>
          <wp:inline distT="0" distB="0" distL="0" distR="0" wp14:anchorId="76DCAFC2" wp14:editId="194E90AA">
            <wp:extent cx="4111784" cy="3426487"/>
            <wp:effectExtent l="0" t="0" r="3175" b="2540"/>
            <wp:docPr id="1389665903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65903" name="Εικόνα 13896659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01" cy="34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D99D" w14:textId="675746E8" w:rsidR="00185635" w:rsidRPr="003D18CE" w:rsidRDefault="00185635" w:rsidP="00A46DAC">
      <w:pPr>
        <w:rPr>
          <w:rFonts w:ascii="Segoe UI" w:hAnsi="Segoe UI" w:cs="Segoe UI"/>
          <w:color w:val="1D2125"/>
          <w:sz w:val="23"/>
          <w:szCs w:val="23"/>
          <w:lang w:val="en-US"/>
        </w:rPr>
      </w:pPr>
      <w:r>
        <w:rPr>
          <w:rFonts w:ascii="Segoe UI" w:hAnsi="Segoe UI" w:cs="Segoe UI"/>
          <w:color w:val="1D2125"/>
          <w:sz w:val="23"/>
          <w:szCs w:val="23"/>
          <w:lang w:val="en-US"/>
        </w:rPr>
        <w:t>The general measures category has 2 data tables the first one shows the total records for each course and the second one records foreach user in a course that is selected.</w:t>
      </w:r>
    </w:p>
    <w:p w14:paraId="771BC457" w14:textId="7F482B72" w:rsidR="00A46DAC" w:rsidRDefault="00A46DAC" w:rsidP="00A46DAC">
      <w:pPr>
        <w:rPr>
          <w:color w:val="2683C6" w:themeColor="accent2"/>
          <w:sz w:val="28"/>
          <w:szCs w:val="28"/>
          <w:lang w:val="en-US"/>
        </w:rPr>
      </w:pPr>
      <w:r>
        <w:rPr>
          <w:color w:val="2683C6" w:themeColor="accent2"/>
          <w:sz w:val="28"/>
          <w:szCs w:val="28"/>
          <w:lang w:val="en-US"/>
        </w:rPr>
        <w:t>Measures per Tool</w:t>
      </w:r>
    </w:p>
    <w:p w14:paraId="6FE9F8FA" w14:textId="7C81816A" w:rsidR="00192C0C" w:rsidRPr="00192C0C" w:rsidRDefault="00192C0C" w:rsidP="00192C0C">
      <w:pPr>
        <w:rPr>
          <w:noProof/>
          <w:lang w:val="en-US"/>
        </w:rPr>
      </w:pPr>
      <w:r w:rsidRPr="00192C0C">
        <w:rPr>
          <w:noProof/>
          <w:lang w:val="en-US"/>
        </w:rPr>
        <w:t xml:space="preserve">The first page of Measures per tool shows the </w:t>
      </w:r>
      <w:r>
        <w:rPr>
          <w:noProof/>
          <w:lang w:val="en-US"/>
        </w:rPr>
        <w:t>t</w:t>
      </w:r>
      <w:r w:rsidRPr="00192C0C">
        <w:rPr>
          <w:noProof/>
          <w:lang w:val="en-US"/>
        </w:rPr>
        <w:t xml:space="preserve">otal time and </w:t>
      </w:r>
      <w:r>
        <w:rPr>
          <w:noProof/>
          <w:lang w:val="en-US"/>
        </w:rPr>
        <w:t>a</w:t>
      </w:r>
      <w:r w:rsidRPr="00192C0C">
        <w:rPr>
          <w:noProof/>
          <w:lang w:val="en-US"/>
        </w:rPr>
        <w:t xml:space="preserve">verage time of users in the course </w:t>
      </w:r>
    </w:p>
    <w:p w14:paraId="1CA22464" w14:textId="0F4EB8F8" w:rsidR="00192C0C" w:rsidRPr="00192C0C" w:rsidRDefault="00192C0C" w:rsidP="00192C0C">
      <w:pPr>
        <w:rPr>
          <w:noProof/>
          <w:lang w:val="en-US"/>
        </w:rPr>
      </w:pPr>
      <w:r w:rsidRPr="00192C0C">
        <w:rPr>
          <w:noProof/>
          <w:lang w:val="en-US"/>
        </w:rPr>
        <w:t>for each activity/module/concrete tool(activity=module=concrete tool) that exist in it.</w:t>
      </w:r>
    </w:p>
    <w:p w14:paraId="7C0C68ED" w14:textId="78F161CB" w:rsidR="00192C0C" w:rsidRPr="00192C0C" w:rsidRDefault="00192C0C" w:rsidP="00192C0C">
      <w:pPr>
        <w:rPr>
          <w:noProof/>
          <w:lang w:val="en-US"/>
        </w:rPr>
      </w:pPr>
      <w:r w:rsidRPr="00192C0C">
        <w:rPr>
          <w:noProof/>
          <w:lang w:val="en-US"/>
        </w:rPr>
        <w:lastRenderedPageBreak/>
        <w:t>The teacher/administrator by selecting an activity is able to view more detailed statistics.</w:t>
      </w:r>
    </w:p>
    <w:p w14:paraId="0A1139C1" w14:textId="4B65E2D0" w:rsidR="00A46DAC" w:rsidRPr="003D18CE" w:rsidRDefault="00A46DAC" w:rsidP="00A46DAC">
      <w:pPr>
        <w:rPr>
          <w:rFonts w:ascii="Segoe UI" w:hAnsi="Segoe UI" w:cs="Segoe UI"/>
          <w:color w:val="1D2125"/>
          <w:sz w:val="23"/>
          <w:szCs w:val="23"/>
          <w:lang w:val="en-US"/>
        </w:rPr>
      </w:pPr>
      <w:r>
        <w:rPr>
          <w:rFonts w:ascii="Segoe UI" w:hAnsi="Segoe UI" w:cs="Segoe UI"/>
          <w:noProof/>
          <w:color w:val="1D2125"/>
          <w:sz w:val="23"/>
          <w:szCs w:val="23"/>
          <w:lang w:val="en-US"/>
        </w:rPr>
        <w:drawing>
          <wp:inline distT="0" distB="0" distL="0" distR="0" wp14:anchorId="1EBB26D2" wp14:editId="3144A044">
            <wp:extent cx="4407206" cy="3672672"/>
            <wp:effectExtent l="0" t="0" r="0" b="4445"/>
            <wp:docPr id="1274582562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82562" name="Εικόνα 12745825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259" cy="3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5563" w14:textId="6590D290" w:rsidR="00192C0C" w:rsidRDefault="00192C0C" w:rsidP="00192C0C">
      <w:pPr>
        <w:rPr>
          <w:noProof/>
          <w:lang w:val="en-US"/>
        </w:rPr>
      </w:pPr>
      <w:r w:rsidRPr="00192C0C">
        <w:rPr>
          <w:noProof/>
          <w:lang w:val="en-US"/>
        </w:rPr>
        <w:t>Detailed Data table results for all activities in course.</w:t>
      </w:r>
    </w:p>
    <w:p w14:paraId="1ED98669" w14:textId="7ABDD938" w:rsidR="00C74495" w:rsidRDefault="00C74495" w:rsidP="00192C0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0433533" wp14:editId="25F5146B">
            <wp:extent cx="4414777" cy="3678981"/>
            <wp:effectExtent l="0" t="0" r="5080" b="0"/>
            <wp:docPr id="1693935436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35436" name="Εικόνα 16939354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525" cy="36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2CA7" w14:textId="427FB70C" w:rsidR="00C74495" w:rsidRPr="00C74495" w:rsidRDefault="00C74495" w:rsidP="00C74495">
      <w:pPr>
        <w:pStyle w:val="af1"/>
        <w:numPr>
          <w:ilvl w:val="0"/>
          <w:numId w:val="54"/>
        </w:numPr>
        <w:rPr>
          <w:noProof/>
          <w:color w:val="FF0000"/>
          <w:lang w:val="en-US"/>
        </w:rPr>
      </w:pPr>
      <w:r w:rsidRPr="00C74495">
        <w:rPr>
          <w:noProof/>
          <w:color w:val="FF0000"/>
          <w:lang w:val="en-US"/>
        </w:rPr>
        <w:t>The scorm,quiz session time starts to count while user enter the activity and not whwn start the attempt or scorm. Both modules/activities have a lobby section. For example the system will count as session the user’s time in the lobby area without entering the quiz or scorm. So session != attempt.</w:t>
      </w:r>
    </w:p>
    <w:p w14:paraId="346AAD1C" w14:textId="7BE4353D" w:rsidR="00192C0C" w:rsidRPr="00192C0C" w:rsidRDefault="00192C0C" w:rsidP="00192C0C">
      <w:pPr>
        <w:rPr>
          <w:noProof/>
          <w:lang w:val="en-US"/>
        </w:rPr>
      </w:pPr>
      <w:r w:rsidRPr="00192C0C">
        <w:rPr>
          <w:noProof/>
          <w:lang w:val="en-US"/>
        </w:rPr>
        <w:lastRenderedPageBreak/>
        <w:t>Based on the selected activities from the previous</w:t>
      </w:r>
      <w:r>
        <w:rPr>
          <w:noProof/>
          <w:lang w:val="en-US"/>
        </w:rPr>
        <w:t xml:space="preserve"> p</w:t>
      </w:r>
      <w:r w:rsidRPr="00192C0C">
        <w:rPr>
          <w:noProof/>
          <w:lang w:val="en-US"/>
        </w:rPr>
        <w:t>age the teacher/administrator will be able to see</w:t>
      </w:r>
      <w:r>
        <w:rPr>
          <w:noProof/>
          <w:lang w:val="en-US"/>
        </w:rPr>
        <w:t xml:space="preserve"> t</w:t>
      </w:r>
      <w:r w:rsidRPr="00192C0C">
        <w:rPr>
          <w:noProof/>
          <w:lang w:val="en-US"/>
        </w:rPr>
        <w:t>he proper results.</w:t>
      </w:r>
    </w:p>
    <w:p w14:paraId="7B7FD233" w14:textId="77777777" w:rsidR="00192C0C" w:rsidRPr="00192C0C" w:rsidRDefault="00192C0C" w:rsidP="00192C0C">
      <w:pPr>
        <w:rPr>
          <w:noProof/>
          <w:lang w:val="en-US"/>
        </w:rPr>
      </w:pPr>
      <w:r w:rsidRPr="00192C0C">
        <w:rPr>
          <w:noProof/>
          <w:lang w:val="en-US"/>
        </w:rPr>
        <w:t>Data table fields:</w:t>
      </w:r>
    </w:p>
    <w:p w14:paraId="71AFF638" w14:textId="77777777" w:rsidR="00192C0C" w:rsidRPr="00192C0C" w:rsidRDefault="00192C0C" w:rsidP="00192C0C">
      <w:pPr>
        <w:numPr>
          <w:ilvl w:val="0"/>
          <w:numId w:val="50"/>
        </w:numPr>
        <w:rPr>
          <w:noProof/>
          <w:lang w:val="en-US"/>
        </w:rPr>
      </w:pPr>
      <w:r w:rsidRPr="00192C0C">
        <w:rPr>
          <w:noProof/>
          <w:lang w:val="en-US"/>
        </w:rPr>
        <w:t>Last name (user last name),</w:t>
      </w:r>
    </w:p>
    <w:p w14:paraId="0685C0C0" w14:textId="77777777" w:rsidR="00192C0C" w:rsidRPr="00192C0C" w:rsidRDefault="00192C0C" w:rsidP="00192C0C">
      <w:pPr>
        <w:numPr>
          <w:ilvl w:val="0"/>
          <w:numId w:val="50"/>
        </w:numPr>
        <w:rPr>
          <w:noProof/>
          <w:lang w:val="en-US"/>
        </w:rPr>
      </w:pPr>
      <w:r w:rsidRPr="00192C0C">
        <w:rPr>
          <w:noProof/>
          <w:lang w:val="en-US"/>
        </w:rPr>
        <w:t>First name (user first name),</w:t>
      </w:r>
    </w:p>
    <w:p w14:paraId="544049B6" w14:textId="77777777" w:rsidR="00192C0C" w:rsidRPr="00192C0C" w:rsidRDefault="00192C0C" w:rsidP="00192C0C">
      <w:pPr>
        <w:numPr>
          <w:ilvl w:val="0"/>
          <w:numId w:val="50"/>
        </w:numPr>
        <w:rPr>
          <w:noProof/>
        </w:rPr>
      </w:pPr>
      <w:r w:rsidRPr="00192C0C">
        <w:rPr>
          <w:noProof/>
          <w:lang w:val="en-US"/>
        </w:rPr>
        <w:t>Course title,</w:t>
      </w:r>
    </w:p>
    <w:p w14:paraId="7F4A4D5B" w14:textId="63269773" w:rsidR="00192C0C" w:rsidRPr="00192C0C" w:rsidRDefault="00192C0C" w:rsidP="00192C0C">
      <w:pPr>
        <w:numPr>
          <w:ilvl w:val="0"/>
          <w:numId w:val="50"/>
        </w:numPr>
        <w:rPr>
          <w:noProof/>
          <w:lang w:val="en-US"/>
        </w:rPr>
      </w:pPr>
      <w:r w:rsidRPr="00192C0C">
        <w:rPr>
          <w:noProof/>
          <w:lang w:val="en-US"/>
        </w:rPr>
        <w:t>Activity (activity that exist in course and the user was active),</w:t>
      </w:r>
    </w:p>
    <w:p w14:paraId="60869657" w14:textId="77777777" w:rsidR="00192C0C" w:rsidRPr="00192C0C" w:rsidRDefault="00192C0C" w:rsidP="00192C0C">
      <w:pPr>
        <w:numPr>
          <w:ilvl w:val="0"/>
          <w:numId w:val="51"/>
        </w:numPr>
        <w:rPr>
          <w:noProof/>
          <w:lang w:val="en-US"/>
        </w:rPr>
      </w:pPr>
      <w:r w:rsidRPr="00192C0C">
        <w:rPr>
          <w:noProof/>
          <w:lang w:val="en-US"/>
        </w:rPr>
        <w:t>Total time dedicated (user time spent in the activity),</w:t>
      </w:r>
    </w:p>
    <w:p w14:paraId="5E25071E" w14:textId="03BACBB3" w:rsidR="00192C0C" w:rsidRPr="00192C0C" w:rsidRDefault="00192C0C" w:rsidP="00192C0C">
      <w:pPr>
        <w:numPr>
          <w:ilvl w:val="0"/>
          <w:numId w:val="51"/>
        </w:numPr>
        <w:rPr>
          <w:noProof/>
          <w:lang w:val="en-US"/>
        </w:rPr>
      </w:pPr>
      <w:r w:rsidRPr="00192C0C">
        <w:rPr>
          <w:noProof/>
          <w:lang w:val="en-US"/>
        </w:rPr>
        <w:t>Number of sessions (how many times the user enteredthe activity),</w:t>
      </w:r>
    </w:p>
    <w:p w14:paraId="7D56603E" w14:textId="538617AC" w:rsidR="00192C0C" w:rsidRPr="00192C0C" w:rsidRDefault="00192C0C" w:rsidP="00192C0C">
      <w:pPr>
        <w:numPr>
          <w:ilvl w:val="0"/>
          <w:numId w:val="52"/>
        </w:numPr>
        <w:rPr>
          <w:noProof/>
          <w:lang w:val="en-US"/>
        </w:rPr>
      </w:pPr>
      <w:r w:rsidRPr="00192C0C">
        <w:rPr>
          <w:noProof/>
          <w:lang w:val="en-US"/>
        </w:rPr>
        <w:t>Average time in sessions ([user_total_time_in activity/ how many times the user entered the activity])</w:t>
      </w:r>
    </w:p>
    <w:p w14:paraId="0F566EAA" w14:textId="0C955648" w:rsidR="00192C0C" w:rsidRPr="00192C0C" w:rsidRDefault="00192C0C" w:rsidP="00192C0C">
      <w:pPr>
        <w:numPr>
          <w:ilvl w:val="0"/>
          <w:numId w:val="53"/>
        </w:numPr>
        <w:rPr>
          <w:noProof/>
          <w:lang w:val="en-US"/>
        </w:rPr>
      </w:pPr>
      <w:r w:rsidRPr="00192C0C">
        <w:rPr>
          <w:noProof/>
          <w:lang w:val="en-US"/>
        </w:rPr>
        <w:t>Average use in sessions ([user_course_total_sessions/ how many times the user enteredthe activity])</w:t>
      </w:r>
    </w:p>
    <w:p w14:paraId="74C05CFA" w14:textId="77777777" w:rsidR="00192C0C" w:rsidRDefault="00192C0C" w:rsidP="00A46DAC">
      <w:pPr>
        <w:rPr>
          <w:noProof/>
          <w:lang w:val="en-US"/>
        </w:rPr>
      </w:pPr>
    </w:p>
    <w:p w14:paraId="3C552B5E" w14:textId="06E2F362" w:rsidR="00192C0C" w:rsidRDefault="00C74495" w:rsidP="00A46DA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9FB098" wp14:editId="599BD710">
            <wp:extent cx="5852172" cy="4876810"/>
            <wp:effectExtent l="0" t="0" r="0" b="0"/>
            <wp:docPr id="2071329864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29864" name="Εικόνα 20713298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87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5704" w14:textId="570210AB" w:rsidR="00192C0C" w:rsidRPr="00185635" w:rsidRDefault="00185635" w:rsidP="00A46DAC">
      <w:pPr>
        <w:rPr>
          <w:rFonts w:ascii="Segoe UI" w:hAnsi="Segoe UI" w:cs="Segoe UI"/>
          <w:color w:val="1D2125"/>
          <w:sz w:val="23"/>
          <w:szCs w:val="23"/>
          <w:lang w:val="en-US"/>
        </w:rPr>
      </w:pPr>
      <w:r>
        <w:rPr>
          <w:rFonts w:ascii="Segoe UI" w:hAnsi="Segoe UI" w:cs="Segoe UI"/>
          <w:color w:val="1D2125"/>
          <w:sz w:val="23"/>
          <w:szCs w:val="23"/>
          <w:lang w:val="en-US"/>
        </w:rPr>
        <w:lastRenderedPageBreak/>
        <w:t xml:space="preserve">The 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>measures per tool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 xml:space="preserve"> category has 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>3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 xml:space="preserve"> data tables the first one shows the total records for each course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>,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 xml:space="preserve"> 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 xml:space="preserve">the second one measures for each activity in a </w:t>
      </w:r>
      <w:proofErr w:type="gramStart"/>
      <w:r>
        <w:rPr>
          <w:rFonts w:ascii="Segoe UI" w:hAnsi="Segoe UI" w:cs="Segoe UI"/>
          <w:color w:val="1D2125"/>
          <w:sz w:val="23"/>
          <w:szCs w:val="23"/>
          <w:lang w:val="en-US"/>
        </w:rPr>
        <w:t xml:space="preserve">course 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 xml:space="preserve"> 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>and</w:t>
      </w:r>
      <w:proofErr w:type="gramEnd"/>
      <w:r>
        <w:rPr>
          <w:rFonts w:ascii="Segoe UI" w:hAnsi="Segoe UI" w:cs="Segoe UI"/>
          <w:color w:val="1D2125"/>
          <w:sz w:val="23"/>
          <w:szCs w:val="23"/>
          <w:lang w:val="en-US"/>
        </w:rPr>
        <w:t xml:space="preserve"> 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 xml:space="preserve">the 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>third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 xml:space="preserve"> one records foreach user in a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 xml:space="preserve">n activity </w:t>
      </w:r>
      <w:r>
        <w:rPr>
          <w:rFonts w:ascii="Segoe UI" w:hAnsi="Segoe UI" w:cs="Segoe UI"/>
          <w:color w:val="1D2125"/>
          <w:sz w:val="23"/>
          <w:szCs w:val="23"/>
          <w:lang w:val="en-US"/>
        </w:rPr>
        <w:t>that is selected.</w:t>
      </w:r>
    </w:p>
    <w:p w14:paraId="2ED7A8D0" w14:textId="77777777" w:rsidR="00C74495" w:rsidRDefault="00A46DAC" w:rsidP="00C74495">
      <w:pPr>
        <w:rPr>
          <w:b/>
          <w:bCs/>
          <w:sz w:val="28"/>
          <w:szCs w:val="28"/>
          <w:lang w:val="en-US"/>
        </w:rPr>
      </w:pPr>
      <w:r>
        <w:rPr>
          <w:color w:val="2683C6" w:themeColor="accent2"/>
          <w:sz w:val="28"/>
          <w:szCs w:val="28"/>
          <w:lang w:val="en-US"/>
        </w:rPr>
        <w:t>Measures for the Forum</w:t>
      </w:r>
    </w:p>
    <w:p w14:paraId="4DE0555A" w14:textId="7B3C2E71" w:rsidR="00C74495" w:rsidRPr="00C74495" w:rsidRDefault="00C74495" w:rsidP="00C74495">
      <w:pPr>
        <w:rPr>
          <w:b/>
          <w:bCs/>
          <w:sz w:val="28"/>
          <w:szCs w:val="28"/>
          <w:lang w:val="en-US"/>
        </w:rPr>
      </w:pPr>
      <w:r w:rsidRPr="00C74495">
        <w:rPr>
          <w:noProof/>
          <w:lang w:val="en-US"/>
        </w:rPr>
        <w:t>The teacher/administrator by selecting the topic name,</w:t>
      </w:r>
      <w:r>
        <w:rPr>
          <w:noProof/>
          <w:lang w:val="en-US"/>
        </w:rPr>
        <w:t xml:space="preserve"> </w:t>
      </w:r>
      <w:r w:rsidRPr="00C74495">
        <w:rPr>
          <w:sz w:val="28"/>
          <w:szCs w:val="28"/>
          <w:lang w:val="en-US"/>
        </w:rPr>
        <w:t>w</w:t>
      </w:r>
      <w:r w:rsidRPr="00C74495">
        <w:rPr>
          <w:noProof/>
          <w:lang w:val="en-US"/>
        </w:rPr>
        <w:t>ill be able to see more detail statistics for each user That was active in that topic.</w:t>
      </w:r>
    </w:p>
    <w:p w14:paraId="32373211" w14:textId="77777777" w:rsidR="00C74495" w:rsidRPr="00C74495" w:rsidRDefault="00C74495" w:rsidP="00C74495">
      <w:pPr>
        <w:rPr>
          <w:noProof/>
        </w:rPr>
      </w:pPr>
      <w:r w:rsidRPr="00C74495">
        <w:rPr>
          <w:noProof/>
          <w:lang w:val="en-US"/>
        </w:rPr>
        <w:t>Data table fields :</w:t>
      </w:r>
    </w:p>
    <w:p w14:paraId="0A887DE3" w14:textId="77777777" w:rsidR="00C74495" w:rsidRPr="00C74495" w:rsidRDefault="00C74495" w:rsidP="00C74495">
      <w:pPr>
        <w:numPr>
          <w:ilvl w:val="0"/>
          <w:numId w:val="55"/>
        </w:numPr>
        <w:rPr>
          <w:noProof/>
        </w:rPr>
      </w:pPr>
      <w:r w:rsidRPr="00C74495">
        <w:rPr>
          <w:noProof/>
          <w:lang w:val="en-US"/>
        </w:rPr>
        <w:t>Last name,</w:t>
      </w:r>
    </w:p>
    <w:p w14:paraId="31521A6C" w14:textId="77777777" w:rsidR="00C74495" w:rsidRPr="00C74495" w:rsidRDefault="00C74495" w:rsidP="00C74495">
      <w:pPr>
        <w:numPr>
          <w:ilvl w:val="0"/>
          <w:numId w:val="55"/>
        </w:numPr>
        <w:rPr>
          <w:noProof/>
        </w:rPr>
      </w:pPr>
      <w:r w:rsidRPr="00C74495">
        <w:rPr>
          <w:noProof/>
          <w:lang w:val="en-US"/>
        </w:rPr>
        <w:t>First name,</w:t>
      </w:r>
    </w:p>
    <w:p w14:paraId="35CC7A7A" w14:textId="77777777" w:rsidR="00C74495" w:rsidRPr="00C74495" w:rsidRDefault="00C74495" w:rsidP="00C74495">
      <w:pPr>
        <w:numPr>
          <w:ilvl w:val="0"/>
          <w:numId w:val="55"/>
        </w:numPr>
        <w:rPr>
          <w:noProof/>
        </w:rPr>
      </w:pPr>
      <w:r w:rsidRPr="00C74495">
        <w:rPr>
          <w:noProof/>
          <w:lang w:val="en-US"/>
        </w:rPr>
        <w:t>Course title,</w:t>
      </w:r>
    </w:p>
    <w:p w14:paraId="00835A9D" w14:textId="77777777" w:rsidR="00C74495" w:rsidRPr="00C74495" w:rsidRDefault="00C74495" w:rsidP="00C74495">
      <w:pPr>
        <w:numPr>
          <w:ilvl w:val="0"/>
          <w:numId w:val="55"/>
        </w:numPr>
        <w:rPr>
          <w:noProof/>
        </w:rPr>
      </w:pPr>
      <w:r w:rsidRPr="00C74495">
        <w:rPr>
          <w:noProof/>
          <w:lang w:val="en-US"/>
        </w:rPr>
        <w:t>Forum title,</w:t>
      </w:r>
    </w:p>
    <w:p w14:paraId="4A37E6AB" w14:textId="77777777" w:rsidR="00C74495" w:rsidRPr="00C74495" w:rsidRDefault="00C74495" w:rsidP="00C74495">
      <w:pPr>
        <w:numPr>
          <w:ilvl w:val="0"/>
          <w:numId w:val="55"/>
        </w:numPr>
        <w:rPr>
          <w:noProof/>
          <w:lang w:val="en-US"/>
        </w:rPr>
      </w:pPr>
      <w:r w:rsidRPr="00C74495">
        <w:rPr>
          <w:noProof/>
          <w:lang w:val="en-US"/>
        </w:rPr>
        <w:t>Topic name (a category in Forum),</w:t>
      </w:r>
    </w:p>
    <w:p w14:paraId="5D98F959" w14:textId="77777777" w:rsidR="00C74495" w:rsidRPr="00C74495" w:rsidRDefault="00C74495" w:rsidP="00C74495">
      <w:pPr>
        <w:numPr>
          <w:ilvl w:val="0"/>
          <w:numId w:val="55"/>
        </w:numPr>
        <w:rPr>
          <w:noProof/>
          <w:lang w:val="en-US"/>
        </w:rPr>
      </w:pPr>
      <w:r w:rsidRPr="00C74495">
        <w:rPr>
          <w:noProof/>
          <w:lang w:val="en-US"/>
        </w:rPr>
        <w:t>Posts (how many posts the user has in the topic),</w:t>
      </w:r>
    </w:p>
    <w:p w14:paraId="50A2BEB9" w14:textId="77777777" w:rsidR="00C74495" w:rsidRPr="00C74495" w:rsidRDefault="00C74495" w:rsidP="00C74495">
      <w:pPr>
        <w:numPr>
          <w:ilvl w:val="0"/>
          <w:numId w:val="55"/>
        </w:numPr>
        <w:rPr>
          <w:noProof/>
          <w:lang w:val="en-US"/>
        </w:rPr>
      </w:pPr>
      <w:r w:rsidRPr="00C74495">
        <w:rPr>
          <w:noProof/>
          <w:lang w:val="en-US"/>
        </w:rPr>
        <w:t>Post answers (how many posts have the user answered),</w:t>
      </w:r>
    </w:p>
    <w:p w14:paraId="0E7B8E8F" w14:textId="77777777" w:rsidR="00C74495" w:rsidRPr="00C74495" w:rsidRDefault="00C74495" w:rsidP="00C74495">
      <w:pPr>
        <w:numPr>
          <w:ilvl w:val="0"/>
          <w:numId w:val="55"/>
        </w:numPr>
        <w:rPr>
          <w:noProof/>
          <w:lang w:val="en-US"/>
        </w:rPr>
      </w:pPr>
      <w:r w:rsidRPr="00C74495">
        <w:rPr>
          <w:noProof/>
          <w:lang w:val="en-US"/>
        </w:rPr>
        <w:t>Topic initialized (If the topic is initialized, optional in this page),</w:t>
      </w:r>
    </w:p>
    <w:p w14:paraId="3518C523" w14:textId="12FEF139" w:rsidR="00C74495" w:rsidRPr="00185635" w:rsidRDefault="00C74495" w:rsidP="00C74495">
      <w:pPr>
        <w:numPr>
          <w:ilvl w:val="0"/>
          <w:numId w:val="55"/>
        </w:numPr>
        <w:rPr>
          <w:noProof/>
          <w:color w:val="000000" w:themeColor="text1"/>
          <w:lang w:val="en-US"/>
        </w:rPr>
      </w:pPr>
      <w:r w:rsidRPr="00185635">
        <w:rPr>
          <w:noProof/>
          <w:color w:val="000000" w:themeColor="text1"/>
          <w:lang w:val="en-US"/>
        </w:rPr>
        <w:t>Post reads (How many posts have been read by the user)</w:t>
      </w:r>
    </w:p>
    <w:p w14:paraId="491BA139" w14:textId="77777777" w:rsidR="00C74495" w:rsidRDefault="00C74495" w:rsidP="00A46DAC">
      <w:pPr>
        <w:rPr>
          <w:noProof/>
          <w:lang w:val="en-US"/>
        </w:rPr>
      </w:pPr>
    </w:p>
    <w:p w14:paraId="594EAC51" w14:textId="33261899" w:rsidR="00A46DAC" w:rsidRPr="003D18CE" w:rsidRDefault="00A46DAC" w:rsidP="00A46DAC">
      <w:pPr>
        <w:rPr>
          <w:rFonts w:ascii="Segoe UI" w:hAnsi="Segoe UI" w:cs="Segoe UI"/>
          <w:color w:val="1D2125"/>
          <w:sz w:val="23"/>
          <w:szCs w:val="23"/>
          <w:lang w:val="en-US"/>
        </w:rPr>
      </w:pPr>
      <w:r>
        <w:rPr>
          <w:rFonts w:ascii="Segoe UI" w:hAnsi="Segoe UI" w:cs="Segoe UI"/>
          <w:noProof/>
          <w:color w:val="1D2125"/>
          <w:sz w:val="23"/>
          <w:szCs w:val="23"/>
          <w:lang w:val="en-US"/>
        </w:rPr>
        <w:drawing>
          <wp:inline distT="0" distB="0" distL="0" distR="0" wp14:anchorId="578A693E" wp14:editId="18DA487D">
            <wp:extent cx="3908809" cy="3257341"/>
            <wp:effectExtent l="0" t="0" r="0" b="635"/>
            <wp:docPr id="1843948866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48866" name="Εικόνα 18439488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891" cy="327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0C0" w14:textId="77777777" w:rsidR="00185635" w:rsidRDefault="00185635" w:rsidP="00A46DAC">
      <w:pPr>
        <w:rPr>
          <w:color w:val="2683C6" w:themeColor="accent2"/>
          <w:sz w:val="28"/>
          <w:szCs w:val="28"/>
          <w:lang w:val="en-US"/>
        </w:rPr>
      </w:pPr>
    </w:p>
    <w:p w14:paraId="22AA93F6" w14:textId="3113B644" w:rsidR="00A46DAC" w:rsidRPr="009F7967" w:rsidRDefault="00A46DAC" w:rsidP="00A46DAC">
      <w:pPr>
        <w:rPr>
          <w:b/>
          <w:bCs/>
          <w:sz w:val="28"/>
          <w:szCs w:val="28"/>
          <w:lang w:val="en-US"/>
        </w:rPr>
      </w:pPr>
      <w:r>
        <w:rPr>
          <w:color w:val="2683C6" w:themeColor="accent2"/>
          <w:sz w:val="28"/>
          <w:szCs w:val="28"/>
          <w:lang w:val="en-US"/>
        </w:rPr>
        <w:lastRenderedPageBreak/>
        <w:t>Measure for the Quiz</w:t>
      </w:r>
    </w:p>
    <w:p w14:paraId="7AD6C9FD" w14:textId="459E643A" w:rsidR="00C74495" w:rsidRPr="00C74495" w:rsidRDefault="00C74495" w:rsidP="00C74495">
      <w:pPr>
        <w:rPr>
          <w:noProof/>
          <w:lang w:val="en-US"/>
        </w:rPr>
      </w:pPr>
      <w:r w:rsidRPr="00C74495">
        <w:rPr>
          <w:noProof/>
          <w:lang w:val="en-US"/>
        </w:rPr>
        <w:t>The first page of Measures In Quizzes</w:t>
      </w:r>
      <w:r>
        <w:rPr>
          <w:noProof/>
          <w:lang w:val="en-US"/>
        </w:rPr>
        <w:t xml:space="preserve"> </w:t>
      </w:r>
      <w:r w:rsidRPr="00C74495">
        <w:rPr>
          <w:noProof/>
          <w:lang w:val="en-US"/>
        </w:rPr>
        <w:t>shows the Total time, Attempts, Average Score, Skipped Questions of users in quizzes that exist in the course.</w:t>
      </w:r>
    </w:p>
    <w:p w14:paraId="1D0FE5E6" w14:textId="77777777" w:rsidR="00C74495" w:rsidRPr="00C74495" w:rsidRDefault="00C74495" w:rsidP="00C74495">
      <w:pPr>
        <w:rPr>
          <w:noProof/>
        </w:rPr>
      </w:pPr>
      <w:r w:rsidRPr="00C74495">
        <w:rPr>
          <w:noProof/>
          <w:lang w:val="en-US"/>
        </w:rPr>
        <w:t>Data table fields :</w:t>
      </w:r>
    </w:p>
    <w:p w14:paraId="05F36D1E" w14:textId="77777777" w:rsidR="00C74495" w:rsidRPr="00C74495" w:rsidRDefault="00C74495" w:rsidP="00C74495">
      <w:pPr>
        <w:numPr>
          <w:ilvl w:val="0"/>
          <w:numId w:val="56"/>
        </w:numPr>
        <w:rPr>
          <w:noProof/>
        </w:rPr>
      </w:pPr>
      <w:r w:rsidRPr="00C74495">
        <w:rPr>
          <w:noProof/>
          <w:lang w:val="en-US"/>
        </w:rPr>
        <w:t>Course title,</w:t>
      </w:r>
    </w:p>
    <w:p w14:paraId="66ADD317" w14:textId="77777777" w:rsidR="00C74495" w:rsidRPr="00C74495" w:rsidRDefault="00C74495" w:rsidP="00C74495">
      <w:pPr>
        <w:numPr>
          <w:ilvl w:val="0"/>
          <w:numId w:val="56"/>
        </w:numPr>
        <w:rPr>
          <w:noProof/>
        </w:rPr>
      </w:pPr>
      <w:r w:rsidRPr="00C74495">
        <w:rPr>
          <w:noProof/>
          <w:lang w:val="en-US"/>
        </w:rPr>
        <w:t>Quiz title,</w:t>
      </w:r>
    </w:p>
    <w:p w14:paraId="3588063A" w14:textId="77777777" w:rsidR="00C74495" w:rsidRPr="00C74495" w:rsidRDefault="00C74495" w:rsidP="00C74495">
      <w:pPr>
        <w:numPr>
          <w:ilvl w:val="0"/>
          <w:numId w:val="56"/>
        </w:numPr>
        <w:rPr>
          <w:noProof/>
          <w:lang w:val="en-US"/>
        </w:rPr>
      </w:pPr>
      <w:r w:rsidRPr="00C74495">
        <w:rPr>
          <w:noProof/>
          <w:lang w:val="en-US"/>
        </w:rPr>
        <w:t>Total time (Quiz total time attempted from all participants)</w:t>
      </w:r>
    </w:p>
    <w:p w14:paraId="3E63B5FD" w14:textId="77777777" w:rsidR="00C74495" w:rsidRPr="00C74495" w:rsidRDefault="00C74495" w:rsidP="00C74495">
      <w:pPr>
        <w:numPr>
          <w:ilvl w:val="0"/>
          <w:numId w:val="56"/>
        </w:numPr>
        <w:rPr>
          <w:noProof/>
          <w:lang w:val="en-US"/>
        </w:rPr>
      </w:pPr>
      <w:r w:rsidRPr="00C74495">
        <w:rPr>
          <w:noProof/>
          <w:lang w:val="en-US"/>
        </w:rPr>
        <w:t>Attempts (The total users attempts),</w:t>
      </w:r>
    </w:p>
    <w:p w14:paraId="1249795D" w14:textId="77777777" w:rsidR="00C74495" w:rsidRPr="00C74495" w:rsidRDefault="00C74495" w:rsidP="00C74495">
      <w:pPr>
        <w:numPr>
          <w:ilvl w:val="0"/>
          <w:numId w:val="56"/>
        </w:numPr>
        <w:rPr>
          <w:noProof/>
          <w:lang w:val="en-US"/>
        </w:rPr>
      </w:pPr>
      <w:r w:rsidRPr="00C74495">
        <w:rPr>
          <w:noProof/>
          <w:lang w:val="en-US"/>
        </w:rPr>
        <w:t>Average Score (The total average score of all users in quiz)</w:t>
      </w:r>
    </w:p>
    <w:p w14:paraId="27C19F15" w14:textId="77777777" w:rsidR="00C74495" w:rsidRPr="00C74495" w:rsidRDefault="00C74495" w:rsidP="00C74495">
      <w:pPr>
        <w:numPr>
          <w:ilvl w:val="0"/>
          <w:numId w:val="56"/>
        </w:numPr>
        <w:rPr>
          <w:noProof/>
          <w:lang w:val="en-US"/>
        </w:rPr>
      </w:pPr>
      <w:r w:rsidRPr="00C74495">
        <w:rPr>
          <w:noProof/>
          <w:lang w:val="en-US"/>
        </w:rPr>
        <w:t>Skipped Questions (users went back and forward in a question)</w:t>
      </w:r>
    </w:p>
    <w:p w14:paraId="68FF9C6C" w14:textId="6877ED4B" w:rsidR="00C74495" w:rsidRDefault="00C74495" w:rsidP="00C74495">
      <w:pPr>
        <w:rPr>
          <w:noProof/>
          <w:lang w:val="en-US"/>
        </w:rPr>
      </w:pPr>
      <w:r w:rsidRPr="00C74495">
        <w:rPr>
          <w:noProof/>
          <w:lang w:val="en-US"/>
        </w:rPr>
        <w:t>The teacher/administrator by selecting the Quiz titleis able to view more detailed statistics.</w:t>
      </w:r>
    </w:p>
    <w:p w14:paraId="6B34A497" w14:textId="2491C62B" w:rsidR="00A46DAC" w:rsidRPr="003D18CE" w:rsidRDefault="00A46DAC" w:rsidP="00A46DAC">
      <w:pPr>
        <w:rPr>
          <w:rFonts w:ascii="Segoe UI" w:hAnsi="Segoe UI" w:cs="Segoe UI"/>
          <w:color w:val="1D2125"/>
          <w:sz w:val="23"/>
          <w:szCs w:val="23"/>
          <w:lang w:val="en-US"/>
        </w:rPr>
      </w:pPr>
      <w:r>
        <w:rPr>
          <w:rFonts w:ascii="Segoe UI" w:hAnsi="Segoe UI" w:cs="Segoe UI"/>
          <w:noProof/>
          <w:color w:val="1D2125"/>
          <w:sz w:val="23"/>
          <w:szCs w:val="23"/>
          <w:lang w:val="en-US"/>
        </w:rPr>
        <w:drawing>
          <wp:inline distT="0" distB="0" distL="0" distR="0" wp14:anchorId="076C2B9A" wp14:editId="464D295A">
            <wp:extent cx="3581232" cy="2984360"/>
            <wp:effectExtent l="0" t="0" r="635" b="6985"/>
            <wp:docPr id="1734726554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26554" name="Εικόνα 17347265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553" cy="29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0909" w14:textId="4A553E15" w:rsidR="00C74495" w:rsidRDefault="00C74495" w:rsidP="00C74495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  <w:r w:rsidRPr="00C74495">
        <w:rPr>
          <w:color w:val="1D2125"/>
          <w:sz w:val="23"/>
          <w:szCs w:val="23"/>
          <w:lang w:val="en-US"/>
        </w:rPr>
        <w:t>The teacher/administrator by selecting the Quiz title</w:t>
      </w:r>
      <w:r>
        <w:rPr>
          <w:color w:val="1D2125"/>
          <w:sz w:val="23"/>
          <w:szCs w:val="23"/>
          <w:lang w:val="en-US"/>
        </w:rPr>
        <w:t xml:space="preserve"> </w:t>
      </w:r>
      <w:r w:rsidRPr="00C74495">
        <w:rPr>
          <w:color w:val="1D2125"/>
          <w:sz w:val="23"/>
          <w:szCs w:val="23"/>
          <w:lang w:val="en-US"/>
        </w:rPr>
        <w:t>is able to view more detailed statistics.</w:t>
      </w:r>
    </w:p>
    <w:p w14:paraId="7C6D0588" w14:textId="52F48801" w:rsidR="00C74495" w:rsidRPr="00C74495" w:rsidRDefault="00C74495" w:rsidP="00C74495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  <w:r>
        <w:rPr>
          <w:noProof/>
          <w:color w:val="1D2125"/>
          <w:sz w:val="23"/>
          <w:szCs w:val="23"/>
          <w:lang w:val="en-US"/>
        </w:rPr>
        <w:lastRenderedPageBreak/>
        <w:drawing>
          <wp:inline distT="0" distB="0" distL="0" distR="0" wp14:anchorId="0A1264E9" wp14:editId="371E85B7">
            <wp:extent cx="3744016" cy="3120013"/>
            <wp:effectExtent l="0" t="0" r="8890" b="4445"/>
            <wp:docPr id="1830740151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40151" name="Εικόνα 18307401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69" cy="31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95C8" w14:textId="77777777" w:rsidR="00C74495" w:rsidRPr="00C74495" w:rsidRDefault="00C74495" w:rsidP="00C74495">
      <w:pPr>
        <w:pStyle w:val="breadcrumb-item"/>
        <w:shd w:val="clear" w:color="auto" w:fill="FFFFFF"/>
        <w:rPr>
          <w:color w:val="1D2125"/>
          <w:sz w:val="23"/>
          <w:szCs w:val="23"/>
        </w:rPr>
      </w:pPr>
      <w:r w:rsidRPr="00C74495">
        <w:rPr>
          <w:color w:val="1D2125"/>
          <w:sz w:val="23"/>
          <w:szCs w:val="23"/>
          <w:lang w:val="en-US"/>
        </w:rPr>
        <w:t xml:space="preserve">Data table </w:t>
      </w:r>
      <w:proofErr w:type="gramStart"/>
      <w:r w:rsidRPr="00C74495">
        <w:rPr>
          <w:color w:val="1D2125"/>
          <w:sz w:val="23"/>
          <w:szCs w:val="23"/>
          <w:lang w:val="en-US"/>
        </w:rPr>
        <w:t>fields :</w:t>
      </w:r>
      <w:proofErr w:type="gramEnd"/>
    </w:p>
    <w:p w14:paraId="78ADE8A1" w14:textId="77777777" w:rsidR="00C74495" w:rsidRPr="00C74495" w:rsidRDefault="00C74495" w:rsidP="00C74495">
      <w:pPr>
        <w:pStyle w:val="breadcrumb-item"/>
        <w:numPr>
          <w:ilvl w:val="0"/>
          <w:numId w:val="57"/>
        </w:numPr>
        <w:shd w:val="clear" w:color="auto" w:fill="FFFFFF"/>
        <w:rPr>
          <w:color w:val="1D2125"/>
          <w:sz w:val="23"/>
          <w:szCs w:val="23"/>
        </w:rPr>
      </w:pPr>
      <w:r w:rsidRPr="00C74495">
        <w:rPr>
          <w:color w:val="1D2125"/>
          <w:sz w:val="23"/>
          <w:szCs w:val="23"/>
          <w:lang w:val="en-US"/>
        </w:rPr>
        <w:t>Last name,</w:t>
      </w:r>
    </w:p>
    <w:p w14:paraId="42C25390" w14:textId="77777777" w:rsidR="00C74495" w:rsidRPr="00C74495" w:rsidRDefault="00C74495" w:rsidP="00C74495">
      <w:pPr>
        <w:pStyle w:val="breadcrumb-item"/>
        <w:numPr>
          <w:ilvl w:val="0"/>
          <w:numId w:val="57"/>
        </w:numPr>
        <w:shd w:val="clear" w:color="auto" w:fill="FFFFFF"/>
        <w:rPr>
          <w:color w:val="1D2125"/>
          <w:sz w:val="23"/>
          <w:szCs w:val="23"/>
        </w:rPr>
      </w:pPr>
      <w:r w:rsidRPr="00C74495">
        <w:rPr>
          <w:color w:val="1D2125"/>
          <w:sz w:val="23"/>
          <w:szCs w:val="23"/>
          <w:lang w:val="en-US"/>
        </w:rPr>
        <w:t>First name,</w:t>
      </w:r>
    </w:p>
    <w:p w14:paraId="340C8485" w14:textId="77777777" w:rsidR="00C74495" w:rsidRPr="00C74495" w:rsidRDefault="00C74495" w:rsidP="00C74495">
      <w:pPr>
        <w:pStyle w:val="breadcrumb-item"/>
        <w:numPr>
          <w:ilvl w:val="0"/>
          <w:numId w:val="57"/>
        </w:numPr>
        <w:shd w:val="clear" w:color="auto" w:fill="FFFFFF"/>
        <w:rPr>
          <w:color w:val="1D2125"/>
          <w:sz w:val="23"/>
          <w:szCs w:val="23"/>
        </w:rPr>
      </w:pPr>
      <w:r w:rsidRPr="00C74495">
        <w:rPr>
          <w:color w:val="1D2125"/>
          <w:sz w:val="23"/>
          <w:szCs w:val="23"/>
          <w:lang w:val="en-US"/>
        </w:rPr>
        <w:t>Course title,</w:t>
      </w:r>
    </w:p>
    <w:p w14:paraId="5F44A78C" w14:textId="77777777" w:rsidR="00C74495" w:rsidRPr="00C74495" w:rsidRDefault="00C74495" w:rsidP="00C74495">
      <w:pPr>
        <w:pStyle w:val="breadcrumb-item"/>
        <w:numPr>
          <w:ilvl w:val="0"/>
          <w:numId w:val="57"/>
        </w:numPr>
        <w:shd w:val="clear" w:color="auto" w:fill="FFFFFF"/>
        <w:rPr>
          <w:color w:val="1D2125"/>
          <w:sz w:val="23"/>
          <w:szCs w:val="23"/>
        </w:rPr>
      </w:pPr>
      <w:r w:rsidRPr="00C74495">
        <w:rPr>
          <w:color w:val="1D2125"/>
          <w:sz w:val="23"/>
          <w:szCs w:val="23"/>
          <w:lang w:val="en-US"/>
        </w:rPr>
        <w:t>Quiz title,</w:t>
      </w:r>
    </w:p>
    <w:p w14:paraId="67DC9FC4" w14:textId="77777777" w:rsidR="00C74495" w:rsidRPr="00C74495" w:rsidRDefault="00C74495" w:rsidP="00C74495">
      <w:pPr>
        <w:pStyle w:val="breadcrumb-item"/>
        <w:numPr>
          <w:ilvl w:val="0"/>
          <w:numId w:val="57"/>
        </w:numPr>
        <w:shd w:val="clear" w:color="auto" w:fill="FFFFFF"/>
        <w:rPr>
          <w:color w:val="1D2125"/>
          <w:sz w:val="23"/>
          <w:szCs w:val="23"/>
          <w:lang w:val="en-US"/>
        </w:rPr>
      </w:pPr>
      <w:r w:rsidRPr="00C74495">
        <w:rPr>
          <w:color w:val="1D2125"/>
          <w:sz w:val="23"/>
          <w:szCs w:val="23"/>
          <w:lang w:val="en-US"/>
        </w:rPr>
        <w:t>Total time (Quiz total time attempted from all participants)</w:t>
      </w:r>
    </w:p>
    <w:p w14:paraId="15EA105A" w14:textId="77777777" w:rsidR="00C74495" w:rsidRPr="00C74495" w:rsidRDefault="00C74495" w:rsidP="00C74495">
      <w:pPr>
        <w:pStyle w:val="breadcrumb-item"/>
        <w:numPr>
          <w:ilvl w:val="0"/>
          <w:numId w:val="57"/>
        </w:numPr>
        <w:shd w:val="clear" w:color="auto" w:fill="FFFFFF"/>
        <w:rPr>
          <w:color w:val="1D2125"/>
          <w:sz w:val="23"/>
          <w:szCs w:val="23"/>
          <w:lang w:val="en-US"/>
        </w:rPr>
      </w:pPr>
      <w:r w:rsidRPr="00C74495">
        <w:rPr>
          <w:color w:val="1D2125"/>
          <w:sz w:val="23"/>
          <w:szCs w:val="23"/>
          <w:lang w:val="en-US"/>
        </w:rPr>
        <w:t>Attempts (The total users attempts),</w:t>
      </w:r>
    </w:p>
    <w:p w14:paraId="495EA8E1" w14:textId="33F67A99" w:rsidR="00C74495" w:rsidRPr="00C74495" w:rsidRDefault="00C74495" w:rsidP="00C74495">
      <w:pPr>
        <w:pStyle w:val="breadcrumb-item"/>
        <w:numPr>
          <w:ilvl w:val="0"/>
          <w:numId w:val="57"/>
        </w:numPr>
        <w:shd w:val="clear" w:color="auto" w:fill="FFFFFF"/>
        <w:rPr>
          <w:color w:val="1D2125"/>
          <w:sz w:val="23"/>
          <w:szCs w:val="23"/>
          <w:lang w:val="en-US"/>
        </w:rPr>
      </w:pPr>
      <w:r w:rsidRPr="00C74495">
        <w:rPr>
          <w:color w:val="1D2125"/>
          <w:sz w:val="23"/>
          <w:szCs w:val="23"/>
          <w:lang w:val="en-US"/>
        </w:rPr>
        <w:t>Average Score (The total average score of all users in quiz)</w:t>
      </w:r>
    </w:p>
    <w:p w14:paraId="4F81A6C4" w14:textId="77777777" w:rsidR="00C74495" w:rsidRPr="00C74495" w:rsidRDefault="00C74495" w:rsidP="00C74495">
      <w:pPr>
        <w:pStyle w:val="breadcrumb-item"/>
        <w:numPr>
          <w:ilvl w:val="0"/>
          <w:numId w:val="57"/>
        </w:numPr>
        <w:shd w:val="clear" w:color="auto" w:fill="FFFFFF"/>
        <w:rPr>
          <w:color w:val="1D2125"/>
          <w:sz w:val="23"/>
          <w:szCs w:val="23"/>
          <w:lang w:val="en-US"/>
        </w:rPr>
      </w:pPr>
      <w:r w:rsidRPr="00C74495">
        <w:rPr>
          <w:color w:val="1D2125"/>
          <w:sz w:val="23"/>
          <w:szCs w:val="23"/>
          <w:lang w:val="en-US"/>
        </w:rPr>
        <w:t>Answers (redirects to users attempt)</w:t>
      </w:r>
    </w:p>
    <w:p w14:paraId="76E00DC7" w14:textId="0538C6C6" w:rsidR="00A46DAC" w:rsidRDefault="00A46DAC" w:rsidP="00A46DAC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</w:p>
    <w:p w14:paraId="488EF4EA" w14:textId="5CA767D6" w:rsidR="00635759" w:rsidRDefault="00C74495" w:rsidP="00411ABD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  <w:r>
        <w:rPr>
          <w:noProof/>
          <w:color w:val="1D2125"/>
          <w:sz w:val="23"/>
          <w:szCs w:val="23"/>
          <w:lang w:val="en-US"/>
        </w:rPr>
        <w:drawing>
          <wp:inline distT="0" distB="0" distL="0" distR="0" wp14:anchorId="1D475430" wp14:editId="2AC7CAE0">
            <wp:extent cx="3701813" cy="3084844"/>
            <wp:effectExtent l="0" t="0" r="0" b="1270"/>
            <wp:docPr id="91254787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47872" name="Εικόνα 9125478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21" cy="309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B6F" w14:textId="77777777" w:rsidR="00635759" w:rsidRDefault="00635759" w:rsidP="00411ABD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</w:p>
    <w:p w14:paraId="00DFB1C1" w14:textId="77777777" w:rsidR="00635759" w:rsidRDefault="00635759" w:rsidP="00411ABD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</w:p>
    <w:p w14:paraId="6688F4FD" w14:textId="1D6A95D0" w:rsidR="00411ABD" w:rsidRDefault="00411ABD" w:rsidP="00411ABD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</w:p>
    <w:p w14:paraId="009E75B2" w14:textId="77777777" w:rsidR="00B00560" w:rsidRDefault="00B00560" w:rsidP="00411ABD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</w:p>
    <w:p w14:paraId="12F82470" w14:textId="77777777" w:rsidR="00B00560" w:rsidRDefault="00B00560" w:rsidP="00411ABD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</w:p>
    <w:p w14:paraId="737FE329" w14:textId="77777777" w:rsidR="009F7967" w:rsidRDefault="009F7967" w:rsidP="00411ABD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</w:p>
    <w:p w14:paraId="3B530D25" w14:textId="77777777" w:rsidR="009F7967" w:rsidRDefault="009F7967" w:rsidP="00411ABD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</w:p>
    <w:p w14:paraId="40E5D14C" w14:textId="6F82336D" w:rsidR="00C60545" w:rsidRDefault="00C60545" w:rsidP="00411ABD">
      <w:pPr>
        <w:pStyle w:val="breadcrumb-item"/>
        <w:shd w:val="clear" w:color="auto" w:fill="FFFFFF"/>
        <w:rPr>
          <w:color w:val="1D2125"/>
          <w:sz w:val="23"/>
          <w:szCs w:val="23"/>
          <w:lang w:val="en-US"/>
        </w:rPr>
      </w:pPr>
    </w:p>
    <w:p w14:paraId="6EDEE31F" w14:textId="77777777" w:rsidR="00B00560" w:rsidRDefault="00B00560" w:rsidP="007366F0">
      <w:pPr>
        <w:pStyle w:val="1"/>
        <w:rPr>
          <w:lang w:val="en-US"/>
        </w:rPr>
      </w:pPr>
    </w:p>
    <w:p w14:paraId="04F645EB" w14:textId="77777777" w:rsidR="00B00560" w:rsidRDefault="00B00560" w:rsidP="007366F0">
      <w:pPr>
        <w:pStyle w:val="1"/>
        <w:rPr>
          <w:lang w:val="en-US"/>
        </w:rPr>
      </w:pPr>
    </w:p>
    <w:p w14:paraId="5A4416E5" w14:textId="77777777" w:rsidR="00B00560" w:rsidRDefault="00B00560" w:rsidP="00926057">
      <w:pPr>
        <w:pStyle w:val="1"/>
        <w:rPr>
          <w:sz w:val="24"/>
          <w:lang w:val="en-US"/>
        </w:rPr>
      </w:pPr>
    </w:p>
    <w:p w14:paraId="0A45BE12" w14:textId="77777777" w:rsidR="00B00560" w:rsidRDefault="00B00560" w:rsidP="00926057">
      <w:pPr>
        <w:pStyle w:val="1"/>
        <w:rPr>
          <w:sz w:val="24"/>
          <w:lang w:val="en-US"/>
        </w:rPr>
      </w:pPr>
    </w:p>
    <w:p w14:paraId="0B47364F" w14:textId="77777777" w:rsidR="00B00560" w:rsidRDefault="00B00560" w:rsidP="00926057">
      <w:pPr>
        <w:pStyle w:val="1"/>
        <w:rPr>
          <w:sz w:val="24"/>
          <w:lang w:val="en-US"/>
        </w:rPr>
      </w:pPr>
    </w:p>
    <w:p w14:paraId="4E5C924D" w14:textId="77777777" w:rsidR="00B00560" w:rsidRDefault="00B00560" w:rsidP="00926057">
      <w:pPr>
        <w:pStyle w:val="1"/>
        <w:rPr>
          <w:sz w:val="24"/>
          <w:lang w:val="en-US"/>
        </w:rPr>
      </w:pPr>
    </w:p>
    <w:p w14:paraId="7EE38051" w14:textId="77777777" w:rsidR="00BF51D5" w:rsidRDefault="00BF51D5" w:rsidP="00672539">
      <w:pPr>
        <w:rPr>
          <w:b/>
          <w:bCs/>
          <w:lang w:val="en-US"/>
        </w:rPr>
      </w:pPr>
    </w:p>
    <w:p w14:paraId="462A9721" w14:textId="77777777" w:rsidR="00BF51D5" w:rsidRDefault="00BF51D5" w:rsidP="00672539">
      <w:pPr>
        <w:rPr>
          <w:b/>
          <w:bCs/>
          <w:lang w:val="en-US"/>
        </w:rPr>
      </w:pPr>
    </w:p>
    <w:p w14:paraId="3B7800FF" w14:textId="7FB1DD5B" w:rsidR="00D33822" w:rsidRDefault="00D33822" w:rsidP="00672539">
      <w:pPr>
        <w:rPr>
          <w:lang w:val="en-US"/>
        </w:rPr>
      </w:pPr>
    </w:p>
    <w:p w14:paraId="1C6D1B34" w14:textId="6585F4F3" w:rsidR="00D33822" w:rsidRDefault="00D33822" w:rsidP="00D33822">
      <w:pPr>
        <w:rPr>
          <w:b/>
          <w:bCs/>
          <w:lang w:val="en-US"/>
        </w:rPr>
      </w:pPr>
    </w:p>
    <w:p w14:paraId="32D00C51" w14:textId="77777777" w:rsidR="002C5491" w:rsidRPr="002C5491" w:rsidRDefault="002C5491" w:rsidP="002C5491">
      <w:pPr>
        <w:rPr>
          <w:lang w:val="en-US"/>
        </w:rPr>
      </w:pPr>
    </w:p>
    <w:sectPr w:rsidR="002C5491" w:rsidRPr="002C5491" w:rsidSect="00525A9B">
      <w:headerReference w:type="default" r:id="rId22"/>
      <w:footerReference w:type="default" r:id="rId23"/>
      <w:pgSz w:w="11906" w:h="16838" w:code="9"/>
      <w:pgMar w:top="1260" w:right="1016" w:bottom="990" w:left="1260" w:header="720" w:footer="18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5238D" w14:textId="77777777" w:rsidR="008C7522" w:rsidRDefault="008C7522" w:rsidP="00A73962">
      <w:pPr>
        <w:spacing w:before="0" w:after="0" w:line="240" w:lineRule="auto"/>
      </w:pPr>
      <w:r>
        <w:separator/>
      </w:r>
    </w:p>
  </w:endnote>
  <w:endnote w:type="continuationSeparator" w:id="0">
    <w:p w14:paraId="2D4942E9" w14:textId="77777777" w:rsidR="008C7522" w:rsidRDefault="008C7522" w:rsidP="00A7396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D3385" w14:textId="77777777" w:rsidR="004C3627" w:rsidRPr="00A829EA" w:rsidRDefault="004C3627" w:rsidP="001D5FF1">
    <w:pPr>
      <w:tabs>
        <w:tab w:val="center" w:pos="4550"/>
        <w:tab w:val="left" w:pos="5818"/>
      </w:tabs>
      <w:ind w:right="260"/>
      <w:jc w:val="right"/>
      <w:rPr>
        <w:color w:val="192D3A" w:themeColor="text2" w:themeShade="80"/>
        <w:lang w:val="en-US"/>
      </w:rPr>
    </w:pPr>
    <w:r>
      <w:rPr>
        <w:noProof/>
        <w:color w:val="6FA0C0" w:themeColor="text2" w:themeTint="99"/>
        <w:spacing w:val="60"/>
        <w:lang w:val="en-US" w:eastAsia="en-US"/>
      </w:rPr>
      <w:drawing>
        <wp:anchor distT="0" distB="0" distL="114300" distR="114300" simplePos="0" relativeHeight="251678720" behindDoc="0" locked="0" layoutInCell="1" allowOverlap="1" wp14:anchorId="2B7CA1EB" wp14:editId="675C88BE">
          <wp:simplePos x="0" y="0"/>
          <wp:positionH relativeFrom="column">
            <wp:posOffset>-238125</wp:posOffset>
          </wp:positionH>
          <wp:positionV relativeFrom="paragraph">
            <wp:posOffset>18415</wp:posOffset>
          </wp:positionV>
          <wp:extent cx="101600" cy="101600"/>
          <wp:effectExtent l="0" t="0" r="0" b="0"/>
          <wp:wrapSquare wrapText="bothSides"/>
          <wp:docPr id="29" name="Εικόνα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00" cy="1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264356" w:themeColor="text2" w:themeShade="BF"/>
        <w:lang w:val="en-US" w:eastAsia="en-US"/>
      </w:rPr>
      <w:drawing>
        <wp:anchor distT="0" distB="0" distL="114300" distR="114300" simplePos="0" relativeHeight="251680768" behindDoc="0" locked="0" layoutInCell="1" allowOverlap="1" wp14:anchorId="63F6BFBB" wp14:editId="0C26598E">
          <wp:simplePos x="0" y="0"/>
          <wp:positionH relativeFrom="column">
            <wp:posOffset>-238125</wp:posOffset>
          </wp:positionH>
          <wp:positionV relativeFrom="paragraph">
            <wp:posOffset>154305</wp:posOffset>
          </wp:positionV>
          <wp:extent cx="109220" cy="109220"/>
          <wp:effectExtent l="0" t="0" r="5080" b="5080"/>
          <wp:wrapSquare wrapText="bothSides"/>
          <wp:docPr id="31" name="Εικόνα 1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220" cy="109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6FA0C0" w:themeColor="text2" w:themeTint="99"/>
        <w:spacing w:val="60"/>
        <w:lang w:val="en-US" w:eastAsia="en-US"/>
      </w:rPr>
      <w:drawing>
        <wp:anchor distT="0" distB="0" distL="114300" distR="114300" simplePos="0" relativeHeight="251677696" behindDoc="0" locked="0" layoutInCell="1" allowOverlap="1" wp14:anchorId="3646504A" wp14:editId="4282E719">
          <wp:simplePos x="0" y="0"/>
          <wp:positionH relativeFrom="column">
            <wp:posOffset>-238125</wp:posOffset>
          </wp:positionH>
          <wp:positionV relativeFrom="paragraph">
            <wp:posOffset>-125095</wp:posOffset>
          </wp:positionV>
          <wp:extent cx="116205" cy="116205"/>
          <wp:effectExtent l="0" t="0" r="0" b="0"/>
          <wp:wrapSquare wrapText="bothSides"/>
          <wp:docPr id="32" name="Εικόνα 1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16205" cy="116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79744" behindDoc="0" locked="0" layoutInCell="1" allowOverlap="1" wp14:anchorId="32E8771C" wp14:editId="1B2E3C86">
          <wp:simplePos x="0" y="0"/>
          <wp:positionH relativeFrom="column">
            <wp:posOffset>1960880</wp:posOffset>
          </wp:positionH>
          <wp:positionV relativeFrom="paragraph">
            <wp:posOffset>-26035</wp:posOffset>
          </wp:positionV>
          <wp:extent cx="145415" cy="145415"/>
          <wp:effectExtent l="0" t="0" r="6985" b="6985"/>
          <wp:wrapSquare wrapText="bothSides"/>
          <wp:docPr id="35" name="Εικόνα 1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415" cy="14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264356" w:themeColor="text2" w:themeShade="BF"/>
        <w:lang w:val="en-US" w:eastAsia="en-US"/>
      </w:rPr>
      <w:drawing>
        <wp:anchor distT="0" distB="0" distL="114300" distR="114300" simplePos="0" relativeHeight="251681792" behindDoc="0" locked="0" layoutInCell="1" allowOverlap="1" wp14:anchorId="57D4A1DE" wp14:editId="13529C8A">
          <wp:simplePos x="0" y="0"/>
          <wp:positionH relativeFrom="column">
            <wp:posOffset>1071245</wp:posOffset>
          </wp:positionH>
          <wp:positionV relativeFrom="paragraph">
            <wp:posOffset>157226</wp:posOffset>
          </wp:positionV>
          <wp:extent cx="123190" cy="123190"/>
          <wp:effectExtent l="0" t="0" r="0" b="0"/>
          <wp:wrapSquare wrapText="bothSides"/>
          <wp:docPr id="36" name="Εικόνα 1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23190" cy="123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B46C8">
      <w:rPr>
        <w:noProof/>
        <w:color w:val="6FA0C0" w:themeColor="text2" w:themeTint="99"/>
        <w:spacing w:val="60"/>
        <w:lang w:val="en-US" w:eastAsia="en-US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634C1A45" wp14:editId="7998B57C">
              <wp:simplePos x="0" y="0"/>
              <wp:positionH relativeFrom="column">
                <wp:posOffset>-180975</wp:posOffset>
              </wp:positionH>
              <wp:positionV relativeFrom="paragraph">
                <wp:posOffset>-233680</wp:posOffset>
              </wp:positionV>
              <wp:extent cx="4048125" cy="1404620"/>
              <wp:effectExtent l="0" t="0" r="9525" b="8255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81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991C3C" w14:textId="77777777" w:rsidR="004C3627" w:rsidRPr="00F424B0" w:rsidRDefault="004C3627" w:rsidP="00EF278B">
                          <w:pPr>
                            <w:tabs>
                              <w:tab w:val="left" w:pos="5726"/>
                              <w:tab w:val="left" w:pos="6941"/>
                              <w:tab w:val="left" w:pos="8472"/>
                              <w:tab w:val="left" w:pos="9874"/>
                            </w:tabs>
                            <w:spacing w:before="60" w:after="0" w:line="240" w:lineRule="auto"/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46-48 El. </w:t>
                          </w:r>
                          <w:proofErr w:type="spellStart"/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Venizelou</w:t>
                          </w:r>
                          <w:proofErr w:type="spellEnd"/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Avenue, Kallithea, 17676, Greece</w:t>
                          </w:r>
                        </w:p>
                        <w:p w14:paraId="28DCFD45" w14:textId="77777777" w:rsidR="004C3627" w:rsidRPr="0006606B" w:rsidRDefault="004C3627" w:rsidP="00EF278B">
                          <w:pPr>
                            <w:tabs>
                              <w:tab w:val="left" w:pos="5726"/>
                              <w:tab w:val="left" w:pos="6941"/>
                              <w:tab w:val="left" w:pos="8472"/>
                              <w:tab w:val="left" w:pos="9874"/>
                            </w:tabs>
                            <w:spacing w:before="60" w:after="0" w:line="240" w:lineRule="auto"/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Tel: +30 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210 4223330 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&amp;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+ 30 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213 </w:t>
                          </w:r>
                          <w:proofErr w:type="gramStart"/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0417358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,   </w:t>
                          </w:r>
                          <w:proofErr w:type="gramEnd"/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       Fax: +30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211 0121603</w:t>
                          </w:r>
                        </w:p>
                        <w:p w14:paraId="40ED00E1" w14:textId="77777777" w:rsidR="004C3627" w:rsidRPr="00EF278B" w:rsidRDefault="00000000" w:rsidP="002B46C8">
                          <w:pPr>
                            <w:rPr>
                              <w:lang w:val="en-US"/>
                            </w:rPr>
                          </w:pPr>
                          <w:hyperlink r:id="rId6" w:history="1"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www</w:t>
                            </w:r>
                            <w:r w:rsidR="004C3627" w:rsidRPr="0006606B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.</w:t>
                            </w:r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widedservices</w:t>
                            </w:r>
                            <w:r w:rsidR="004C3627" w:rsidRPr="0006606B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.</w:t>
                            </w:r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gr</w:t>
                            </w:r>
                          </w:hyperlink>
                          <w:r w:rsidR="004C3627"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</w:t>
                          </w:r>
                          <w:r w:rsidR="004C3627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,           email: </w:t>
                          </w:r>
                          <w:hyperlink r:id="rId7" w:history="1">
                            <w:r w:rsidR="004C3627" w:rsidRPr="005C77DA">
                              <w:rPr>
                                <w:rStyle w:val="-"/>
                                <w:rFonts w:ascii="Arial" w:eastAsia="Times New Roman" w:hAnsi="Arial"/>
                                <w:color w:val="2683C6" w:themeColor="accent2"/>
                                <w:sz w:val="16"/>
                                <w:szCs w:val="16"/>
                                <w:lang w:val="en-US" w:eastAsia="el-GR"/>
                              </w:rPr>
                              <w:t>info@wideservices.gr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34C1A45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2" o:spid="_x0000_s1034" type="#_x0000_t202" style="position:absolute;left:0;text-align:left;margin-left:-14.25pt;margin-top:-18.4pt;width:318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" stroked="f">
              <v:textbox style="mso-fit-shape-to-text:t">
                <w:txbxContent>
                  <w:p w14:paraId="4C991C3C" w14:textId="77777777" w:rsidR="004C3627" w:rsidRPr="00F424B0" w:rsidRDefault="004C3627" w:rsidP="00EF278B">
                    <w:pPr>
                      <w:tabs>
                        <w:tab w:val="left" w:pos="5726"/>
                        <w:tab w:val="left" w:pos="6941"/>
                        <w:tab w:val="left" w:pos="8472"/>
                        <w:tab w:val="left" w:pos="9874"/>
                      </w:tabs>
                      <w:spacing w:before="60" w:after="0" w:line="240" w:lineRule="auto"/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</w:pP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46-48 El. </w:t>
                    </w:r>
                    <w:proofErr w:type="spellStart"/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Venizelou</w:t>
                    </w:r>
                    <w:proofErr w:type="spellEnd"/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Avenue, Kallithea, 17676, Greece</w:t>
                    </w:r>
                  </w:p>
                  <w:p w14:paraId="28DCFD45" w14:textId="77777777" w:rsidR="004C3627" w:rsidRPr="0006606B" w:rsidRDefault="004C3627" w:rsidP="00EF278B">
                    <w:pPr>
                      <w:tabs>
                        <w:tab w:val="left" w:pos="5726"/>
                        <w:tab w:val="left" w:pos="6941"/>
                        <w:tab w:val="left" w:pos="8472"/>
                        <w:tab w:val="left" w:pos="9874"/>
                      </w:tabs>
                      <w:spacing w:before="60" w:after="0" w:line="240" w:lineRule="auto"/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</w:pP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Tel: +30 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210 4223330 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&amp;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+ 30 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213 </w:t>
                    </w:r>
                    <w:proofErr w:type="gramStart"/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0417358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,   </w:t>
                    </w:r>
                    <w:proofErr w:type="gramEnd"/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       Fax: +30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211 0121603</w:t>
                    </w:r>
                  </w:p>
                  <w:p w14:paraId="40ED00E1" w14:textId="77777777" w:rsidR="004C3627" w:rsidRPr="00EF278B" w:rsidRDefault="00000000" w:rsidP="002B46C8">
                    <w:pPr>
                      <w:rPr>
                        <w:lang w:val="en-US"/>
                      </w:rPr>
                    </w:pPr>
                    <w:hyperlink r:id="rId8" w:history="1"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www</w:t>
                      </w:r>
                      <w:r w:rsidR="004C3627" w:rsidRPr="0006606B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.</w:t>
                      </w:r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widedservices</w:t>
                      </w:r>
                      <w:r w:rsidR="004C3627" w:rsidRPr="0006606B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.</w:t>
                      </w:r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gr</w:t>
                      </w:r>
                    </w:hyperlink>
                    <w:r w:rsidR="004C3627"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</w:t>
                    </w:r>
                    <w:r w:rsidR="004C3627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,           email: </w:t>
                    </w:r>
                    <w:hyperlink r:id="rId9" w:history="1">
                      <w:r w:rsidR="004C3627" w:rsidRPr="005C77DA">
                        <w:rPr>
                          <w:rStyle w:val="-"/>
                          <w:rFonts w:ascii="Arial" w:eastAsia="Times New Roman" w:hAnsi="Arial"/>
                          <w:color w:val="2683C6" w:themeColor="accent2"/>
                          <w:sz w:val="16"/>
                          <w:szCs w:val="16"/>
                          <w:lang w:val="en-US" w:eastAsia="el-GR"/>
                        </w:rPr>
                        <w:t>info@wideservices.gr</w:t>
                      </w:r>
                    </w:hyperlink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color w:val="6FA0C0" w:themeColor="text2" w:themeTint="99"/>
        <w:spacing w:val="60"/>
        <w:lang w:val="en-US"/>
      </w:rPr>
      <w:t xml:space="preserve"> Page </w:t>
    </w:r>
    <w:r>
      <w:fldChar w:fldCharType="begin"/>
    </w:r>
    <w:r>
      <w:instrText xml:space="preserve"> INCLUDEPICTURE "https://image.flaticon.com/icons/png/512/25/25377.png" \* MERGEFORMATINET </w:instrText>
    </w:r>
    <w:r>
      <w:fldChar w:fldCharType="end"/>
    </w:r>
    <w:r>
      <w:rPr>
        <w:color w:val="264356" w:themeColor="text2" w:themeShade="BF"/>
      </w:rPr>
      <w:fldChar w:fldCharType="begin"/>
    </w:r>
    <w:r>
      <w:rPr>
        <w:color w:val="264356" w:themeColor="text2" w:themeShade="BF"/>
      </w:rPr>
      <w:instrText>PAGE   \* MERGEFORMAT</w:instrText>
    </w:r>
    <w:r>
      <w:rPr>
        <w:color w:val="264356" w:themeColor="text2" w:themeShade="BF"/>
      </w:rPr>
      <w:fldChar w:fldCharType="separate"/>
    </w:r>
    <w:r w:rsidR="001C05D8">
      <w:rPr>
        <w:noProof/>
        <w:color w:val="264356" w:themeColor="text2" w:themeShade="BF"/>
      </w:rPr>
      <w:t>12</w:t>
    </w:r>
    <w:r>
      <w:rPr>
        <w:color w:val="264356" w:themeColor="text2" w:themeShade="BF"/>
      </w:rPr>
      <w:fldChar w:fldCharType="end"/>
    </w:r>
    <w:r>
      <w:rPr>
        <w:color w:val="264356" w:themeColor="text2" w:themeShade="BF"/>
      </w:rPr>
      <w:t xml:space="preserve"> | </w:t>
    </w:r>
    <w:r>
      <w:rPr>
        <w:color w:val="264356" w:themeColor="text2" w:themeShade="BF"/>
      </w:rPr>
      <w:fldChar w:fldCharType="begin"/>
    </w:r>
    <w:r>
      <w:rPr>
        <w:color w:val="264356" w:themeColor="text2" w:themeShade="BF"/>
      </w:rPr>
      <w:instrText>NUMPAGES  \* Arabic  \* MERGEFORMAT</w:instrText>
    </w:r>
    <w:r>
      <w:rPr>
        <w:color w:val="264356" w:themeColor="text2" w:themeShade="BF"/>
      </w:rPr>
      <w:fldChar w:fldCharType="separate"/>
    </w:r>
    <w:r w:rsidR="001C05D8">
      <w:rPr>
        <w:noProof/>
        <w:color w:val="264356" w:themeColor="text2" w:themeShade="BF"/>
      </w:rPr>
      <w:t>13</w:t>
    </w:r>
    <w:r>
      <w:rPr>
        <w:color w:val="264356" w:themeColor="text2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DE762" w14:textId="77777777" w:rsidR="008C7522" w:rsidRDefault="008C7522" w:rsidP="00A73962">
      <w:pPr>
        <w:spacing w:before="0" w:after="0" w:line="240" w:lineRule="auto"/>
      </w:pPr>
      <w:r>
        <w:separator/>
      </w:r>
    </w:p>
  </w:footnote>
  <w:footnote w:type="continuationSeparator" w:id="0">
    <w:p w14:paraId="56504647" w14:textId="77777777" w:rsidR="008C7522" w:rsidRDefault="008C7522" w:rsidP="00A7396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10422" w14:textId="77777777" w:rsidR="004C3627" w:rsidRDefault="004C3627">
    <w:pPr>
      <w:pStyle w:val="a9"/>
    </w:pPr>
    <w:r>
      <w:rPr>
        <w:noProof/>
        <w:lang w:val="en-US" w:eastAsia="en-US"/>
      </w:rPr>
      <w:drawing>
        <wp:anchor distT="0" distB="0" distL="114300" distR="114300" simplePos="0" relativeHeight="251683840" behindDoc="0" locked="0" layoutInCell="1" allowOverlap="1" wp14:anchorId="698447FF" wp14:editId="12CAF388">
          <wp:simplePos x="0" y="0"/>
          <wp:positionH relativeFrom="margin">
            <wp:align>left</wp:align>
          </wp:positionH>
          <wp:positionV relativeFrom="paragraph">
            <wp:posOffset>-307074</wp:posOffset>
          </wp:positionV>
          <wp:extent cx="3143885" cy="511175"/>
          <wp:effectExtent l="0" t="0" r="0" b="3175"/>
          <wp:wrapSquare wrapText="bothSides"/>
          <wp:docPr id="26" name="Εικόνα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63901" cy="531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EED5F7B" wp14:editId="4374B891">
              <wp:simplePos x="0" y="0"/>
              <wp:positionH relativeFrom="column">
                <wp:posOffset>-404495</wp:posOffset>
              </wp:positionH>
              <wp:positionV relativeFrom="paragraph">
                <wp:posOffset>897646</wp:posOffset>
              </wp:positionV>
              <wp:extent cx="6856730" cy="6863080"/>
              <wp:effectExtent l="0" t="0" r="1270" b="13970"/>
              <wp:wrapNone/>
              <wp:docPr id="44" name="Ομάδα 4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6730" cy="6863080"/>
                        <a:chOff x="0" y="-1"/>
                        <a:chExt cx="8352673" cy="8360758"/>
                      </a:xfrm>
                    </wpg:grpSpPr>
                    <wps:wsp>
                      <wps:cNvPr id="3" name="Έλλειψη 9"/>
                      <wps:cNvSpPr/>
                      <wps:spPr>
                        <a:xfrm>
                          <a:off x="1427018" y="1371600"/>
                          <a:ext cx="5935980" cy="5038725"/>
                        </a:xfrm>
                        <a:prstGeom prst="hexagon">
                          <a:avLst/>
                        </a:prstGeom>
                        <a:noFill/>
                        <a:ln w="3175">
                          <a:solidFill>
                            <a:srgbClr val="000000">
                              <a:alpha val="10196"/>
                            </a:srgb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74FE1" w14:textId="77777777" w:rsidR="004C3627" w:rsidRPr="00511767" w:rsidRDefault="004C3627" w:rsidP="00A73962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33" name="Έλλειψη 11"/>
                      <wps:cNvSpPr/>
                      <wps:spPr>
                        <a:xfrm>
                          <a:off x="0" y="41564"/>
                          <a:ext cx="4512945" cy="383032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23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34" name="Έλλειψη 11"/>
                      <wps:cNvSpPr/>
                      <wps:spPr>
                        <a:xfrm>
                          <a:off x="4876800" y="5694219"/>
                          <a:ext cx="2506980" cy="2127885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26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" name="Έλλειψη 11"/>
                      <wps:cNvSpPr/>
                      <wps:spPr>
                        <a:xfrm>
                          <a:off x="5264727" y="6276109"/>
                          <a:ext cx="2264411" cy="1921510"/>
                        </a:xfrm>
                        <a:prstGeom prst="hexagon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lin ang="0" scaled="1"/>
                        </a:gra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4" name="Έλλειψη 11"/>
                      <wps:cNvSpPr/>
                      <wps:spPr>
                        <a:xfrm>
                          <a:off x="3976253" y="-1"/>
                          <a:ext cx="4376420" cy="3713480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  <a:alpha val="4000"/>
                          </a:schemeClr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0" name="Έλλειψη 11"/>
                      <wps:cNvSpPr/>
                      <wps:spPr>
                        <a:xfrm>
                          <a:off x="235527" y="4530437"/>
                          <a:ext cx="4512945" cy="383032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42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1" name="Έλλειψη 11"/>
                      <wps:cNvSpPr/>
                      <wps:spPr>
                        <a:xfrm>
                          <a:off x="2041246" y="5373754"/>
                          <a:ext cx="3096260" cy="2626995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  <a:alpha val="1000"/>
                          </a:schemeClr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EED5F7B" id="Ομάδα 44" o:spid="_x0000_s1026" alt="&quot;&quot;" style="position:absolute;margin-left:-31.85pt;margin-top:70.7pt;width:539.9pt;height:540.4pt;z-index:251662336;mso-width-relative:margin;mso-height-relative:margin" coordorigin="" coordsize="83526,83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"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Έλλειψη 9" o:spid="_x0000_s1027" type="#_x0000_t9" style="position:absolute;left:14270;top:13716;width:59359;height:50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" adj="4584" filled="f" strokeweight=".25pt">
                <v:stroke opacity="6682f"/>
                <v:textbox>
                  <w:txbxContent>
                    <w:p w14:paraId="72774FE1" w14:textId="77777777" w:rsidR="004C3627" w:rsidRPr="00511767" w:rsidRDefault="004C3627" w:rsidP="00A73962">
                      <w:pPr>
                        <w:jc w:val="center"/>
                      </w:pPr>
                    </w:p>
                  </w:txbxContent>
                </v:textbox>
              </v:shape>
              <v:shape id="Έλλειψη 11" o:spid="_x0000_s1028" type="#_x0000_t9" style="position:absolute;top:415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" adj="4583" filled="f" strokecolor="black [3213]" strokeweight=".5pt">
                <v:stroke dashstyle="1 1" opacity="15163f"/>
              </v:shape>
              <v:shape id="Έλλειψη 11" o:spid="_x0000_s1029" type="#_x0000_t9" style="position:absolute;left:48768;top:56942;width:25069;height:21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" adj="4583" filled="f" strokecolor="black [3213]" strokeweight=".5pt">
                <v:stroke dashstyle="1 1" opacity="16962f"/>
              </v:shape>
              <v:shape id="Έλλειψη 11" o:spid="_x0000_s1030" type="#_x0000_t9" style="position:absolute;left:52647;top:62761;width:22644;height:1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" adj="4582" fillcolor="#1cade4 [3204]" stroked="f" strokeweight=".5pt">
                <v:fill opacity="13107f" color2="#2683c6 [3205]" o:opacity2="13107f" angle="90" focus="100%" type="gradient"/>
                <v:stroke dashstyle="1 1"/>
              </v:shape>
              <v:shape id="Έλλειψη 11" o:spid="_x0000_s1031" type="#_x0000_t9" style="position:absolute;left:39762;width:43764;height:37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" adj="4582" fillcolor="#5a5a5a [2109]" stroked="f" strokeweight=".5pt">
                <v:fill opacity="2570f"/>
                <v:stroke dashstyle="1 1"/>
              </v:shape>
              <v:shape id="Έλλειψη 11" o:spid="_x0000_s1032" type="#_x0000_t9" style="position:absolute;left:2355;top:45304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" adj="4583" filled="f" strokecolor="black [3213]" strokeweight=".5pt">
                <v:stroke dashstyle="1 1" opacity="27499f"/>
              </v:shape>
              <v:shape id="Έλλειψη 11" o:spid="_x0000_s1033" type="#_x0000_t9" style="position:absolute;left:20412;top:53737;width:30963;height:2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" adj="4582" fillcolor="#5a5a5a [2109]" stroked="f" strokeweight=".5pt">
                <v:fill opacity="771f"/>
                <v:stroke dashstyle="1 1"/>
              </v:shape>
            </v:group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82816" behindDoc="0" locked="0" layoutInCell="1" allowOverlap="1" wp14:anchorId="6FD96612" wp14:editId="022DA0C0">
          <wp:simplePos x="0" y="0"/>
          <wp:positionH relativeFrom="column">
            <wp:posOffset>4774565</wp:posOffset>
          </wp:positionH>
          <wp:positionV relativeFrom="paragraph">
            <wp:posOffset>-285750</wp:posOffset>
          </wp:positionV>
          <wp:extent cx="1369695" cy="591820"/>
          <wp:effectExtent l="0" t="0" r="1905" b="0"/>
          <wp:wrapSquare wrapText="bothSides"/>
          <wp:docPr id="2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5" name="is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9695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1DAB"/>
    <w:multiLevelType w:val="hybridMultilevel"/>
    <w:tmpl w:val="C71618A4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D219C"/>
    <w:multiLevelType w:val="hybridMultilevel"/>
    <w:tmpl w:val="163EC3A0"/>
    <w:lvl w:ilvl="0" w:tplc="70887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1CDC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3865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C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E41F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765A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AE92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4ED8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49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AB4135"/>
    <w:multiLevelType w:val="hybridMultilevel"/>
    <w:tmpl w:val="C32E55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355C3"/>
    <w:multiLevelType w:val="hybridMultilevel"/>
    <w:tmpl w:val="343642F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37033"/>
    <w:multiLevelType w:val="hybridMultilevel"/>
    <w:tmpl w:val="3A4E31D2"/>
    <w:lvl w:ilvl="0" w:tplc="04090015">
      <w:start w:val="1"/>
      <w:numFmt w:val="upperLetter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90956"/>
    <w:multiLevelType w:val="hybridMultilevel"/>
    <w:tmpl w:val="BC4091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54E8F"/>
    <w:multiLevelType w:val="hybridMultilevel"/>
    <w:tmpl w:val="4796B79C"/>
    <w:lvl w:ilvl="0" w:tplc="A50E8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F14722"/>
    <w:multiLevelType w:val="hybridMultilevel"/>
    <w:tmpl w:val="28301E84"/>
    <w:lvl w:ilvl="0" w:tplc="F5A082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89C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EF6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FA9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50FA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FC13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DE1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9805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E84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95848AE"/>
    <w:multiLevelType w:val="hybridMultilevel"/>
    <w:tmpl w:val="0462A0E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D5CFB"/>
    <w:multiLevelType w:val="hybridMultilevel"/>
    <w:tmpl w:val="8E0265C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675614"/>
    <w:multiLevelType w:val="hybridMultilevel"/>
    <w:tmpl w:val="24F2B774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25D5B71"/>
    <w:multiLevelType w:val="hybridMultilevel"/>
    <w:tmpl w:val="6A4E9F3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B60553"/>
    <w:multiLevelType w:val="hybridMultilevel"/>
    <w:tmpl w:val="C570E55E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6F1240"/>
    <w:multiLevelType w:val="hybridMultilevel"/>
    <w:tmpl w:val="CEC87C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E21F9"/>
    <w:multiLevelType w:val="hybridMultilevel"/>
    <w:tmpl w:val="CFB4A990"/>
    <w:lvl w:ilvl="0" w:tplc="263E6E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187A03"/>
    <w:multiLevelType w:val="hybridMultilevel"/>
    <w:tmpl w:val="C684469E"/>
    <w:lvl w:ilvl="0" w:tplc="0D608A8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E544E9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B879A1"/>
    <w:multiLevelType w:val="hybridMultilevel"/>
    <w:tmpl w:val="E2FC741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8F07CF"/>
    <w:multiLevelType w:val="hybridMultilevel"/>
    <w:tmpl w:val="5C5237BC"/>
    <w:lvl w:ilvl="0" w:tplc="73A87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88E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7CE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6AD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F6A7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9C1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E454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96E5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7C8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6433746"/>
    <w:multiLevelType w:val="hybridMultilevel"/>
    <w:tmpl w:val="84704A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8F018E"/>
    <w:multiLevelType w:val="hybridMultilevel"/>
    <w:tmpl w:val="B4D4B2F8"/>
    <w:lvl w:ilvl="0" w:tplc="0408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1" w15:restartNumberingAfterBreak="0">
    <w:nsid w:val="4BC76812"/>
    <w:multiLevelType w:val="hybridMultilevel"/>
    <w:tmpl w:val="499C4E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F86584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B22B5B"/>
    <w:multiLevelType w:val="hybridMultilevel"/>
    <w:tmpl w:val="E6B8D4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3838D8"/>
    <w:multiLevelType w:val="hybridMultilevel"/>
    <w:tmpl w:val="C6B258E2"/>
    <w:lvl w:ilvl="0" w:tplc="6ACEC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9053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385A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7847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D4FC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C3C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A6C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D6CD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83E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0E407FD"/>
    <w:multiLevelType w:val="hybridMultilevel"/>
    <w:tmpl w:val="B392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367333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A9317C"/>
    <w:multiLevelType w:val="hybridMultilevel"/>
    <w:tmpl w:val="395494A8"/>
    <w:lvl w:ilvl="0" w:tplc="0408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8" w15:restartNumberingAfterBreak="0">
    <w:nsid w:val="57AF0F00"/>
    <w:multiLevelType w:val="hybridMultilevel"/>
    <w:tmpl w:val="26BC5AE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DB46F0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48173A"/>
    <w:multiLevelType w:val="hybridMultilevel"/>
    <w:tmpl w:val="5EF447F2"/>
    <w:lvl w:ilvl="0" w:tplc="81040B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B2E6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8F1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E686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1C3E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CC4B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C45F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348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46F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C574B22"/>
    <w:multiLevelType w:val="hybridMultilevel"/>
    <w:tmpl w:val="2732F9B0"/>
    <w:lvl w:ilvl="0" w:tplc="0408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2" w15:restartNumberingAfterBreak="0">
    <w:nsid w:val="600F5A23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7C3A54"/>
    <w:multiLevelType w:val="hybridMultilevel"/>
    <w:tmpl w:val="23DC00F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DC1342"/>
    <w:multiLevelType w:val="hybridMultilevel"/>
    <w:tmpl w:val="E9BA352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2F0106"/>
    <w:multiLevelType w:val="hybridMultilevel"/>
    <w:tmpl w:val="85EE9AA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5533FB"/>
    <w:multiLevelType w:val="hybridMultilevel"/>
    <w:tmpl w:val="CDCCB4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1E3710"/>
    <w:multiLevelType w:val="hybridMultilevel"/>
    <w:tmpl w:val="2F1213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8F1C00"/>
    <w:multiLevelType w:val="hybridMultilevel"/>
    <w:tmpl w:val="CD364C7E"/>
    <w:lvl w:ilvl="0" w:tplc="DB40D9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AE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62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1A22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22A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EB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AEC2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5673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7437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6CB519CE"/>
    <w:multiLevelType w:val="hybridMultilevel"/>
    <w:tmpl w:val="61DE0762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3B1B68"/>
    <w:multiLevelType w:val="hybridMultilevel"/>
    <w:tmpl w:val="20083D8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EDF2A31"/>
    <w:multiLevelType w:val="hybridMultilevel"/>
    <w:tmpl w:val="98E8640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03F797C"/>
    <w:multiLevelType w:val="hybridMultilevel"/>
    <w:tmpl w:val="CCE62AB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F9435A"/>
    <w:multiLevelType w:val="hybridMultilevel"/>
    <w:tmpl w:val="40182D4E"/>
    <w:lvl w:ilvl="0" w:tplc="85F6C3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47B6BD3"/>
    <w:multiLevelType w:val="hybridMultilevel"/>
    <w:tmpl w:val="B3289B6E"/>
    <w:lvl w:ilvl="0" w:tplc="4468DB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D2FA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7434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AE32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10D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A0E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9CD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4C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8E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497214A"/>
    <w:multiLevelType w:val="hybridMultilevel"/>
    <w:tmpl w:val="85EE9AA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AF2AA9"/>
    <w:multiLevelType w:val="hybridMultilevel"/>
    <w:tmpl w:val="A4D033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703C01"/>
    <w:multiLevelType w:val="hybridMultilevel"/>
    <w:tmpl w:val="D41AAABC"/>
    <w:lvl w:ilvl="0" w:tplc="58AAD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97E2FB3"/>
    <w:multiLevelType w:val="hybridMultilevel"/>
    <w:tmpl w:val="5D388D8C"/>
    <w:lvl w:ilvl="0" w:tplc="A0C2AB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6C2B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AC9B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18D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4401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103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12E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F60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5E51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7A351E3C"/>
    <w:multiLevelType w:val="hybridMultilevel"/>
    <w:tmpl w:val="1AE41B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CC457B"/>
    <w:multiLevelType w:val="hybridMultilevel"/>
    <w:tmpl w:val="65806EF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2F4E07"/>
    <w:multiLevelType w:val="hybridMultilevel"/>
    <w:tmpl w:val="72EE77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F918F1"/>
    <w:multiLevelType w:val="hybridMultilevel"/>
    <w:tmpl w:val="0F4E9B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E2A6B1F"/>
    <w:multiLevelType w:val="hybridMultilevel"/>
    <w:tmpl w:val="A06CB7D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1097784">
    <w:abstractNumId w:val="34"/>
  </w:num>
  <w:num w:numId="2" w16cid:durableId="1967080472">
    <w:abstractNumId w:val="37"/>
  </w:num>
  <w:num w:numId="3" w16cid:durableId="731738789">
    <w:abstractNumId w:val="3"/>
  </w:num>
  <w:num w:numId="4" w16cid:durableId="194932851">
    <w:abstractNumId w:val="20"/>
  </w:num>
  <w:num w:numId="5" w16cid:durableId="1247573622">
    <w:abstractNumId w:val="4"/>
  </w:num>
  <w:num w:numId="6" w16cid:durableId="1250886177">
    <w:abstractNumId w:val="41"/>
  </w:num>
  <w:num w:numId="7" w16cid:durableId="332027027">
    <w:abstractNumId w:val="40"/>
  </w:num>
  <w:num w:numId="8" w16cid:durableId="568002938">
    <w:abstractNumId w:val="0"/>
  </w:num>
  <w:num w:numId="9" w16cid:durableId="307170385">
    <w:abstractNumId w:val="50"/>
  </w:num>
  <w:num w:numId="10" w16cid:durableId="891623623">
    <w:abstractNumId w:val="10"/>
  </w:num>
  <w:num w:numId="11" w16cid:durableId="836188763">
    <w:abstractNumId w:val="43"/>
  </w:num>
  <w:num w:numId="12" w16cid:durableId="1809470985">
    <w:abstractNumId w:val="25"/>
  </w:num>
  <w:num w:numId="13" w16cid:durableId="334890725">
    <w:abstractNumId w:val="47"/>
  </w:num>
  <w:num w:numId="14" w16cid:durableId="1693413001">
    <w:abstractNumId w:val="6"/>
  </w:num>
  <w:num w:numId="15" w16cid:durableId="19013060">
    <w:abstractNumId w:val="11"/>
  </w:num>
  <w:num w:numId="16" w16cid:durableId="335573688">
    <w:abstractNumId w:val="39"/>
  </w:num>
  <w:num w:numId="17" w16cid:durableId="2058628702">
    <w:abstractNumId w:val="17"/>
  </w:num>
  <w:num w:numId="18" w16cid:durableId="488254995">
    <w:abstractNumId w:val="33"/>
  </w:num>
  <w:num w:numId="19" w16cid:durableId="1352493813">
    <w:abstractNumId w:val="15"/>
  </w:num>
  <w:num w:numId="20" w16cid:durableId="1995448578">
    <w:abstractNumId w:val="27"/>
  </w:num>
  <w:num w:numId="21" w16cid:durableId="1944877694">
    <w:abstractNumId w:val="21"/>
  </w:num>
  <w:num w:numId="22" w16cid:durableId="1937519349">
    <w:abstractNumId w:val="13"/>
  </w:num>
  <w:num w:numId="23" w16cid:durableId="940995160">
    <w:abstractNumId w:val="28"/>
  </w:num>
  <w:num w:numId="24" w16cid:durableId="1912154826">
    <w:abstractNumId w:val="12"/>
  </w:num>
  <w:num w:numId="25" w16cid:durableId="1140268583">
    <w:abstractNumId w:val="8"/>
  </w:num>
  <w:num w:numId="26" w16cid:durableId="1406688235">
    <w:abstractNumId w:val="19"/>
  </w:num>
  <w:num w:numId="27" w16cid:durableId="290523120">
    <w:abstractNumId w:val="35"/>
  </w:num>
  <w:num w:numId="28" w16cid:durableId="942690574">
    <w:abstractNumId w:val="45"/>
  </w:num>
  <w:num w:numId="29" w16cid:durableId="1557425184">
    <w:abstractNumId w:val="31"/>
  </w:num>
  <w:num w:numId="30" w16cid:durableId="1619407260">
    <w:abstractNumId w:val="36"/>
  </w:num>
  <w:num w:numId="31" w16cid:durableId="1014038996">
    <w:abstractNumId w:val="49"/>
  </w:num>
  <w:num w:numId="32" w16cid:durableId="1295912992">
    <w:abstractNumId w:val="46"/>
  </w:num>
  <w:num w:numId="33" w16cid:durableId="180357954">
    <w:abstractNumId w:val="23"/>
  </w:num>
  <w:num w:numId="34" w16cid:durableId="1499809603">
    <w:abstractNumId w:val="34"/>
  </w:num>
  <w:num w:numId="35" w16cid:durableId="1974099807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5822550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11370808">
    <w:abstractNumId w:val="51"/>
  </w:num>
  <w:num w:numId="38" w16cid:durableId="1263106099">
    <w:abstractNumId w:val="52"/>
  </w:num>
  <w:num w:numId="39" w16cid:durableId="1778910422">
    <w:abstractNumId w:val="9"/>
  </w:num>
  <w:num w:numId="40" w16cid:durableId="447965314">
    <w:abstractNumId w:val="16"/>
  </w:num>
  <w:num w:numId="41" w16cid:durableId="656304885">
    <w:abstractNumId w:val="2"/>
  </w:num>
  <w:num w:numId="42" w16cid:durableId="1378360124">
    <w:abstractNumId w:val="42"/>
  </w:num>
  <w:num w:numId="43" w16cid:durableId="2035229308">
    <w:abstractNumId w:val="5"/>
  </w:num>
  <w:num w:numId="44" w16cid:durableId="924919349">
    <w:abstractNumId w:val="53"/>
  </w:num>
  <w:num w:numId="45" w16cid:durableId="854490906">
    <w:abstractNumId w:val="29"/>
  </w:num>
  <w:num w:numId="46" w16cid:durableId="1280333180">
    <w:abstractNumId w:val="26"/>
  </w:num>
  <w:num w:numId="47" w16cid:durableId="1045525635">
    <w:abstractNumId w:val="32"/>
  </w:num>
  <w:num w:numId="48" w16cid:durableId="890115214">
    <w:abstractNumId w:val="22"/>
  </w:num>
  <w:num w:numId="49" w16cid:durableId="982806885">
    <w:abstractNumId w:val="38"/>
  </w:num>
  <w:num w:numId="50" w16cid:durableId="1542748198">
    <w:abstractNumId w:val="44"/>
  </w:num>
  <w:num w:numId="51" w16cid:durableId="333608134">
    <w:abstractNumId w:val="30"/>
  </w:num>
  <w:num w:numId="52" w16cid:durableId="726997740">
    <w:abstractNumId w:val="18"/>
  </w:num>
  <w:num w:numId="53" w16cid:durableId="1998531266">
    <w:abstractNumId w:val="1"/>
  </w:num>
  <w:num w:numId="54" w16cid:durableId="217397388">
    <w:abstractNumId w:val="14"/>
  </w:num>
  <w:num w:numId="55" w16cid:durableId="129397901">
    <w:abstractNumId w:val="48"/>
  </w:num>
  <w:num w:numId="56" w16cid:durableId="745416878">
    <w:abstractNumId w:val="24"/>
  </w:num>
  <w:num w:numId="57" w16cid:durableId="842359765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C8C"/>
    <w:rsid w:val="000020DE"/>
    <w:rsid w:val="00011BD7"/>
    <w:rsid w:val="00014758"/>
    <w:rsid w:val="000204C2"/>
    <w:rsid w:val="000209D0"/>
    <w:rsid w:val="00024385"/>
    <w:rsid w:val="000302A4"/>
    <w:rsid w:val="00031A04"/>
    <w:rsid w:val="00033710"/>
    <w:rsid w:val="00042D3D"/>
    <w:rsid w:val="00044DBC"/>
    <w:rsid w:val="00046B35"/>
    <w:rsid w:val="00046B3C"/>
    <w:rsid w:val="000472CB"/>
    <w:rsid w:val="00050AF4"/>
    <w:rsid w:val="0005265C"/>
    <w:rsid w:val="0005307C"/>
    <w:rsid w:val="00055189"/>
    <w:rsid w:val="00056945"/>
    <w:rsid w:val="000569F2"/>
    <w:rsid w:val="00060962"/>
    <w:rsid w:val="00061EAB"/>
    <w:rsid w:val="00061F62"/>
    <w:rsid w:val="00063320"/>
    <w:rsid w:val="00064E34"/>
    <w:rsid w:val="00066146"/>
    <w:rsid w:val="0006754D"/>
    <w:rsid w:val="00067F39"/>
    <w:rsid w:val="00071F9F"/>
    <w:rsid w:val="00073F20"/>
    <w:rsid w:val="000746C3"/>
    <w:rsid w:val="00080F96"/>
    <w:rsid w:val="00091C50"/>
    <w:rsid w:val="0009327F"/>
    <w:rsid w:val="000946AE"/>
    <w:rsid w:val="0009513C"/>
    <w:rsid w:val="000A1A88"/>
    <w:rsid w:val="000A3F40"/>
    <w:rsid w:val="000A474D"/>
    <w:rsid w:val="000B1DC1"/>
    <w:rsid w:val="000B3218"/>
    <w:rsid w:val="000B6028"/>
    <w:rsid w:val="000C13ED"/>
    <w:rsid w:val="000C1FAA"/>
    <w:rsid w:val="000C23FD"/>
    <w:rsid w:val="000C2C31"/>
    <w:rsid w:val="000D4F4E"/>
    <w:rsid w:val="000D5261"/>
    <w:rsid w:val="000D57BD"/>
    <w:rsid w:val="000D6B6D"/>
    <w:rsid w:val="000D6C88"/>
    <w:rsid w:val="000E2226"/>
    <w:rsid w:val="000E5CC6"/>
    <w:rsid w:val="000E66A4"/>
    <w:rsid w:val="000E774D"/>
    <w:rsid w:val="000F00A8"/>
    <w:rsid w:val="000F20AD"/>
    <w:rsid w:val="000F3245"/>
    <w:rsid w:val="000F4438"/>
    <w:rsid w:val="000F4784"/>
    <w:rsid w:val="000F5F4B"/>
    <w:rsid w:val="00107E7E"/>
    <w:rsid w:val="00114A37"/>
    <w:rsid w:val="001238E1"/>
    <w:rsid w:val="00123DBB"/>
    <w:rsid w:val="0012744E"/>
    <w:rsid w:val="001326AD"/>
    <w:rsid w:val="00132D54"/>
    <w:rsid w:val="001357DB"/>
    <w:rsid w:val="00137F16"/>
    <w:rsid w:val="00137F35"/>
    <w:rsid w:val="00145515"/>
    <w:rsid w:val="00150F68"/>
    <w:rsid w:val="001524EE"/>
    <w:rsid w:val="001538E3"/>
    <w:rsid w:val="00154DEE"/>
    <w:rsid w:val="001567CB"/>
    <w:rsid w:val="00167D00"/>
    <w:rsid w:val="00171E6E"/>
    <w:rsid w:val="00174BED"/>
    <w:rsid w:val="00185635"/>
    <w:rsid w:val="00192C0C"/>
    <w:rsid w:val="00194157"/>
    <w:rsid w:val="0019454F"/>
    <w:rsid w:val="001A322A"/>
    <w:rsid w:val="001A51E4"/>
    <w:rsid w:val="001A7D6D"/>
    <w:rsid w:val="001B3DFF"/>
    <w:rsid w:val="001B7F7B"/>
    <w:rsid w:val="001C05D8"/>
    <w:rsid w:val="001C0861"/>
    <w:rsid w:val="001C4CBA"/>
    <w:rsid w:val="001C531C"/>
    <w:rsid w:val="001D3095"/>
    <w:rsid w:val="001D437C"/>
    <w:rsid w:val="001D4A3E"/>
    <w:rsid w:val="001D5FCE"/>
    <w:rsid w:val="001D5FF1"/>
    <w:rsid w:val="001E3D9F"/>
    <w:rsid w:val="001E3E36"/>
    <w:rsid w:val="001E6758"/>
    <w:rsid w:val="001F7369"/>
    <w:rsid w:val="002059D9"/>
    <w:rsid w:val="0020710D"/>
    <w:rsid w:val="0021330E"/>
    <w:rsid w:val="002136D3"/>
    <w:rsid w:val="002152E0"/>
    <w:rsid w:val="00220776"/>
    <w:rsid w:val="00230756"/>
    <w:rsid w:val="00231C41"/>
    <w:rsid w:val="002345E8"/>
    <w:rsid w:val="00235EC2"/>
    <w:rsid w:val="00236E81"/>
    <w:rsid w:val="002414E5"/>
    <w:rsid w:val="002458A0"/>
    <w:rsid w:val="002548A7"/>
    <w:rsid w:val="00255431"/>
    <w:rsid w:val="00256F61"/>
    <w:rsid w:val="00267C0B"/>
    <w:rsid w:val="00281F3A"/>
    <w:rsid w:val="002844BC"/>
    <w:rsid w:val="00284555"/>
    <w:rsid w:val="002977BE"/>
    <w:rsid w:val="002A08A4"/>
    <w:rsid w:val="002A4997"/>
    <w:rsid w:val="002A49F6"/>
    <w:rsid w:val="002A681F"/>
    <w:rsid w:val="002B46C8"/>
    <w:rsid w:val="002B6FFE"/>
    <w:rsid w:val="002B70CF"/>
    <w:rsid w:val="002B7CAF"/>
    <w:rsid w:val="002C0F7E"/>
    <w:rsid w:val="002C19E4"/>
    <w:rsid w:val="002C5491"/>
    <w:rsid w:val="002C6B65"/>
    <w:rsid w:val="002C6F94"/>
    <w:rsid w:val="002C7D44"/>
    <w:rsid w:val="002D0DFE"/>
    <w:rsid w:val="002D32AE"/>
    <w:rsid w:val="002D4B2E"/>
    <w:rsid w:val="002D735F"/>
    <w:rsid w:val="002E5194"/>
    <w:rsid w:val="002E661A"/>
    <w:rsid w:val="002E79DF"/>
    <w:rsid w:val="002F662B"/>
    <w:rsid w:val="002F7539"/>
    <w:rsid w:val="003024AB"/>
    <w:rsid w:val="00303A2E"/>
    <w:rsid w:val="0030598B"/>
    <w:rsid w:val="00310331"/>
    <w:rsid w:val="003104B1"/>
    <w:rsid w:val="003148EB"/>
    <w:rsid w:val="003219F9"/>
    <w:rsid w:val="003337A6"/>
    <w:rsid w:val="003353E3"/>
    <w:rsid w:val="00335DDB"/>
    <w:rsid w:val="00340103"/>
    <w:rsid w:val="00340A2A"/>
    <w:rsid w:val="00342C14"/>
    <w:rsid w:val="00343040"/>
    <w:rsid w:val="00344833"/>
    <w:rsid w:val="00350161"/>
    <w:rsid w:val="0035178B"/>
    <w:rsid w:val="003569C3"/>
    <w:rsid w:val="00356B31"/>
    <w:rsid w:val="0035723B"/>
    <w:rsid w:val="00360CE9"/>
    <w:rsid w:val="00362B60"/>
    <w:rsid w:val="00365303"/>
    <w:rsid w:val="00366CD8"/>
    <w:rsid w:val="003705F8"/>
    <w:rsid w:val="00370FB2"/>
    <w:rsid w:val="003714AE"/>
    <w:rsid w:val="00371DE0"/>
    <w:rsid w:val="00373558"/>
    <w:rsid w:val="00382375"/>
    <w:rsid w:val="00383710"/>
    <w:rsid w:val="00385DC3"/>
    <w:rsid w:val="00386298"/>
    <w:rsid w:val="00386DF9"/>
    <w:rsid w:val="003916CB"/>
    <w:rsid w:val="00392EE7"/>
    <w:rsid w:val="00393A8B"/>
    <w:rsid w:val="003971A3"/>
    <w:rsid w:val="003A793C"/>
    <w:rsid w:val="003B3C44"/>
    <w:rsid w:val="003B55F7"/>
    <w:rsid w:val="003C112F"/>
    <w:rsid w:val="003C7A0C"/>
    <w:rsid w:val="003D18CE"/>
    <w:rsid w:val="003D4823"/>
    <w:rsid w:val="003E0B1D"/>
    <w:rsid w:val="003E1D1D"/>
    <w:rsid w:val="003E7C7F"/>
    <w:rsid w:val="003F1C83"/>
    <w:rsid w:val="003F1EC6"/>
    <w:rsid w:val="003F2688"/>
    <w:rsid w:val="003F2CC5"/>
    <w:rsid w:val="003F4079"/>
    <w:rsid w:val="003F6C12"/>
    <w:rsid w:val="003F73A0"/>
    <w:rsid w:val="0040035A"/>
    <w:rsid w:val="00400F8C"/>
    <w:rsid w:val="004030F5"/>
    <w:rsid w:val="00404E8E"/>
    <w:rsid w:val="0041129E"/>
    <w:rsid w:val="00411ABD"/>
    <w:rsid w:val="00412482"/>
    <w:rsid w:val="00413203"/>
    <w:rsid w:val="00413868"/>
    <w:rsid w:val="004150D8"/>
    <w:rsid w:val="00415908"/>
    <w:rsid w:val="00420ACE"/>
    <w:rsid w:val="004218E4"/>
    <w:rsid w:val="004277BE"/>
    <w:rsid w:val="004322EF"/>
    <w:rsid w:val="004325E7"/>
    <w:rsid w:val="00433A38"/>
    <w:rsid w:val="00434691"/>
    <w:rsid w:val="00434D59"/>
    <w:rsid w:val="004356BC"/>
    <w:rsid w:val="00436F1B"/>
    <w:rsid w:val="00437AB2"/>
    <w:rsid w:val="00441A87"/>
    <w:rsid w:val="00442024"/>
    <w:rsid w:val="00443163"/>
    <w:rsid w:val="00444636"/>
    <w:rsid w:val="00444D1D"/>
    <w:rsid w:val="0044691F"/>
    <w:rsid w:val="00447E77"/>
    <w:rsid w:val="00452F85"/>
    <w:rsid w:val="00453256"/>
    <w:rsid w:val="00454AA8"/>
    <w:rsid w:val="004559DE"/>
    <w:rsid w:val="00456C31"/>
    <w:rsid w:val="004570C4"/>
    <w:rsid w:val="00461131"/>
    <w:rsid w:val="00461F14"/>
    <w:rsid w:val="00462A87"/>
    <w:rsid w:val="00465936"/>
    <w:rsid w:val="004664CE"/>
    <w:rsid w:val="0047046F"/>
    <w:rsid w:val="0047061E"/>
    <w:rsid w:val="004715C5"/>
    <w:rsid w:val="00473232"/>
    <w:rsid w:val="00480437"/>
    <w:rsid w:val="00481D47"/>
    <w:rsid w:val="00483BB3"/>
    <w:rsid w:val="00485101"/>
    <w:rsid w:val="004963BB"/>
    <w:rsid w:val="004A01E5"/>
    <w:rsid w:val="004A2E70"/>
    <w:rsid w:val="004A5036"/>
    <w:rsid w:val="004A7952"/>
    <w:rsid w:val="004B66F8"/>
    <w:rsid w:val="004B6B3F"/>
    <w:rsid w:val="004C0C11"/>
    <w:rsid w:val="004C3627"/>
    <w:rsid w:val="004C45EF"/>
    <w:rsid w:val="004C6684"/>
    <w:rsid w:val="004D0465"/>
    <w:rsid w:val="004D60C6"/>
    <w:rsid w:val="004E2284"/>
    <w:rsid w:val="004E28D4"/>
    <w:rsid w:val="004E3C63"/>
    <w:rsid w:val="004E5DC7"/>
    <w:rsid w:val="004E69FC"/>
    <w:rsid w:val="004F2D61"/>
    <w:rsid w:val="004F44DD"/>
    <w:rsid w:val="004F4E1B"/>
    <w:rsid w:val="004F6009"/>
    <w:rsid w:val="004F6C42"/>
    <w:rsid w:val="004F72A3"/>
    <w:rsid w:val="005018CF"/>
    <w:rsid w:val="00504686"/>
    <w:rsid w:val="00511767"/>
    <w:rsid w:val="00512F7F"/>
    <w:rsid w:val="005234DE"/>
    <w:rsid w:val="005252CC"/>
    <w:rsid w:val="00525A9B"/>
    <w:rsid w:val="00526541"/>
    <w:rsid w:val="00527BB6"/>
    <w:rsid w:val="0053199A"/>
    <w:rsid w:val="00536122"/>
    <w:rsid w:val="00537A8D"/>
    <w:rsid w:val="00544BB2"/>
    <w:rsid w:val="005462BE"/>
    <w:rsid w:val="00546B62"/>
    <w:rsid w:val="00546F3A"/>
    <w:rsid w:val="0055155E"/>
    <w:rsid w:val="00552F90"/>
    <w:rsid w:val="00554873"/>
    <w:rsid w:val="00554D24"/>
    <w:rsid w:val="00557805"/>
    <w:rsid w:val="005625AC"/>
    <w:rsid w:val="00562647"/>
    <w:rsid w:val="00564DB0"/>
    <w:rsid w:val="005652F6"/>
    <w:rsid w:val="0056750B"/>
    <w:rsid w:val="00570A0B"/>
    <w:rsid w:val="005711B4"/>
    <w:rsid w:val="00571F5F"/>
    <w:rsid w:val="00576E03"/>
    <w:rsid w:val="005834D8"/>
    <w:rsid w:val="00584B25"/>
    <w:rsid w:val="00586BAE"/>
    <w:rsid w:val="0059203C"/>
    <w:rsid w:val="00592BA0"/>
    <w:rsid w:val="005938A4"/>
    <w:rsid w:val="005A24B2"/>
    <w:rsid w:val="005A29B1"/>
    <w:rsid w:val="005A7F18"/>
    <w:rsid w:val="005B012D"/>
    <w:rsid w:val="005B1520"/>
    <w:rsid w:val="005B5903"/>
    <w:rsid w:val="005B75DB"/>
    <w:rsid w:val="005C02DE"/>
    <w:rsid w:val="005C087B"/>
    <w:rsid w:val="005C0D38"/>
    <w:rsid w:val="005C0F38"/>
    <w:rsid w:val="005C2210"/>
    <w:rsid w:val="005C51D7"/>
    <w:rsid w:val="005C77DA"/>
    <w:rsid w:val="005D01EC"/>
    <w:rsid w:val="005D6E12"/>
    <w:rsid w:val="006038A9"/>
    <w:rsid w:val="00603C0D"/>
    <w:rsid w:val="00605984"/>
    <w:rsid w:val="006062D2"/>
    <w:rsid w:val="0061036A"/>
    <w:rsid w:val="00610BC7"/>
    <w:rsid w:val="006118D3"/>
    <w:rsid w:val="006137F0"/>
    <w:rsid w:val="00614EB2"/>
    <w:rsid w:val="0061783A"/>
    <w:rsid w:val="006179B1"/>
    <w:rsid w:val="0062033B"/>
    <w:rsid w:val="00621135"/>
    <w:rsid w:val="0062123A"/>
    <w:rsid w:val="00621A41"/>
    <w:rsid w:val="00621C61"/>
    <w:rsid w:val="006238EA"/>
    <w:rsid w:val="00627991"/>
    <w:rsid w:val="00633F5E"/>
    <w:rsid w:val="00635759"/>
    <w:rsid w:val="00635804"/>
    <w:rsid w:val="00636F4F"/>
    <w:rsid w:val="006403C3"/>
    <w:rsid w:val="00644F77"/>
    <w:rsid w:val="0064583F"/>
    <w:rsid w:val="00646E75"/>
    <w:rsid w:val="00650F77"/>
    <w:rsid w:val="00651785"/>
    <w:rsid w:val="00652CB6"/>
    <w:rsid w:val="00654415"/>
    <w:rsid w:val="006545DA"/>
    <w:rsid w:val="0065513D"/>
    <w:rsid w:val="00655277"/>
    <w:rsid w:val="00656E94"/>
    <w:rsid w:val="00661AB1"/>
    <w:rsid w:val="00663FA7"/>
    <w:rsid w:val="006650A9"/>
    <w:rsid w:val="006678EB"/>
    <w:rsid w:val="00672539"/>
    <w:rsid w:val="00676AA5"/>
    <w:rsid w:val="0068210C"/>
    <w:rsid w:val="00684539"/>
    <w:rsid w:val="00685A30"/>
    <w:rsid w:val="0069124D"/>
    <w:rsid w:val="00692C33"/>
    <w:rsid w:val="00693384"/>
    <w:rsid w:val="006936B6"/>
    <w:rsid w:val="0069510D"/>
    <w:rsid w:val="006A00B6"/>
    <w:rsid w:val="006A0809"/>
    <w:rsid w:val="006A4B41"/>
    <w:rsid w:val="006A6B41"/>
    <w:rsid w:val="006B16A6"/>
    <w:rsid w:val="006B2FA2"/>
    <w:rsid w:val="006B4DB3"/>
    <w:rsid w:val="006C0C8A"/>
    <w:rsid w:val="006C266B"/>
    <w:rsid w:val="006C28A8"/>
    <w:rsid w:val="006D15CE"/>
    <w:rsid w:val="006E0F69"/>
    <w:rsid w:val="006E33FF"/>
    <w:rsid w:val="006E5D4A"/>
    <w:rsid w:val="006F0973"/>
    <w:rsid w:val="006F1E25"/>
    <w:rsid w:val="006F5536"/>
    <w:rsid w:val="00701521"/>
    <w:rsid w:val="00703EB9"/>
    <w:rsid w:val="00705E45"/>
    <w:rsid w:val="00706BD7"/>
    <w:rsid w:val="00711143"/>
    <w:rsid w:val="007117AA"/>
    <w:rsid w:val="00712BE7"/>
    <w:rsid w:val="00715C3A"/>
    <w:rsid w:val="00715CEE"/>
    <w:rsid w:val="00720E4C"/>
    <w:rsid w:val="007252DF"/>
    <w:rsid w:val="00725D5C"/>
    <w:rsid w:val="007273D4"/>
    <w:rsid w:val="0073215F"/>
    <w:rsid w:val="007330E9"/>
    <w:rsid w:val="00734EA1"/>
    <w:rsid w:val="0073637E"/>
    <w:rsid w:val="007366F0"/>
    <w:rsid w:val="0074220B"/>
    <w:rsid w:val="0074659A"/>
    <w:rsid w:val="00750F46"/>
    <w:rsid w:val="007519EB"/>
    <w:rsid w:val="00757464"/>
    <w:rsid w:val="00757A6F"/>
    <w:rsid w:val="0076265B"/>
    <w:rsid w:val="007646C9"/>
    <w:rsid w:val="00766B93"/>
    <w:rsid w:val="00767E59"/>
    <w:rsid w:val="00774282"/>
    <w:rsid w:val="00774294"/>
    <w:rsid w:val="00774942"/>
    <w:rsid w:val="0077622D"/>
    <w:rsid w:val="007763CF"/>
    <w:rsid w:val="00776B7A"/>
    <w:rsid w:val="0078013A"/>
    <w:rsid w:val="007828A9"/>
    <w:rsid w:val="00785819"/>
    <w:rsid w:val="00787FA0"/>
    <w:rsid w:val="00791A35"/>
    <w:rsid w:val="00794E61"/>
    <w:rsid w:val="00795295"/>
    <w:rsid w:val="007A00BB"/>
    <w:rsid w:val="007A3104"/>
    <w:rsid w:val="007A5D35"/>
    <w:rsid w:val="007A6C76"/>
    <w:rsid w:val="007B33B4"/>
    <w:rsid w:val="007B4C23"/>
    <w:rsid w:val="007B5B5C"/>
    <w:rsid w:val="007B736D"/>
    <w:rsid w:val="007C01D4"/>
    <w:rsid w:val="007C5C5E"/>
    <w:rsid w:val="007C70B4"/>
    <w:rsid w:val="007D000A"/>
    <w:rsid w:val="007D4DEE"/>
    <w:rsid w:val="007D6B18"/>
    <w:rsid w:val="007E0D89"/>
    <w:rsid w:val="007E5431"/>
    <w:rsid w:val="007F1C36"/>
    <w:rsid w:val="007F3D33"/>
    <w:rsid w:val="007F4514"/>
    <w:rsid w:val="008009FD"/>
    <w:rsid w:val="008138ED"/>
    <w:rsid w:val="008147CA"/>
    <w:rsid w:val="0081628C"/>
    <w:rsid w:val="0082152B"/>
    <w:rsid w:val="008249BB"/>
    <w:rsid w:val="00824FE9"/>
    <w:rsid w:val="00830032"/>
    <w:rsid w:val="00832309"/>
    <w:rsid w:val="00843514"/>
    <w:rsid w:val="008468E4"/>
    <w:rsid w:val="0084780B"/>
    <w:rsid w:val="00850764"/>
    <w:rsid w:val="00855C1C"/>
    <w:rsid w:val="0086244E"/>
    <w:rsid w:val="00863513"/>
    <w:rsid w:val="008636A7"/>
    <w:rsid w:val="00864421"/>
    <w:rsid w:val="00867B0A"/>
    <w:rsid w:val="008725D8"/>
    <w:rsid w:val="0087404F"/>
    <w:rsid w:val="0088222C"/>
    <w:rsid w:val="00883151"/>
    <w:rsid w:val="0088494B"/>
    <w:rsid w:val="008944C7"/>
    <w:rsid w:val="008961AB"/>
    <w:rsid w:val="008A1CE7"/>
    <w:rsid w:val="008A7017"/>
    <w:rsid w:val="008B1E9F"/>
    <w:rsid w:val="008B3C1D"/>
    <w:rsid w:val="008C0161"/>
    <w:rsid w:val="008C7522"/>
    <w:rsid w:val="008C7AD3"/>
    <w:rsid w:val="008D0182"/>
    <w:rsid w:val="008D080A"/>
    <w:rsid w:val="008D328C"/>
    <w:rsid w:val="008E6AB3"/>
    <w:rsid w:val="008E74C9"/>
    <w:rsid w:val="008F27E2"/>
    <w:rsid w:val="00901334"/>
    <w:rsid w:val="00901EAE"/>
    <w:rsid w:val="00905B1F"/>
    <w:rsid w:val="009074FB"/>
    <w:rsid w:val="0091088D"/>
    <w:rsid w:val="0091534A"/>
    <w:rsid w:val="0091646C"/>
    <w:rsid w:val="00916959"/>
    <w:rsid w:val="00920028"/>
    <w:rsid w:val="009217C3"/>
    <w:rsid w:val="00924E38"/>
    <w:rsid w:val="00926057"/>
    <w:rsid w:val="00930ECB"/>
    <w:rsid w:val="00933ED6"/>
    <w:rsid w:val="009352DE"/>
    <w:rsid w:val="0094281D"/>
    <w:rsid w:val="00952A42"/>
    <w:rsid w:val="009532FF"/>
    <w:rsid w:val="009557BB"/>
    <w:rsid w:val="009615ED"/>
    <w:rsid w:val="00961913"/>
    <w:rsid w:val="009651AF"/>
    <w:rsid w:val="00967367"/>
    <w:rsid w:val="00967485"/>
    <w:rsid w:val="00970801"/>
    <w:rsid w:val="00975BF5"/>
    <w:rsid w:val="00975C93"/>
    <w:rsid w:val="00976404"/>
    <w:rsid w:val="00977BE2"/>
    <w:rsid w:val="00982945"/>
    <w:rsid w:val="00990628"/>
    <w:rsid w:val="00993ACB"/>
    <w:rsid w:val="00997638"/>
    <w:rsid w:val="00997FAF"/>
    <w:rsid w:val="009A3966"/>
    <w:rsid w:val="009A73E2"/>
    <w:rsid w:val="009B2929"/>
    <w:rsid w:val="009B401B"/>
    <w:rsid w:val="009B5694"/>
    <w:rsid w:val="009B5FF7"/>
    <w:rsid w:val="009B60EF"/>
    <w:rsid w:val="009B70D0"/>
    <w:rsid w:val="009C2474"/>
    <w:rsid w:val="009C539E"/>
    <w:rsid w:val="009C7B62"/>
    <w:rsid w:val="009D565B"/>
    <w:rsid w:val="009E1C68"/>
    <w:rsid w:val="009E286C"/>
    <w:rsid w:val="009E3DBD"/>
    <w:rsid w:val="009E5F48"/>
    <w:rsid w:val="009E6B26"/>
    <w:rsid w:val="009F328A"/>
    <w:rsid w:val="009F7967"/>
    <w:rsid w:val="00A00991"/>
    <w:rsid w:val="00A02D7B"/>
    <w:rsid w:val="00A11D6A"/>
    <w:rsid w:val="00A126B4"/>
    <w:rsid w:val="00A139A8"/>
    <w:rsid w:val="00A143BC"/>
    <w:rsid w:val="00A235E7"/>
    <w:rsid w:val="00A237CB"/>
    <w:rsid w:val="00A3361E"/>
    <w:rsid w:val="00A33ADC"/>
    <w:rsid w:val="00A33CDC"/>
    <w:rsid w:val="00A35B22"/>
    <w:rsid w:val="00A455C1"/>
    <w:rsid w:val="00A46DAC"/>
    <w:rsid w:val="00A558D2"/>
    <w:rsid w:val="00A7040F"/>
    <w:rsid w:val="00A709FA"/>
    <w:rsid w:val="00A73894"/>
    <w:rsid w:val="00A73962"/>
    <w:rsid w:val="00A76567"/>
    <w:rsid w:val="00A774D8"/>
    <w:rsid w:val="00A829EA"/>
    <w:rsid w:val="00A830CA"/>
    <w:rsid w:val="00A84CB5"/>
    <w:rsid w:val="00A94D0D"/>
    <w:rsid w:val="00AA3E47"/>
    <w:rsid w:val="00AA610A"/>
    <w:rsid w:val="00AB21E7"/>
    <w:rsid w:val="00AB6B5F"/>
    <w:rsid w:val="00AB7284"/>
    <w:rsid w:val="00AC086A"/>
    <w:rsid w:val="00AC17E7"/>
    <w:rsid w:val="00AC29EE"/>
    <w:rsid w:val="00AC3903"/>
    <w:rsid w:val="00AC48E6"/>
    <w:rsid w:val="00AC5F8E"/>
    <w:rsid w:val="00AC7252"/>
    <w:rsid w:val="00AC72D6"/>
    <w:rsid w:val="00AD3508"/>
    <w:rsid w:val="00AD61EF"/>
    <w:rsid w:val="00AD6469"/>
    <w:rsid w:val="00AE034F"/>
    <w:rsid w:val="00AE32B5"/>
    <w:rsid w:val="00AE3AA2"/>
    <w:rsid w:val="00AE4BE4"/>
    <w:rsid w:val="00AE50F7"/>
    <w:rsid w:val="00AE59C9"/>
    <w:rsid w:val="00AE59F3"/>
    <w:rsid w:val="00AF3641"/>
    <w:rsid w:val="00AF4D45"/>
    <w:rsid w:val="00AF7251"/>
    <w:rsid w:val="00B00560"/>
    <w:rsid w:val="00B00AA5"/>
    <w:rsid w:val="00B02DBF"/>
    <w:rsid w:val="00B066C5"/>
    <w:rsid w:val="00B12F05"/>
    <w:rsid w:val="00B13665"/>
    <w:rsid w:val="00B13FAB"/>
    <w:rsid w:val="00B15A4C"/>
    <w:rsid w:val="00B321B6"/>
    <w:rsid w:val="00B33FA2"/>
    <w:rsid w:val="00B361FE"/>
    <w:rsid w:val="00B4298B"/>
    <w:rsid w:val="00B46C2B"/>
    <w:rsid w:val="00B5008D"/>
    <w:rsid w:val="00B52BF0"/>
    <w:rsid w:val="00B55B7A"/>
    <w:rsid w:val="00B571B4"/>
    <w:rsid w:val="00B6018B"/>
    <w:rsid w:val="00B601A1"/>
    <w:rsid w:val="00B632EE"/>
    <w:rsid w:val="00B649BF"/>
    <w:rsid w:val="00B64CF6"/>
    <w:rsid w:val="00B650F4"/>
    <w:rsid w:val="00B65A30"/>
    <w:rsid w:val="00B66471"/>
    <w:rsid w:val="00B66E17"/>
    <w:rsid w:val="00B74C90"/>
    <w:rsid w:val="00B8048C"/>
    <w:rsid w:val="00B82A3D"/>
    <w:rsid w:val="00B8359D"/>
    <w:rsid w:val="00B863EC"/>
    <w:rsid w:val="00B866EE"/>
    <w:rsid w:val="00B8764D"/>
    <w:rsid w:val="00B90D20"/>
    <w:rsid w:val="00B93926"/>
    <w:rsid w:val="00B93BF0"/>
    <w:rsid w:val="00B93F18"/>
    <w:rsid w:val="00BA122E"/>
    <w:rsid w:val="00BA12FD"/>
    <w:rsid w:val="00BA1D51"/>
    <w:rsid w:val="00BA2E03"/>
    <w:rsid w:val="00BA35F2"/>
    <w:rsid w:val="00BA5DBD"/>
    <w:rsid w:val="00BA61AF"/>
    <w:rsid w:val="00BB2256"/>
    <w:rsid w:val="00BB242B"/>
    <w:rsid w:val="00BB2C40"/>
    <w:rsid w:val="00BB6A5C"/>
    <w:rsid w:val="00BD775C"/>
    <w:rsid w:val="00BE0D77"/>
    <w:rsid w:val="00BE10DB"/>
    <w:rsid w:val="00BE529D"/>
    <w:rsid w:val="00BE5B75"/>
    <w:rsid w:val="00BE74A6"/>
    <w:rsid w:val="00BE7522"/>
    <w:rsid w:val="00BF0204"/>
    <w:rsid w:val="00BF2A09"/>
    <w:rsid w:val="00BF51D5"/>
    <w:rsid w:val="00C02FCF"/>
    <w:rsid w:val="00C14AD0"/>
    <w:rsid w:val="00C16FC6"/>
    <w:rsid w:val="00C208AD"/>
    <w:rsid w:val="00C24629"/>
    <w:rsid w:val="00C256F6"/>
    <w:rsid w:val="00C3124E"/>
    <w:rsid w:val="00C337C7"/>
    <w:rsid w:val="00C351FA"/>
    <w:rsid w:val="00C36745"/>
    <w:rsid w:val="00C51242"/>
    <w:rsid w:val="00C544D3"/>
    <w:rsid w:val="00C577A0"/>
    <w:rsid w:val="00C60545"/>
    <w:rsid w:val="00C62012"/>
    <w:rsid w:val="00C648AF"/>
    <w:rsid w:val="00C74495"/>
    <w:rsid w:val="00C809D5"/>
    <w:rsid w:val="00C86D6F"/>
    <w:rsid w:val="00C9264A"/>
    <w:rsid w:val="00C9646F"/>
    <w:rsid w:val="00C97B1F"/>
    <w:rsid w:val="00CA0A48"/>
    <w:rsid w:val="00CA0E08"/>
    <w:rsid w:val="00CA1273"/>
    <w:rsid w:val="00CA2AE1"/>
    <w:rsid w:val="00CA61B6"/>
    <w:rsid w:val="00CC080B"/>
    <w:rsid w:val="00CC1B57"/>
    <w:rsid w:val="00CC3D9D"/>
    <w:rsid w:val="00CC69D6"/>
    <w:rsid w:val="00CD1A91"/>
    <w:rsid w:val="00CE056A"/>
    <w:rsid w:val="00CE5EDF"/>
    <w:rsid w:val="00CE661A"/>
    <w:rsid w:val="00CF175B"/>
    <w:rsid w:val="00CF1BC5"/>
    <w:rsid w:val="00CF2D6E"/>
    <w:rsid w:val="00CF380B"/>
    <w:rsid w:val="00CF6D76"/>
    <w:rsid w:val="00D045EF"/>
    <w:rsid w:val="00D070C6"/>
    <w:rsid w:val="00D1024B"/>
    <w:rsid w:val="00D14748"/>
    <w:rsid w:val="00D170B3"/>
    <w:rsid w:val="00D1767E"/>
    <w:rsid w:val="00D307E1"/>
    <w:rsid w:val="00D3334D"/>
    <w:rsid w:val="00D33822"/>
    <w:rsid w:val="00D338D7"/>
    <w:rsid w:val="00D34D48"/>
    <w:rsid w:val="00D375C1"/>
    <w:rsid w:val="00D4045F"/>
    <w:rsid w:val="00D40C8C"/>
    <w:rsid w:val="00D44E0B"/>
    <w:rsid w:val="00D50881"/>
    <w:rsid w:val="00D52128"/>
    <w:rsid w:val="00D539EA"/>
    <w:rsid w:val="00D53C45"/>
    <w:rsid w:val="00D55995"/>
    <w:rsid w:val="00D56C9E"/>
    <w:rsid w:val="00D60663"/>
    <w:rsid w:val="00D642D7"/>
    <w:rsid w:val="00D64635"/>
    <w:rsid w:val="00D66CDE"/>
    <w:rsid w:val="00D67031"/>
    <w:rsid w:val="00D711AB"/>
    <w:rsid w:val="00D74572"/>
    <w:rsid w:val="00D7640E"/>
    <w:rsid w:val="00D76B60"/>
    <w:rsid w:val="00D82680"/>
    <w:rsid w:val="00D84CF3"/>
    <w:rsid w:val="00D90AFC"/>
    <w:rsid w:val="00D9189D"/>
    <w:rsid w:val="00D92464"/>
    <w:rsid w:val="00D94EBB"/>
    <w:rsid w:val="00DA72EC"/>
    <w:rsid w:val="00DA7B4C"/>
    <w:rsid w:val="00DB012E"/>
    <w:rsid w:val="00DB0BD1"/>
    <w:rsid w:val="00DB1923"/>
    <w:rsid w:val="00DB1A3D"/>
    <w:rsid w:val="00DB1D7A"/>
    <w:rsid w:val="00DB3171"/>
    <w:rsid w:val="00DB4583"/>
    <w:rsid w:val="00DB6A48"/>
    <w:rsid w:val="00DB7578"/>
    <w:rsid w:val="00DB76BA"/>
    <w:rsid w:val="00DC2A3F"/>
    <w:rsid w:val="00DC2F56"/>
    <w:rsid w:val="00DC2FA0"/>
    <w:rsid w:val="00DC3E82"/>
    <w:rsid w:val="00DC6680"/>
    <w:rsid w:val="00DD1DF5"/>
    <w:rsid w:val="00DD3E9C"/>
    <w:rsid w:val="00DD6719"/>
    <w:rsid w:val="00DE5B3E"/>
    <w:rsid w:val="00DE6A60"/>
    <w:rsid w:val="00DE7237"/>
    <w:rsid w:val="00DF514A"/>
    <w:rsid w:val="00DF5703"/>
    <w:rsid w:val="00E01DDD"/>
    <w:rsid w:val="00E04198"/>
    <w:rsid w:val="00E0632C"/>
    <w:rsid w:val="00E10F11"/>
    <w:rsid w:val="00E15164"/>
    <w:rsid w:val="00E16608"/>
    <w:rsid w:val="00E168D5"/>
    <w:rsid w:val="00E1690C"/>
    <w:rsid w:val="00E20709"/>
    <w:rsid w:val="00E2130B"/>
    <w:rsid w:val="00E25520"/>
    <w:rsid w:val="00E3035D"/>
    <w:rsid w:val="00E32145"/>
    <w:rsid w:val="00E322F3"/>
    <w:rsid w:val="00E37385"/>
    <w:rsid w:val="00E4282D"/>
    <w:rsid w:val="00E4415E"/>
    <w:rsid w:val="00E45EA5"/>
    <w:rsid w:val="00E52810"/>
    <w:rsid w:val="00E542EA"/>
    <w:rsid w:val="00E55D74"/>
    <w:rsid w:val="00E57034"/>
    <w:rsid w:val="00E60C99"/>
    <w:rsid w:val="00E62CB7"/>
    <w:rsid w:val="00E66F55"/>
    <w:rsid w:val="00E67918"/>
    <w:rsid w:val="00E723AF"/>
    <w:rsid w:val="00E75F5C"/>
    <w:rsid w:val="00E76694"/>
    <w:rsid w:val="00E77496"/>
    <w:rsid w:val="00E8185B"/>
    <w:rsid w:val="00E834F4"/>
    <w:rsid w:val="00E8394E"/>
    <w:rsid w:val="00E85661"/>
    <w:rsid w:val="00E91148"/>
    <w:rsid w:val="00EA2296"/>
    <w:rsid w:val="00EA2AB5"/>
    <w:rsid w:val="00EA4346"/>
    <w:rsid w:val="00EA51D4"/>
    <w:rsid w:val="00EA6114"/>
    <w:rsid w:val="00EB0490"/>
    <w:rsid w:val="00EB1534"/>
    <w:rsid w:val="00EB2C09"/>
    <w:rsid w:val="00EB2F7C"/>
    <w:rsid w:val="00EB4008"/>
    <w:rsid w:val="00EB6631"/>
    <w:rsid w:val="00EB788C"/>
    <w:rsid w:val="00EC2C1C"/>
    <w:rsid w:val="00EC2E41"/>
    <w:rsid w:val="00EE268C"/>
    <w:rsid w:val="00EF02FD"/>
    <w:rsid w:val="00EF139D"/>
    <w:rsid w:val="00EF278B"/>
    <w:rsid w:val="00EF7C4F"/>
    <w:rsid w:val="00F06D86"/>
    <w:rsid w:val="00F079C7"/>
    <w:rsid w:val="00F11FA1"/>
    <w:rsid w:val="00F1343C"/>
    <w:rsid w:val="00F135CE"/>
    <w:rsid w:val="00F135F6"/>
    <w:rsid w:val="00F13879"/>
    <w:rsid w:val="00F153EB"/>
    <w:rsid w:val="00F15829"/>
    <w:rsid w:val="00F2095C"/>
    <w:rsid w:val="00F24657"/>
    <w:rsid w:val="00F25DD1"/>
    <w:rsid w:val="00F27F6F"/>
    <w:rsid w:val="00F34EDC"/>
    <w:rsid w:val="00F35008"/>
    <w:rsid w:val="00F40B62"/>
    <w:rsid w:val="00F43835"/>
    <w:rsid w:val="00F46643"/>
    <w:rsid w:val="00F51E95"/>
    <w:rsid w:val="00F55D8C"/>
    <w:rsid w:val="00F56D69"/>
    <w:rsid w:val="00F57A2B"/>
    <w:rsid w:val="00F65497"/>
    <w:rsid w:val="00F664B9"/>
    <w:rsid w:val="00F672C0"/>
    <w:rsid w:val="00F6749E"/>
    <w:rsid w:val="00F6779F"/>
    <w:rsid w:val="00F70BD9"/>
    <w:rsid w:val="00F73A00"/>
    <w:rsid w:val="00F835CE"/>
    <w:rsid w:val="00F85DD9"/>
    <w:rsid w:val="00F85F10"/>
    <w:rsid w:val="00F869BA"/>
    <w:rsid w:val="00F90171"/>
    <w:rsid w:val="00F948CB"/>
    <w:rsid w:val="00FA3700"/>
    <w:rsid w:val="00FA713E"/>
    <w:rsid w:val="00FB0226"/>
    <w:rsid w:val="00FB0FCD"/>
    <w:rsid w:val="00FB13B5"/>
    <w:rsid w:val="00FB2918"/>
    <w:rsid w:val="00FB49EE"/>
    <w:rsid w:val="00FC0B24"/>
    <w:rsid w:val="00FC667A"/>
    <w:rsid w:val="00FD2B9E"/>
    <w:rsid w:val="00FD539C"/>
    <w:rsid w:val="00FD544B"/>
    <w:rsid w:val="00FE0ED0"/>
    <w:rsid w:val="00FE0F43"/>
    <w:rsid w:val="00FE48C1"/>
    <w:rsid w:val="00FE4CB0"/>
    <w:rsid w:val="00FE6F87"/>
    <w:rsid w:val="00FF131A"/>
    <w:rsid w:val="00FF3886"/>
    <w:rsid w:val="00FF4307"/>
    <w:rsid w:val="00FF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#"/>
  <w14:docId w14:val="5279CFD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l-G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65497"/>
    <w:pPr>
      <w:spacing w:before="40" w:after="160" w:line="288" w:lineRule="auto"/>
    </w:pPr>
  </w:style>
  <w:style w:type="paragraph" w:styleId="1">
    <w:name w:val="heading 1"/>
    <w:basedOn w:val="a0"/>
    <w:next w:val="a0"/>
    <w:link w:val="1Char"/>
    <w:uiPriority w:val="8"/>
    <w:unhideWhenUsed/>
    <w:qFormat/>
    <w:rsid w:val="00525A9B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1481AB" w:themeColor="accent1" w:themeShade="BF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3F73A0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6E0F6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554D24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BB242B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Επικεφαλίδα 1 Char"/>
    <w:basedOn w:val="a1"/>
    <w:link w:val="1"/>
    <w:uiPriority w:val="8"/>
    <w:rsid w:val="00525A9B"/>
    <w:rPr>
      <w:rFonts w:asciiTheme="majorHAnsi" w:eastAsiaTheme="majorEastAsia" w:hAnsiTheme="majorHAnsi" w:cstheme="majorBidi"/>
      <w:b/>
      <w:caps/>
      <w:color w:val="1481AB" w:themeColor="accent1" w:themeShade="BF"/>
      <w:kern w:val="20"/>
      <w:sz w:val="28"/>
      <w:szCs w:val="20"/>
    </w:rPr>
  </w:style>
  <w:style w:type="character" w:customStyle="1" w:styleId="2Char">
    <w:name w:val="Επικεφαλίδα 2 Char"/>
    <w:basedOn w:val="a1"/>
    <w:link w:val="2"/>
    <w:uiPriority w:val="9"/>
    <w:rsid w:val="003F73A0"/>
    <w:rPr>
      <w:rFonts w:asciiTheme="majorHAnsi" w:eastAsiaTheme="majorEastAsia" w:hAnsiTheme="majorHAnsi" w:cstheme="majorBidi"/>
      <w:color w:val="1481AB" w:themeColor="accent1" w:themeShade="BF"/>
      <w:kern w:val="20"/>
      <w:sz w:val="26"/>
      <w:szCs w:val="26"/>
    </w:rPr>
  </w:style>
  <w:style w:type="paragraph" w:styleId="a4">
    <w:name w:val="Salutation"/>
    <w:basedOn w:val="a0"/>
    <w:link w:val="Char"/>
    <w:uiPriority w:val="4"/>
    <w:unhideWhenUsed/>
    <w:qFormat/>
    <w:rsid w:val="003F73A0"/>
    <w:pPr>
      <w:spacing w:before="720"/>
    </w:pPr>
  </w:style>
  <w:style w:type="character" w:customStyle="1" w:styleId="Char">
    <w:name w:val="Χαιρετισμός Char"/>
    <w:basedOn w:val="a1"/>
    <w:link w:val="a4"/>
    <w:uiPriority w:val="4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5">
    <w:name w:val="Closing"/>
    <w:basedOn w:val="a0"/>
    <w:next w:val="a6"/>
    <w:link w:val="Char0"/>
    <w:uiPriority w:val="6"/>
    <w:unhideWhenUsed/>
    <w:qFormat/>
    <w:rsid w:val="003F73A0"/>
    <w:pPr>
      <w:spacing w:before="480" w:after="960" w:line="240" w:lineRule="auto"/>
    </w:pPr>
  </w:style>
  <w:style w:type="character" w:customStyle="1" w:styleId="Char0">
    <w:name w:val="Κλείσιμο Char"/>
    <w:basedOn w:val="a1"/>
    <w:link w:val="a5"/>
    <w:uiPriority w:val="6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6">
    <w:name w:val="Signature"/>
    <w:basedOn w:val="a0"/>
    <w:link w:val="Char1"/>
    <w:uiPriority w:val="7"/>
    <w:unhideWhenUsed/>
    <w:qFormat/>
    <w:rsid w:val="00EB788C"/>
    <w:pPr>
      <w:spacing w:after="0"/>
    </w:pPr>
    <w:rPr>
      <w:b/>
      <w:bCs/>
    </w:rPr>
  </w:style>
  <w:style w:type="character" w:customStyle="1" w:styleId="Char1">
    <w:name w:val="Υπογραφή Char"/>
    <w:basedOn w:val="a1"/>
    <w:link w:val="a6"/>
    <w:uiPriority w:val="7"/>
    <w:rsid w:val="00EB788C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character" w:styleId="a7">
    <w:name w:val="Strong"/>
    <w:basedOn w:val="a1"/>
    <w:uiPriority w:val="22"/>
    <w:qFormat/>
    <w:rsid w:val="003F73A0"/>
    <w:rPr>
      <w:b/>
      <w:bCs/>
    </w:rPr>
  </w:style>
  <w:style w:type="paragraph" w:customStyle="1" w:styleId="a8">
    <w:name w:val="Στοιχεία επικοινωνίας"/>
    <w:basedOn w:val="a0"/>
    <w:uiPriority w:val="1"/>
    <w:qFormat/>
    <w:rsid w:val="003F73A0"/>
    <w:pPr>
      <w:spacing w:before="0" w:after="0"/>
    </w:pPr>
  </w:style>
  <w:style w:type="paragraph" w:styleId="Web">
    <w:name w:val="Normal (Web)"/>
    <w:basedOn w:val="a0"/>
    <w:uiPriority w:val="99"/>
    <w:semiHidden/>
    <w:unhideWhenUsed/>
    <w:rsid w:val="004B6B3F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styleId="a9">
    <w:name w:val="header"/>
    <w:basedOn w:val="a0"/>
    <w:link w:val="Char2"/>
    <w:uiPriority w:val="99"/>
    <w:unhideWhenUsed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2">
    <w:name w:val="Κεφαλίδα Char"/>
    <w:basedOn w:val="a1"/>
    <w:link w:val="a9"/>
    <w:uiPriority w:val="99"/>
    <w:rsid w:val="00A73962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a">
    <w:name w:val="footer"/>
    <w:basedOn w:val="a0"/>
    <w:link w:val="Char3"/>
    <w:uiPriority w:val="99"/>
    <w:unhideWhenUsed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3">
    <w:name w:val="Υποσέλιδο Char"/>
    <w:basedOn w:val="a1"/>
    <w:link w:val="aa"/>
    <w:uiPriority w:val="99"/>
    <w:rsid w:val="00A73962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b">
    <w:name w:val="Placeholder Text"/>
    <w:basedOn w:val="a1"/>
    <w:uiPriority w:val="99"/>
    <w:semiHidden/>
    <w:rsid w:val="00F85F10"/>
    <w:rPr>
      <w:color w:val="808080"/>
    </w:rPr>
  </w:style>
  <w:style w:type="paragraph" w:customStyle="1" w:styleId="ac">
    <w:name w:val="Λογότυπο"/>
    <w:basedOn w:val="a0"/>
    <w:qFormat/>
    <w:rsid w:val="00F85F10"/>
    <w:pPr>
      <w:spacing w:after="0"/>
      <w:ind w:left="-2160"/>
    </w:pPr>
  </w:style>
  <w:style w:type="paragraph" w:customStyle="1" w:styleId="Web0">
    <w:name w:val="Τοποθεσία Web"/>
    <w:basedOn w:val="a0"/>
    <w:qFormat/>
    <w:rsid w:val="00F85F10"/>
    <w:pPr>
      <w:ind w:left="-2160"/>
    </w:pPr>
  </w:style>
  <w:style w:type="paragraph" w:customStyle="1" w:styleId="ad">
    <w:name w:val="Όνομα"/>
    <w:basedOn w:val="a0"/>
    <w:qFormat/>
    <w:rsid w:val="00F85F10"/>
    <w:rPr>
      <w:b/>
    </w:rPr>
  </w:style>
  <w:style w:type="paragraph" w:styleId="ae">
    <w:name w:val="Title"/>
    <w:basedOn w:val="1"/>
    <w:next w:val="a0"/>
    <w:link w:val="Char4"/>
    <w:uiPriority w:val="10"/>
    <w:qFormat/>
    <w:rsid w:val="006678EB"/>
    <w:rPr>
      <w:color w:val="0D5672" w:themeColor="accent1" w:themeShade="80"/>
    </w:rPr>
  </w:style>
  <w:style w:type="character" w:customStyle="1" w:styleId="Char4">
    <w:name w:val="Τίτλος Char"/>
    <w:basedOn w:val="a1"/>
    <w:link w:val="ae"/>
    <w:uiPriority w:val="10"/>
    <w:rsid w:val="006678EB"/>
    <w:rPr>
      <w:rFonts w:asciiTheme="majorHAnsi" w:eastAsiaTheme="majorEastAsia" w:hAnsiTheme="majorHAnsi" w:cstheme="majorBidi"/>
      <w:caps/>
      <w:color w:val="0D5672" w:themeColor="accent1" w:themeShade="80"/>
      <w:kern w:val="20"/>
      <w:sz w:val="20"/>
      <w:szCs w:val="20"/>
    </w:rPr>
  </w:style>
  <w:style w:type="paragraph" w:styleId="af">
    <w:name w:val="No Spacing"/>
    <w:uiPriority w:val="1"/>
    <w:qFormat/>
    <w:rsid w:val="00D90AFC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f0">
    <w:name w:val="Balloon Text"/>
    <w:basedOn w:val="a0"/>
    <w:link w:val="Char5"/>
    <w:uiPriority w:val="99"/>
    <w:semiHidden/>
    <w:unhideWhenUsed/>
    <w:rsid w:val="0019415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5">
    <w:name w:val="Κείμενο πλαισίου Char"/>
    <w:basedOn w:val="a1"/>
    <w:link w:val="af0"/>
    <w:uiPriority w:val="99"/>
    <w:semiHidden/>
    <w:rsid w:val="00194157"/>
    <w:rPr>
      <w:rFonts w:ascii="Segoe UI" w:eastAsiaTheme="minorHAnsi" w:hAnsi="Segoe UI" w:cs="Segoe UI"/>
      <w:color w:val="595959" w:themeColor="text1" w:themeTint="A6"/>
      <w:kern w:val="20"/>
      <w:sz w:val="18"/>
      <w:szCs w:val="18"/>
    </w:rPr>
  </w:style>
  <w:style w:type="character" w:styleId="-">
    <w:name w:val="Hyperlink"/>
    <w:basedOn w:val="a1"/>
    <w:uiPriority w:val="99"/>
    <w:unhideWhenUsed/>
    <w:rsid w:val="00D40C8C"/>
    <w:rPr>
      <w:color w:val="6EAC1C" w:themeColor="hyperlink"/>
      <w:u w:val="single"/>
    </w:rPr>
  </w:style>
  <w:style w:type="character" w:customStyle="1" w:styleId="UnresolvedMention1">
    <w:name w:val="Unresolved Mention1"/>
    <w:basedOn w:val="a1"/>
    <w:uiPriority w:val="99"/>
    <w:semiHidden/>
    <w:rsid w:val="00D40C8C"/>
    <w:rPr>
      <w:color w:val="605E5C"/>
      <w:shd w:val="clear" w:color="auto" w:fill="E1DFDD"/>
    </w:rPr>
  </w:style>
  <w:style w:type="paragraph" w:styleId="af1">
    <w:name w:val="List Paragraph"/>
    <w:basedOn w:val="a0"/>
    <w:link w:val="Char6"/>
    <w:uiPriority w:val="34"/>
    <w:qFormat/>
    <w:rsid w:val="00621135"/>
    <w:pPr>
      <w:spacing w:before="0" w:line="259" w:lineRule="auto"/>
      <w:ind w:left="720"/>
      <w:contextualSpacing/>
    </w:pPr>
    <w:rPr>
      <w:sz w:val="22"/>
      <w:szCs w:val="22"/>
      <w:lang w:eastAsia="en-US"/>
    </w:rPr>
  </w:style>
  <w:style w:type="table" w:styleId="af2">
    <w:name w:val="Table Grid"/>
    <w:basedOn w:val="a2"/>
    <w:uiPriority w:val="39"/>
    <w:rsid w:val="00621135"/>
    <w:rPr>
      <w:rFonts w:eastAsiaTheme="minorHAnsi"/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2"/>
    <w:uiPriority w:val="59"/>
    <w:rsid w:val="004963BB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f2"/>
    <w:uiPriority w:val="59"/>
    <w:rsid w:val="004963BB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21">
    <w:name w:val="Grid Table 4 - Accent 21"/>
    <w:basedOn w:val="a2"/>
    <w:uiPriority w:val="49"/>
    <w:rsid w:val="00663FA7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5Dark-Accent21">
    <w:name w:val="Grid Table 5 Dark - Accent 21"/>
    <w:basedOn w:val="a2"/>
    <w:uiPriority w:val="50"/>
    <w:rsid w:val="00B500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  <w:style w:type="character" w:customStyle="1" w:styleId="10">
    <w:name w:val="Ανεπίλυτη αναφορά1"/>
    <w:basedOn w:val="a1"/>
    <w:uiPriority w:val="99"/>
    <w:semiHidden/>
    <w:unhideWhenUsed/>
    <w:rsid w:val="00EF278B"/>
    <w:rPr>
      <w:color w:val="605E5C"/>
      <w:shd w:val="clear" w:color="auto" w:fill="E1DFDD"/>
    </w:rPr>
  </w:style>
  <w:style w:type="paragraph" w:styleId="af3">
    <w:name w:val="TOC Heading"/>
    <w:basedOn w:val="1"/>
    <w:next w:val="a0"/>
    <w:uiPriority w:val="39"/>
    <w:unhideWhenUsed/>
    <w:qFormat/>
    <w:rsid w:val="005C77DA"/>
    <w:pPr>
      <w:keepNext/>
      <w:keepLines/>
      <w:spacing w:before="240" w:after="0" w:line="259" w:lineRule="auto"/>
      <w:contextualSpacing w:val="0"/>
      <w:outlineLvl w:val="9"/>
    </w:pPr>
    <w:rPr>
      <w:b w:val="0"/>
      <w:caps w:val="0"/>
      <w:sz w:val="32"/>
      <w:szCs w:val="32"/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5C77DA"/>
    <w:pPr>
      <w:spacing w:after="100"/>
    </w:pPr>
  </w:style>
  <w:style w:type="character" w:customStyle="1" w:styleId="Char6">
    <w:name w:val="Παράγραφος λίστας Char"/>
    <w:link w:val="af1"/>
    <w:uiPriority w:val="34"/>
    <w:rsid w:val="009B2929"/>
    <w:rPr>
      <w:sz w:val="22"/>
      <w:szCs w:val="22"/>
      <w:lang w:eastAsia="en-US"/>
    </w:rPr>
  </w:style>
  <w:style w:type="table" w:customStyle="1" w:styleId="4-11">
    <w:name w:val="Πίνακας 4 με πλέγμα - Έμφαση 11"/>
    <w:basedOn w:val="a2"/>
    <w:uiPriority w:val="49"/>
    <w:rsid w:val="009B2929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customStyle="1" w:styleId="ListBullet1Bold">
    <w:name w:val="List Bullet 1 Bold"/>
    <w:basedOn w:val="a"/>
    <w:rsid w:val="009B2929"/>
    <w:pPr>
      <w:numPr>
        <w:numId w:val="0"/>
      </w:numPr>
      <w:tabs>
        <w:tab w:val="left" w:pos="567"/>
      </w:tabs>
      <w:spacing w:before="120" w:after="0" w:line="360" w:lineRule="auto"/>
      <w:contextualSpacing w:val="0"/>
      <w:jc w:val="both"/>
    </w:pPr>
    <w:rPr>
      <w:rFonts w:ascii="Verdana" w:eastAsia="PMingLiU" w:hAnsi="Verdana" w:cs="Times New Roman"/>
      <w:b/>
      <w:bCs/>
      <w:sz w:val="20"/>
      <w:szCs w:val="20"/>
      <w:lang w:val="en-US" w:eastAsia="en-US"/>
    </w:rPr>
  </w:style>
  <w:style w:type="paragraph" w:styleId="a">
    <w:name w:val="List Bullet"/>
    <w:basedOn w:val="a0"/>
    <w:uiPriority w:val="99"/>
    <w:semiHidden/>
    <w:unhideWhenUsed/>
    <w:rsid w:val="009B2929"/>
    <w:pPr>
      <w:numPr>
        <w:numId w:val="5"/>
      </w:numPr>
      <w:contextualSpacing/>
    </w:pPr>
  </w:style>
  <w:style w:type="paragraph" w:customStyle="1" w:styleId="Style1">
    <w:name w:val="Style1"/>
    <w:basedOn w:val="3"/>
    <w:link w:val="Style1Char"/>
    <w:qFormat/>
    <w:rsid w:val="006E0F69"/>
  </w:style>
  <w:style w:type="paragraph" w:styleId="20">
    <w:name w:val="toc 2"/>
    <w:basedOn w:val="a0"/>
    <w:next w:val="a0"/>
    <w:autoRedefine/>
    <w:uiPriority w:val="39"/>
    <w:unhideWhenUsed/>
    <w:rsid w:val="006E0F69"/>
    <w:pPr>
      <w:spacing w:after="100"/>
      <w:ind w:left="240"/>
    </w:pPr>
  </w:style>
  <w:style w:type="character" w:customStyle="1" w:styleId="3Char">
    <w:name w:val="Επικεφαλίδα 3 Char"/>
    <w:basedOn w:val="a1"/>
    <w:link w:val="3"/>
    <w:uiPriority w:val="9"/>
    <w:rsid w:val="006E0F69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Style1Char">
    <w:name w:val="Style1 Char"/>
    <w:basedOn w:val="3Char"/>
    <w:link w:val="Style1"/>
    <w:rsid w:val="006E0F69"/>
    <w:rPr>
      <w:rFonts w:asciiTheme="majorHAnsi" w:eastAsiaTheme="majorEastAsia" w:hAnsiTheme="majorHAnsi" w:cstheme="majorBidi"/>
      <w:color w:val="0D5571" w:themeColor="accent1" w:themeShade="7F"/>
    </w:rPr>
  </w:style>
  <w:style w:type="paragraph" w:styleId="30">
    <w:name w:val="toc 3"/>
    <w:basedOn w:val="a0"/>
    <w:next w:val="a0"/>
    <w:autoRedefine/>
    <w:uiPriority w:val="39"/>
    <w:unhideWhenUsed/>
    <w:rsid w:val="006E0F69"/>
    <w:pPr>
      <w:spacing w:after="100"/>
      <w:ind w:left="480"/>
    </w:pPr>
  </w:style>
  <w:style w:type="character" w:customStyle="1" w:styleId="4Char">
    <w:name w:val="Επικεφαλίδα 4 Char"/>
    <w:basedOn w:val="a1"/>
    <w:link w:val="4"/>
    <w:uiPriority w:val="9"/>
    <w:semiHidden/>
    <w:rsid w:val="00554D2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af4">
    <w:name w:val="Body Text"/>
    <w:basedOn w:val="a0"/>
    <w:link w:val="Char7"/>
    <w:rsid w:val="00554D24"/>
    <w:pPr>
      <w:overflowPunct w:val="0"/>
      <w:autoSpaceDE w:val="0"/>
      <w:autoSpaceDN w:val="0"/>
      <w:adjustRightInd w:val="0"/>
      <w:spacing w:before="120" w:after="120" w:line="240" w:lineRule="auto"/>
      <w:ind w:left="2160"/>
      <w:textAlignment w:val="baseline"/>
    </w:pPr>
    <w:rPr>
      <w:rFonts w:ascii="Times New Roman" w:eastAsia="Times New Roman" w:hAnsi="Times New Roman" w:cs="Times New Roman"/>
      <w:kern w:val="22"/>
      <w:sz w:val="22"/>
      <w:szCs w:val="20"/>
      <w:lang w:val="en-US" w:eastAsia="en-US"/>
    </w:rPr>
  </w:style>
  <w:style w:type="character" w:customStyle="1" w:styleId="Char7">
    <w:name w:val="Σώμα κειμένου Char"/>
    <w:basedOn w:val="a1"/>
    <w:link w:val="af4"/>
    <w:rsid w:val="00554D24"/>
    <w:rPr>
      <w:rFonts w:ascii="Times New Roman" w:eastAsia="Times New Roman" w:hAnsi="Times New Roman" w:cs="Times New Roman"/>
      <w:kern w:val="22"/>
      <w:sz w:val="22"/>
      <w:szCs w:val="20"/>
      <w:lang w:val="en-US" w:eastAsia="en-US"/>
    </w:rPr>
  </w:style>
  <w:style w:type="character" w:customStyle="1" w:styleId="21">
    <w:name w:val="Ανεπίλυτη αναφορά2"/>
    <w:basedOn w:val="a1"/>
    <w:uiPriority w:val="99"/>
    <w:semiHidden/>
    <w:unhideWhenUsed/>
    <w:rsid w:val="00DF514A"/>
    <w:rPr>
      <w:color w:val="605E5C"/>
      <w:shd w:val="clear" w:color="auto" w:fill="E1DFDD"/>
    </w:rPr>
  </w:style>
  <w:style w:type="character" w:styleId="af5">
    <w:name w:val="annotation reference"/>
    <w:basedOn w:val="a1"/>
    <w:uiPriority w:val="99"/>
    <w:semiHidden/>
    <w:unhideWhenUsed/>
    <w:rsid w:val="002D4B2E"/>
    <w:rPr>
      <w:sz w:val="16"/>
      <w:szCs w:val="16"/>
    </w:rPr>
  </w:style>
  <w:style w:type="paragraph" w:styleId="af6">
    <w:name w:val="annotation text"/>
    <w:basedOn w:val="a0"/>
    <w:link w:val="Char8"/>
    <w:uiPriority w:val="99"/>
    <w:unhideWhenUsed/>
    <w:rsid w:val="002D4B2E"/>
    <w:pPr>
      <w:spacing w:line="240" w:lineRule="auto"/>
    </w:pPr>
    <w:rPr>
      <w:sz w:val="20"/>
      <w:szCs w:val="20"/>
    </w:rPr>
  </w:style>
  <w:style w:type="character" w:customStyle="1" w:styleId="Char8">
    <w:name w:val="Κείμενο σχολίου Char"/>
    <w:basedOn w:val="a1"/>
    <w:link w:val="af6"/>
    <w:uiPriority w:val="99"/>
    <w:rsid w:val="002D4B2E"/>
    <w:rPr>
      <w:sz w:val="20"/>
      <w:szCs w:val="20"/>
    </w:rPr>
  </w:style>
  <w:style w:type="paragraph" w:styleId="af7">
    <w:name w:val="annotation subject"/>
    <w:basedOn w:val="af6"/>
    <w:next w:val="af6"/>
    <w:link w:val="Char9"/>
    <w:uiPriority w:val="99"/>
    <w:semiHidden/>
    <w:unhideWhenUsed/>
    <w:rsid w:val="002D4B2E"/>
    <w:rPr>
      <w:b/>
      <w:bCs/>
    </w:rPr>
  </w:style>
  <w:style w:type="character" w:customStyle="1" w:styleId="Char9">
    <w:name w:val="Θέμα σχολίου Char"/>
    <w:basedOn w:val="Char8"/>
    <w:link w:val="af7"/>
    <w:uiPriority w:val="99"/>
    <w:semiHidden/>
    <w:rsid w:val="002D4B2E"/>
    <w:rPr>
      <w:b/>
      <w:bCs/>
      <w:sz w:val="20"/>
      <w:szCs w:val="20"/>
    </w:rPr>
  </w:style>
  <w:style w:type="character" w:customStyle="1" w:styleId="6Char">
    <w:name w:val="Επικεφαλίδα 6 Char"/>
    <w:basedOn w:val="a1"/>
    <w:link w:val="6"/>
    <w:uiPriority w:val="9"/>
    <w:semiHidden/>
    <w:rsid w:val="00BB242B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q4iawc">
    <w:name w:val="q4iawc"/>
    <w:basedOn w:val="a1"/>
    <w:rsid w:val="007B33B4"/>
  </w:style>
  <w:style w:type="paragraph" w:styleId="-HTML">
    <w:name w:val="HTML Preformatted"/>
    <w:basedOn w:val="a0"/>
    <w:link w:val="-HTMLChar"/>
    <w:uiPriority w:val="99"/>
    <w:semiHidden/>
    <w:unhideWhenUsed/>
    <w:rsid w:val="00FB0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1"/>
    <w:link w:val="-HTML"/>
    <w:uiPriority w:val="99"/>
    <w:semiHidden/>
    <w:rsid w:val="00FB0FCD"/>
    <w:rPr>
      <w:rFonts w:ascii="Courier New" w:eastAsia="Times New Roman" w:hAnsi="Courier New" w:cs="Courier New"/>
      <w:sz w:val="20"/>
      <w:szCs w:val="20"/>
      <w:lang w:eastAsia="el-GR"/>
    </w:rPr>
  </w:style>
  <w:style w:type="paragraph" w:customStyle="1" w:styleId="breadcrumb-item">
    <w:name w:val="breadcrumb-item"/>
    <w:basedOn w:val="a0"/>
    <w:rsid w:val="003D1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07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0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4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4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18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6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1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36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28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7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499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85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7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8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91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0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2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5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1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7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598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2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9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4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9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3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61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9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43008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0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69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4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2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7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81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9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61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5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dedservices.gr" TargetMode="External"/><Relationship Id="rId3" Type="http://schemas.openxmlformats.org/officeDocument/2006/relationships/image" Target="media/image16.png"/><Relationship Id="rId7" Type="http://schemas.openxmlformats.org/officeDocument/2006/relationships/hyperlink" Target="mailto:info@wideservices.gr" TargetMode="External"/><Relationship Id="rId2" Type="http://schemas.openxmlformats.org/officeDocument/2006/relationships/image" Target="media/image15.jpeg"/><Relationship Id="rId1" Type="http://schemas.openxmlformats.org/officeDocument/2006/relationships/image" Target="media/image14.png"/><Relationship Id="rId6" Type="http://schemas.openxmlformats.org/officeDocument/2006/relationships/hyperlink" Target="http://www.widedservices.gr" TargetMode="External"/><Relationship Id="rId5" Type="http://schemas.openxmlformats.org/officeDocument/2006/relationships/image" Target="media/image18.png"/><Relationship Id="rId4" Type="http://schemas.openxmlformats.org/officeDocument/2006/relationships/image" Target="media/image17.png"/><Relationship Id="rId9" Type="http://schemas.openxmlformats.org/officeDocument/2006/relationships/hyperlink" Target="mailto:info@wideservices.g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atselasm\AppData\Roaming\Microsoft\Templates\&#917;&#958;&#945;&#947;&#969;&#957;&#953;&#954;&#972;%20&#949;&#960;&#953;&#963;&#964;&#959;&#955;&#972;&#967;&#945;&#961;&#964;&#959;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90177D3-0391-4965-A050-27EB09DF62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197CA6-308A-4841-A310-300E36775F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5ED74A8-3B5E-46DD-932C-D963102FAA4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55DDE4A2-1439-4D03-9F89-0AC06C8EC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Εξαγωνικό επιστολόχαρτο</Template>
  <TotalTime>0</TotalTime>
  <Pages>10</Pages>
  <Words>914</Words>
  <Characters>4939</Characters>
  <Application>Microsoft Office Word</Application>
  <DocSecurity>0</DocSecurity>
  <Lines>41</Lines>
  <Paragraphs>11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2023-02-20T06:56:00Z</dcterms:created>
  <dcterms:modified xsi:type="dcterms:W3CDTF">2023-09-06T06:05:00Z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