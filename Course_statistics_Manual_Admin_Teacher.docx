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000000" w:themeColor="text1"/>
          <w:sz w:val="24"/>
          <w:szCs w:val="24"/>
          <w:lang w:val="el-GR" w:eastAsia="ja-JP"/>
        </w:rPr>
        <w:id w:val="-2056533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71A3F" w14:textId="778D7727" w:rsidR="00061F62" w:rsidRPr="001C19B7" w:rsidRDefault="00654415" w:rsidP="001C19B7">
          <w:pPr>
            <w:pStyle w:val="af3"/>
            <w:rPr>
              <w:color w:val="000000" w:themeColor="text1"/>
            </w:rPr>
          </w:pPr>
          <w:r w:rsidRPr="001C19B7">
            <w:rPr>
              <w:color w:val="000000" w:themeColor="text1"/>
            </w:rPr>
            <w:t>Table of Content</w:t>
          </w:r>
        </w:p>
        <w:p w14:paraId="4B4641CA" w14:textId="3E9AB5B8" w:rsidR="00A53B98" w:rsidRDefault="00061F62">
          <w:pPr>
            <w:pStyle w:val="3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r w:rsidRPr="001C19B7">
            <w:rPr>
              <w:color w:val="000000" w:themeColor="text1"/>
            </w:rPr>
            <w:fldChar w:fldCharType="begin"/>
          </w:r>
          <w:r w:rsidRPr="001C19B7">
            <w:rPr>
              <w:color w:val="000000" w:themeColor="text1"/>
            </w:rPr>
            <w:instrText xml:space="preserve"> TOC \o "1-3" \h \z \u </w:instrText>
          </w:r>
          <w:r w:rsidRPr="001C19B7">
            <w:rPr>
              <w:color w:val="000000" w:themeColor="text1"/>
            </w:rPr>
            <w:fldChar w:fldCharType="separate"/>
          </w:r>
          <w:hyperlink w:anchor="_Toc145877068" w:history="1">
            <w:r w:rsidR="00A53B98" w:rsidRPr="00197993">
              <w:rPr>
                <w:rStyle w:val="-"/>
                <w:rFonts w:ascii="Segoe UI" w:hAnsi="Segoe UI" w:cs="Segoe UI"/>
                <w:noProof/>
                <w:lang w:val="en-US"/>
              </w:rPr>
              <w:t>Installation</w:t>
            </w:r>
            <w:r w:rsidR="00A53B98">
              <w:rPr>
                <w:noProof/>
                <w:webHidden/>
              </w:rPr>
              <w:tab/>
            </w:r>
            <w:r w:rsidR="00A53B98">
              <w:rPr>
                <w:noProof/>
                <w:webHidden/>
              </w:rPr>
              <w:fldChar w:fldCharType="begin"/>
            </w:r>
            <w:r w:rsidR="00A53B98">
              <w:rPr>
                <w:noProof/>
                <w:webHidden/>
              </w:rPr>
              <w:instrText xml:space="preserve"> PAGEREF _Toc145877068 \h </w:instrText>
            </w:r>
            <w:r w:rsidR="00A53B98">
              <w:rPr>
                <w:noProof/>
                <w:webHidden/>
              </w:rPr>
            </w:r>
            <w:r w:rsidR="00A53B98">
              <w:rPr>
                <w:noProof/>
                <w:webHidden/>
              </w:rPr>
              <w:fldChar w:fldCharType="separate"/>
            </w:r>
            <w:r w:rsidR="00A53B98">
              <w:rPr>
                <w:noProof/>
                <w:webHidden/>
              </w:rPr>
              <w:t>1</w:t>
            </w:r>
            <w:r w:rsidR="00A53B98">
              <w:rPr>
                <w:noProof/>
                <w:webHidden/>
              </w:rPr>
              <w:fldChar w:fldCharType="end"/>
            </w:r>
          </w:hyperlink>
        </w:p>
        <w:p w14:paraId="6156B434" w14:textId="4FA768BF" w:rsidR="00A53B98" w:rsidRDefault="00A53B98">
          <w:pPr>
            <w:pStyle w:val="3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5877069" w:history="1">
            <w:r w:rsidRPr="00197993">
              <w:rPr>
                <w:rStyle w:val="-"/>
                <w:rFonts w:ascii="Segoe UI" w:hAnsi="Segoe UI" w:cs="Segoe UI"/>
                <w:noProof/>
              </w:rPr>
              <w:t>Locating the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C1637" w14:textId="4E4E6CB5" w:rsidR="00A53B98" w:rsidRDefault="00A53B98">
          <w:pPr>
            <w:pStyle w:val="3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5877070" w:history="1">
            <w:r w:rsidRPr="00197993">
              <w:rPr>
                <w:rStyle w:val="-"/>
                <w:rFonts w:ascii="Segoe UI" w:hAnsi="Segoe UI" w:cs="Segoe UI"/>
                <w:noProof/>
                <w:lang w:val="en-US"/>
              </w:rPr>
              <w:t>Visibility and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2854" w14:textId="6118B8A7" w:rsidR="00A53B98" w:rsidRDefault="00A53B98">
          <w:pPr>
            <w:pStyle w:val="3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5877071" w:history="1">
            <w:r w:rsidRPr="00197993">
              <w:rPr>
                <w:rStyle w:val="-"/>
                <w:rFonts w:ascii="Segoe UI" w:hAnsi="Segoe UI" w:cs="Segoe UI"/>
                <w:noProof/>
                <w:lang w:val="en-US"/>
              </w:rPr>
              <w:t>Functionality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0EB04" w14:textId="58386D16" w:rsidR="00A53B98" w:rsidRDefault="00A53B98">
          <w:pPr>
            <w:pStyle w:val="3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5877072" w:history="1">
            <w:r w:rsidRPr="00197993">
              <w:rPr>
                <w:rStyle w:val="-"/>
                <w:rFonts w:ascii="Segoe UI" w:hAnsi="Segoe UI" w:cs="Segoe UI"/>
                <w:noProof/>
                <w:lang w:val="en-US"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4E3C0" w14:textId="625CAEC4" w:rsidR="00A53B98" w:rsidRDefault="00A53B98">
          <w:pPr>
            <w:pStyle w:val="3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5877073" w:history="1">
            <w:r w:rsidRPr="00197993">
              <w:rPr>
                <w:rStyle w:val="-"/>
                <w:rFonts w:ascii="Segoe UI" w:hAnsi="Segoe UI" w:cs="Segoe UI"/>
                <w:noProof/>
                <w:lang w:val="en-US"/>
              </w:rPr>
              <w:t>General Measures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21AC9" w14:textId="5DF9C0BE" w:rsidR="00A53B98" w:rsidRDefault="00A53B98">
          <w:pPr>
            <w:pStyle w:val="3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5877074" w:history="1">
            <w:r w:rsidRPr="00197993">
              <w:rPr>
                <w:rStyle w:val="-"/>
                <w:rFonts w:ascii="Segoe UI" w:hAnsi="Segoe UI" w:cs="Segoe UI"/>
                <w:noProof/>
                <w:lang w:val="en-US"/>
              </w:rPr>
              <w:t>Measures by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6948" w14:textId="5F09AA88" w:rsidR="00A53B98" w:rsidRDefault="00A53B98">
          <w:pPr>
            <w:pStyle w:val="3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5877075" w:history="1">
            <w:r w:rsidRPr="00197993">
              <w:rPr>
                <w:rStyle w:val="-"/>
                <w:rFonts w:ascii="Segoe UI" w:hAnsi="Segoe UI" w:cs="Segoe UI"/>
                <w:noProof/>
                <w:lang w:val="en-US"/>
              </w:rPr>
              <w:t>Forum Measures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EE4E" w14:textId="00A82AEE" w:rsidR="00A53B98" w:rsidRDefault="00A53B98">
          <w:pPr>
            <w:pStyle w:val="3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5877076" w:history="1">
            <w:r w:rsidRPr="00197993">
              <w:rPr>
                <w:rStyle w:val="-"/>
                <w:rFonts w:ascii="Segoe UI" w:hAnsi="Segoe UI" w:cs="Segoe UI"/>
                <w:noProof/>
                <w:lang w:val="en-US"/>
              </w:rPr>
              <w:t>Quiz Measures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AD5C" w14:textId="7C642FE7" w:rsidR="00635759" w:rsidRPr="001C19B7" w:rsidRDefault="00061F62" w:rsidP="001C19B7">
          <w:pPr>
            <w:rPr>
              <w:b/>
              <w:bCs/>
              <w:color w:val="000000" w:themeColor="text1"/>
            </w:rPr>
          </w:pPr>
          <w:r w:rsidRPr="001C19B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7DA84488" w14:textId="77777777" w:rsidR="000131CC" w:rsidRPr="001C19B7" w:rsidRDefault="000131CC" w:rsidP="001C19B7">
      <w:pPr>
        <w:jc w:val="center"/>
        <w:rPr>
          <w:color w:val="000000" w:themeColor="text1"/>
          <w:sz w:val="28"/>
          <w:szCs w:val="28"/>
          <w:lang w:val="en-US"/>
        </w:rPr>
      </w:pPr>
    </w:p>
    <w:p w14:paraId="4F59561D" w14:textId="15912E42" w:rsidR="00635759" w:rsidRPr="001C19B7" w:rsidRDefault="00635759" w:rsidP="001C19B7">
      <w:pPr>
        <w:jc w:val="center"/>
        <w:rPr>
          <w:color w:val="000000" w:themeColor="text1"/>
          <w:sz w:val="28"/>
          <w:szCs w:val="28"/>
          <w:lang w:val="en-US"/>
        </w:rPr>
      </w:pPr>
      <w:r w:rsidRPr="001C19B7">
        <w:rPr>
          <w:color w:val="000000" w:themeColor="text1"/>
          <w:sz w:val="28"/>
          <w:szCs w:val="28"/>
          <w:lang w:val="en-US"/>
        </w:rPr>
        <w:t>B</w:t>
      </w:r>
      <w:r w:rsidR="00C74495" w:rsidRPr="001C19B7">
        <w:rPr>
          <w:color w:val="000000" w:themeColor="text1"/>
          <w:sz w:val="28"/>
          <w:szCs w:val="28"/>
          <w:lang w:val="en-US"/>
        </w:rPr>
        <w:t>LOCK</w:t>
      </w:r>
      <w:r w:rsidRPr="001C19B7">
        <w:rPr>
          <w:color w:val="000000" w:themeColor="text1"/>
          <w:sz w:val="28"/>
          <w:szCs w:val="28"/>
          <w:lang w:val="en-US"/>
        </w:rPr>
        <w:t xml:space="preserve"> COURSE STATISTICS</w:t>
      </w:r>
    </w:p>
    <w:p w14:paraId="48A579CE" w14:textId="77777777" w:rsidR="00635759" w:rsidRPr="001C19B7" w:rsidRDefault="00635759" w:rsidP="001C19B7">
      <w:pPr>
        <w:jc w:val="center"/>
        <w:rPr>
          <w:color w:val="000000" w:themeColor="text1"/>
          <w:sz w:val="28"/>
          <w:szCs w:val="28"/>
          <w:lang w:val="en-US"/>
        </w:rPr>
      </w:pPr>
    </w:p>
    <w:p w14:paraId="4CA0BE0B" w14:textId="77777777" w:rsidR="000131CC" w:rsidRPr="001C19B7" w:rsidRDefault="000131CC" w:rsidP="001C19B7">
      <w:pPr>
        <w:pStyle w:val="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color w:val="000000" w:themeColor="text1"/>
          <w:sz w:val="30"/>
          <w:szCs w:val="30"/>
          <w:lang w:val="en-US"/>
        </w:rPr>
      </w:pPr>
      <w:bookmarkStart w:id="0" w:name="_Toc145877068"/>
      <w:r w:rsidRPr="001C19B7">
        <w:rPr>
          <w:rFonts w:ascii="Segoe UI" w:hAnsi="Segoe UI" w:cs="Segoe UI"/>
          <w:color w:val="000000" w:themeColor="text1"/>
          <w:sz w:val="30"/>
          <w:szCs w:val="30"/>
          <w:lang w:val="en-US"/>
        </w:rPr>
        <w:t>Installation</w:t>
      </w:r>
      <w:bookmarkEnd w:id="0"/>
    </w:p>
    <w:p w14:paraId="4DA78875" w14:textId="77777777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To install the plugin, follow these steps:</w:t>
      </w:r>
    </w:p>
    <w:p w14:paraId="2F2ACFE4" w14:textId="77777777" w:rsidR="000131CC" w:rsidRPr="001C19B7" w:rsidRDefault="000131CC" w:rsidP="001C19B7">
      <w:pPr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Navigate to Site Administration &gt; Install Plugin.</w:t>
      </w:r>
    </w:p>
    <w:p w14:paraId="18761A13" w14:textId="77777777" w:rsidR="000131CC" w:rsidRPr="001C19B7" w:rsidRDefault="000131CC" w:rsidP="001C19B7">
      <w:pPr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Choose the zip file and upload it.</w:t>
      </w:r>
    </w:p>
    <w:p w14:paraId="209202BE" w14:textId="59D47710" w:rsidR="00A46DAC" w:rsidRPr="001C19B7" w:rsidRDefault="00A46DAC" w:rsidP="001C19B7">
      <w:pPr>
        <w:pStyle w:val="breadcrumb-item"/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46E88B96" wp14:editId="623FCD1C">
            <wp:extent cx="5148082" cy="2508509"/>
            <wp:effectExtent l="0" t="0" r="0" b="6350"/>
            <wp:docPr id="16778050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5074" name="Εικόνα 16778050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82" cy="25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0AF6" w14:textId="26E4F3F5" w:rsidR="00635759" w:rsidRPr="001C19B7" w:rsidRDefault="00635759" w:rsidP="001C19B7">
      <w:pPr>
        <w:rPr>
          <w:color w:val="000000" w:themeColor="text1"/>
          <w:sz w:val="28"/>
          <w:szCs w:val="28"/>
          <w:lang w:val="en-US"/>
        </w:rPr>
      </w:pPr>
    </w:p>
    <w:p w14:paraId="79CC6AB3" w14:textId="77777777" w:rsidR="00C74495" w:rsidRPr="001C19B7" w:rsidRDefault="00C74495" w:rsidP="001C19B7">
      <w:pPr>
        <w:rPr>
          <w:color w:val="000000" w:themeColor="text1"/>
          <w:sz w:val="28"/>
          <w:szCs w:val="28"/>
          <w:lang w:val="en-US"/>
        </w:rPr>
      </w:pPr>
    </w:p>
    <w:p w14:paraId="0563D5CE" w14:textId="77777777" w:rsidR="00C74495" w:rsidRPr="001C19B7" w:rsidRDefault="00C74495" w:rsidP="001C19B7">
      <w:pPr>
        <w:rPr>
          <w:color w:val="000000" w:themeColor="text1"/>
          <w:sz w:val="28"/>
          <w:szCs w:val="28"/>
          <w:lang w:val="en-US"/>
        </w:rPr>
      </w:pPr>
    </w:p>
    <w:p w14:paraId="4CF12D96" w14:textId="77777777" w:rsidR="00C74495" w:rsidRPr="001C19B7" w:rsidRDefault="00C74495" w:rsidP="001C19B7">
      <w:pPr>
        <w:rPr>
          <w:color w:val="000000" w:themeColor="text1"/>
          <w:sz w:val="28"/>
          <w:szCs w:val="28"/>
          <w:lang w:val="en-US"/>
        </w:rPr>
      </w:pPr>
    </w:p>
    <w:p w14:paraId="03C63C0D" w14:textId="77777777" w:rsidR="000131CC" w:rsidRPr="001C19B7" w:rsidRDefault="000131CC" w:rsidP="001C19B7">
      <w:pPr>
        <w:pStyle w:val="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color w:val="000000" w:themeColor="text1"/>
          <w:sz w:val="30"/>
          <w:szCs w:val="30"/>
        </w:rPr>
      </w:pPr>
      <w:bookmarkStart w:id="1" w:name="_Toc145877069"/>
      <w:proofErr w:type="spellStart"/>
      <w:r w:rsidRPr="001C19B7">
        <w:rPr>
          <w:rFonts w:ascii="Segoe UI" w:hAnsi="Segoe UI" w:cs="Segoe UI"/>
          <w:color w:val="000000" w:themeColor="text1"/>
          <w:sz w:val="30"/>
          <w:szCs w:val="30"/>
        </w:rPr>
        <w:t>Locating</w:t>
      </w:r>
      <w:proofErr w:type="spellEnd"/>
      <w:r w:rsidRPr="001C19B7">
        <w:rPr>
          <w:rFonts w:ascii="Segoe UI" w:hAnsi="Segoe UI" w:cs="Segoe UI"/>
          <w:color w:val="000000" w:themeColor="text1"/>
          <w:sz w:val="30"/>
          <w:szCs w:val="30"/>
        </w:rPr>
        <w:t xml:space="preserve"> the </w:t>
      </w:r>
      <w:proofErr w:type="spellStart"/>
      <w:r w:rsidRPr="001C19B7">
        <w:rPr>
          <w:rFonts w:ascii="Segoe UI" w:hAnsi="Segoe UI" w:cs="Segoe UI"/>
          <w:color w:val="000000" w:themeColor="text1"/>
          <w:sz w:val="30"/>
          <w:szCs w:val="30"/>
        </w:rPr>
        <w:t>Plugin</w:t>
      </w:r>
      <w:bookmarkEnd w:id="1"/>
      <w:proofErr w:type="spellEnd"/>
    </w:p>
    <w:p w14:paraId="66FA781E" w14:textId="77777777" w:rsidR="000131CC" w:rsidRPr="001C19B7" w:rsidRDefault="000131CC" w:rsidP="001C19B7">
      <w:pPr>
        <w:numPr>
          <w:ilvl w:val="0"/>
          <w:numId w:val="5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Navigate to Site Administration &gt; Manage Courses and Categories.</w:t>
      </w:r>
    </w:p>
    <w:p w14:paraId="31DEF5FC" w14:textId="77777777" w:rsidR="000131CC" w:rsidRPr="001C19B7" w:rsidRDefault="000131CC" w:rsidP="001C19B7">
      <w:pPr>
        <w:numPr>
          <w:ilvl w:val="0"/>
          <w:numId w:val="5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The plugin will be displayed in the right panel as a block.</w:t>
      </w:r>
    </w:p>
    <w:p w14:paraId="2A85220E" w14:textId="77777777" w:rsidR="00A46DAC" w:rsidRPr="001C19B7" w:rsidRDefault="00A46DAC" w:rsidP="001C19B7">
      <w:pPr>
        <w:pStyle w:val="af1"/>
        <w:rPr>
          <w:color w:val="000000" w:themeColor="text1"/>
          <w:sz w:val="23"/>
          <w:szCs w:val="23"/>
          <w:lang w:val="en-US"/>
        </w:rPr>
      </w:pPr>
    </w:p>
    <w:p w14:paraId="460AE1CC" w14:textId="50784FD9" w:rsidR="00A46DAC" w:rsidRPr="001C19B7" w:rsidRDefault="00A46DAC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  <w:r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329C0CBA" wp14:editId="27A10DB2">
            <wp:extent cx="5852172" cy="2941326"/>
            <wp:effectExtent l="0" t="0" r="0" b="0"/>
            <wp:docPr id="182156643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6434" name="Εικόνα 18215664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29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C3A" w14:textId="77777777" w:rsidR="00A46DAC" w:rsidRPr="001C19B7" w:rsidRDefault="00A46DAC" w:rsidP="001C19B7">
      <w:pPr>
        <w:rPr>
          <w:color w:val="000000" w:themeColor="text1"/>
          <w:sz w:val="28"/>
          <w:szCs w:val="28"/>
          <w:lang w:val="en-US"/>
        </w:rPr>
      </w:pPr>
    </w:p>
    <w:p w14:paraId="4AC234FA" w14:textId="77777777" w:rsidR="000131CC" w:rsidRPr="001C19B7" w:rsidRDefault="000131CC" w:rsidP="001C19B7">
      <w:pPr>
        <w:pStyle w:val="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color w:val="000000" w:themeColor="text1"/>
          <w:sz w:val="30"/>
          <w:szCs w:val="30"/>
          <w:lang w:val="en-US"/>
        </w:rPr>
      </w:pPr>
      <w:bookmarkStart w:id="2" w:name="_Toc145877070"/>
      <w:r w:rsidRPr="001C19B7">
        <w:rPr>
          <w:rFonts w:ascii="Segoe UI" w:hAnsi="Segoe UI" w:cs="Segoe UI"/>
          <w:color w:val="000000" w:themeColor="text1"/>
          <w:sz w:val="30"/>
          <w:szCs w:val="30"/>
          <w:lang w:val="en-US"/>
        </w:rPr>
        <w:t>Visibility and Access</w:t>
      </w:r>
      <w:bookmarkEnd w:id="2"/>
    </w:p>
    <w:p w14:paraId="5529A153" w14:textId="77777777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 xml:space="preserve">The block plugin is accessible to users with admin, manager, teacher, and editing teacher roles. While it's not mandatory to install the block in all courses, one installation is sufficient. </w:t>
      </w:r>
    </w:p>
    <w:p w14:paraId="031487FF" w14:textId="45B1E84D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 xml:space="preserve">Once installed, admins can view statistics for all courses. For teachers, the block must be installed in a course where they have teaching privileges. The block will then identify all other courses where the user is a teacher and display the corresponding statistics. </w:t>
      </w:r>
    </w:p>
    <w:p w14:paraId="17774898" w14:textId="61CFFC72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Please note that the manuals for admins and teachers are identical.</w:t>
      </w:r>
    </w:p>
    <w:p w14:paraId="672D9DEE" w14:textId="77777777" w:rsidR="00A455C1" w:rsidRPr="001C19B7" w:rsidRDefault="00A455C1" w:rsidP="001C19B7">
      <w:pPr>
        <w:rPr>
          <w:color w:val="000000" w:themeColor="text1"/>
          <w:lang w:val="en-US"/>
        </w:rPr>
      </w:pPr>
    </w:p>
    <w:p w14:paraId="7AFCA3DA" w14:textId="77777777" w:rsidR="000131CC" w:rsidRPr="001C19B7" w:rsidRDefault="000131CC" w:rsidP="001C19B7">
      <w:pPr>
        <w:pStyle w:val="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color w:val="000000" w:themeColor="text1"/>
          <w:sz w:val="30"/>
          <w:szCs w:val="30"/>
          <w:lang w:val="en-US"/>
        </w:rPr>
      </w:pPr>
      <w:bookmarkStart w:id="3" w:name="_Toc145877071"/>
      <w:r w:rsidRPr="001C19B7">
        <w:rPr>
          <w:rFonts w:ascii="Segoe UI" w:hAnsi="Segoe UI" w:cs="Segoe UI"/>
          <w:color w:val="000000" w:themeColor="text1"/>
          <w:sz w:val="30"/>
          <w:szCs w:val="30"/>
          <w:lang w:val="en-US"/>
        </w:rPr>
        <w:t>Functionality Overview</w:t>
      </w:r>
      <w:bookmarkEnd w:id="3"/>
    </w:p>
    <w:p w14:paraId="2ACEDCD3" w14:textId="77777777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 xml:space="preserve">The block employs a scheduled task called 'Pre-calculate Statistics from </w:t>
      </w:r>
      <w:proofErr w:type="spellStart"/>
      <w:r w:rsidRPr="001C19B7">
        <w:rPr>
          <w:rFonts w:ascii="Segoe UI" w:hAnsi="Segoe UI" w:cs="Segoe UI"/>
          <w:color w:val="000000" w:themeColor="text1"/>
          <w:lang w:val="en-US"/>
        </w:rPr>
        <w:t>Logstore</w:t>
      </w:r>
      <w:proofErr w:type="spellEnd"/>
      <w:r w:rsidRPr="001C19B7">
        <w:rPr>
          <w:rFonts w:ascii="Segoe UI" w:hAnsi="Segoe UI" w:cs="Segoe UI"/>
          <w:color w:val="000000" w:themeColor="text1"/>
          <w:lang w:val="en-US"/>
        </w:rPr>
        <w:t xml:space="preserve"> Table' to extract information from Moodle logs and store it in its own tables. </w:t>
      </w:r>
    </w:p>
    <w:p w14:paraId="6F333E12" w14:textId="1BE13C31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lastRenderedPageBreak/>
        <w:t xml:space="preserve">Consequently, the block presents pre-calculated data from Moodle logs. The task is configured to run every 6 hours to collect data from the logs. </w:t>
      </w:r>
    </w:p>
    <w:p w14:paraId="4926DD4D" w14:textId="04669A1F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You can modify the scheduled task time at Site Administration &gt; Server &gt; Scheduled Tasks.</w:t>
      </w:r>
    </w:p>
    <w:p w14:paraId="41AD792F" w14:textId="35C8C069" w:rsidR="001357DB" w:rsidRPr="001C19B7" w:rsidRDefault="001357DB" w:rsidP="001C19B7">
      <w:pPr>
        <w:rPr>
          <w:color w:val="000000" w:themeColor="text1"/>
          <w:lang w:val="en-US"/>
        </w:rPr>
      </w:pPr>
      <w:r w:rsidRPr="001C19B7">
        <w:rPr>
          <w:noProof/>
          <w:color w:val="000000" w:themeColor="text1"/>
        </w:rPr>
        <w:drawing>
          <wp:inline distT="0" distB="0" distL="0" distR="0" wp14:anchorId="718A554E" wp14:editId="60AD25C4">
            <wp:extent cx="6115050" cy="5763260"/>
            <wp:effectExtent l="0" t="0" r="0" b="8890"/>
            <wp:docPr id="43765718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7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CEB3" w14:textId="77777777" w:rsidR="00A455C1" w:rsidRPr="001C19B7" w:rsidRDefault="00A455C1" w:rsidP="001C19B7">
      <w:pPr>
        <w:rPr>
          <w:color w:val="000000" w:themeColor="text1"/>
          <w:lang w:val="en-US"/>
        </w:rPr>
      </w:pPr>
    </w:p>
    <w:p w14:paraId="753D266C" w14:textId="77777777" w:rsidR="00A455C1" w:rsidRPr="001C19B7" w:rsidRDefault="00A455C1" w:rsidP="001C19B7">
      <w:pPr>
        <w:rPr>
          <w:color w:val="000000" w:themeColor="text1"/>
          <w:sz w:val="28"/>
          <w:szCs w:val="28"/>
          <w:lang w:val="en-US"/>
        </w:rPr>
      </w:pPr>
    </w:p>
    <w:p w14:paraId="6043A872" w14:textId="77777777" w:rsidR="000131CC" w:rsidRPr="001C19B7" w:rsidRDefault="000131CC" w:rsidP="001C19B7">
      <w:pPr>
        <w:pStyle w:val="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color w:val="000000" w:themeColor="text1"/>
          <w:sz w:val="30"/>
          <w:szCs w:val="30"/>
          <w:lang w:val="en-US"/>
        </w:rPr>
      </w:pPr>
      <w:bookmarkStart w:id="4" w:name="_Toc145877072"/>
      <w:r w:rsidRPr="001C19B7">
        <w:rPr>
          <w:rFonts w:ascii="Segoe UI" w:hAnsi="Segoe UI" w:cs="Segoe UI"/>
          <w:color w:val="000000" w:themeColor="text1"/>
          <w:sz w:val="30"/>
          <w:szCs w:val="30"/>
          <w:lang w:val="en-US"/>
        </w:rPr>
        <w:t>Structure</w:t>
      </w:r>
      <w:bookmarkEnd w:id="4"/>
    </w:p>
    <w:p w14:paraId="1EA20B30" w14:textId="77777777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The plugin is organized into three main sections:</w:t>
      </w:r>
    </w:p>
    <w:p w14:paraId="4993E7E2" w14:textId="77777777" w:rsidR="000131CC" w:rsidRPr="001C19B7" w:rsidRDefault="000131CC" w:rsidP="001C19B7">
      <w:pPr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The top section houses the main menu.</w:t>
      </w:r>
    </w:p>
    <w:p w14:paraId="4A33B2D3" w14:textId="77777777" w:rsidR="000131CC" w:rsidRPr="001C19B7" w:rsidRDefault="000131CC" w:rsidP="001C19B7">
      <w:pPr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The middle section contains period filters.</w:t>
      </w:r>
    </w:p>
    <w:p w14:paraId="3C602DCE" w14:textId="77777777" w:rsidR="000131CC" w:rsidRPr="001C19B7" w:rsidRDefault="000131CC" w:rsidP="001C19B7">
      <w:pPr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The third section displays a data table generated based on the main and period filter selections.</w:t>
      </w:r>
    </w:p>
    <w:p w14:paraId="50CA19EB" w14:textId="77777777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lastRenderedPageBreak/>
        <w:t>The initial page of the plugin showcases the general measures for the course.</w:t>
      </w:r>
    </w:p>
    <w:p w14:paraId="44176D01" w14:textId="77777777" w:rsidR="004277BE" w:rsidRPr="001C19B7" w:rsidRDefault="004277BE" w:rsidP="001C19B7">
      <w:pPr>
        <w:rPr>
          <w:color w:val="000000" w:themeColor="text1"/>
          <w:sz w:val="28"/>
          <w:szCs w:val="28"/>
          <w:lang w:val="en-US"/>
        </w:rPr>
      </w:pPr>
    </w:p>
    <w:p w14:paraId="6AED6A6F" w14:textId="77777777" w:rsidR="000131CC" w:rsidRPr="001C19B7" w:rsidRDefault="000131CC" w:rsidP="001C19B7">
      <w:pPr>
        <w:pStyle w:val="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color w:val="000000" w:themeColor="text1"/>
          <w:sz w:val="30"/>
          <w:szCs w:val="30"/>
          <w:lang w:val="en-US"/>
        </w:rPr>
      </w:pPr>
      <w:bookmarkStart w:id="5" w:name="_Toc145877073"/>
      <w:r w:rsidRPr="001C19B7">
        <w:rPr>
          <w:rFonts w:ascii="Segoe UI" w:hAnsi="Segoe UI" w:cs="Segoe UI"/>
          <w:color w:val="000000" w:themeColor="text1"/>
          <w:sz w:val="30"/>
          <w:szCs w:val="30"/>
          <w:lang w:val="en-US"/>
        </w:rPr>
        <w:t>General Measures</w:t>
      </w:r>
      <w:bookmarkEnd w:id="5"/>
    </w:p>
    <w:p w14:paraId="311911CC" w14:textId="77777777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The data table provides the user (teacher/administrator) with fundamental statistics including:</w:t>
      </w:r>
    </w:p>
    <w:p w14:paraId="29CC811F" w14:textId="77777777" w:rsidR="000131CC" w:rsidRPr="001C19B7" w:rsidRDefault="000131CC" w:rsidP="001C19B7">
      <w:pPr>
        <w:numPr>
          <w:ilvl w:val="0"/>
          <w:numId w:val="6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</w:rPr>
      </w:pPr>
      <w:proofErr w:type="spellStart"/>
      <w:r w:rsidRPr="001C19B7">
        <w:rPr>
          <w:rFonts w:ascii="Segoe UI" w:hAnsi="Segoe UI" w:cs="Segoe UI"/>
          <w:color w:val="000000" w:themeColor="text1"/>
        </w:rPr>
        <w:t>Course</w:t>
      </w:r>
      <w:proofErr w:type="spellEnd"/>
      <w:r w:rsidRPr="001C19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1C19B7">
        <w:rPr>
          <w:rFonts w:ascii="Segoe UI" w:hAnsi="Segoe UI" w:cs="Segoe UI"/>
          <w:color w:val="000000" w:themeColor="text1"/>
        </w:rPr>
        <w:t>Title</w:t>
      </w:r>
      <w:proofErr w:type="spellEnd"/>
    </w:p>
    <w:p w14:paraId="25825D14" w14:textId="77777777" w:rsidR="000131CC" w:rsidRPr="001C19B7" w:rsidRDefault="000131CC" w:rsidP="001C19B7">
      <w:pPr>
        <w:numPr>
          <w:ilvl w:val="0"/>
          <w:numId w:val="6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Sessions in Course (number of times users entered the course)</w:t>
      </w:r>
    </w:p>
    <w:p w14:paraId="15398170" w14:textId="77777777" w:rsidR="000131CC" w:rsidRPr="001C19B7" w:rsidRDefault="000131CC" w:rsidP="001C19B7">
      <w:pPr>
        <w:numPr>
          <w:ilvl w:val="0"/>
          <w:numId w:val="6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Average Time per Session (total time spent by users divided by total sessions)</w:t>
      </w:r>
    </w:p>
    <w:p w14:paraId="5A276FDE" w14:textId="77777777" w:rsidR="000131CC" w:rsidRPr="001C19B7" w:rsidRDefault="000131CC" w:rsidP="001C19B7">
      <w:pPr>
        <w:numPr>
          <w:ilvl w:val="0"/>
          <w:numId w:val="6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Total Time in the Subject (course)</w:t>
      </w:r>
    </w:p>
    <w:p w14:paraId="35FB6ABF" w14:textId="77777777" w:rsidR="000131CC" w:rsidRPr="001C19B7" w:rsidRDefault="000131CC" w:rsidP="001C19B7">
      <w:pPr>
        <w:numPr>
          <w:ilvl w:val="0"/>
          <w:numId w:val="6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Number of Actions (actions performed by users in the course, e.g., enter forum, write a post)</w:t>
      </w:r>
    </w:p>
    <w:p w14:paraId="093AE5BA" w14:textId="77777777" w:rsidR="000131CC" w:rsidRPr="001C19B7" w:rsidRDefault="000131CC" w:rsidP="001C19B7">
      <w:pPr>
        <w:numPr>
          <w:ilvl w:val="0"/>
          <w:numId w:val="6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Average Number of Actions per Session (total actions divided by total sessions)</w:t>
      </w:r>
    </w:p>
    <w:p w14:paraId="338BB6DC" w14:textId="77777777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By selecting a course title, the user (teacher/administrator) gains access to more detailed statistics for all users in that course.</w:t>
      </w:r>
    </w:p>
    <w:p w14:paraId="32271F97" w14:textId="1F901E07" w:rsidR="00A46DAC" w:rsidRPr="001C19B7" w:rsidRDefault="00A46DAC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 w:rsidRPr="001C19B7">
        <w:rPr>
          <w:rFonts w:ascii="Segoe UI" w:hAnsi="Segoe UI" w:cs="Segoe UI"/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76DCAFC2" wp14:editId="194E90AA">
            <wp:extent cx="4111784" cy="3426487"/>
            <wp:effectExtent l="0" t="0" r="3175" b="2540"/>
            <wp:docPr id="1389665903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5903" name="Εικόνα 13896659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01" cy="34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4DA" w14:textId="77777777" w:rsidR="000131CC" w:rsidRPr="001C19B7" w:rsidRDefault="000131CC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The general measures category consists of two data tables. The first displays total records for each course, while the second provides records for each user in the selected course.</w:t>
      </w:r>
    </w:p>
    <w:p w14:paraId="104832C2" w14:textId="77777777" w:rsidR="000131CC" w:rsidRPr="001C19B7" w:rsidRDefault="000131CC" w:rsidP="001C19B7">
      <w:pPr>
        <w:rPr>
          <w:color w:val="000000" w:themeColor="text1"/>
          <w:sz w:val="28"/>
          <w:szCs w:val="28"/>
          <w:lang w:val="en-US"/>
        </w:rPr>
      </w:pPr>
    </w:p>
    <w:p w14:paraId="0EF343CD" w14:textId="77777777" w:rsidR="000131CC" w:rsidRPr="001C19B7" w:rsidRDefault="000131CC" w:rsidP="001C19B7">
      <w:pPr>
        <w:rPr>
          <w:color w:val="000000" w:themeColor="text1"/>
          <w:sz w:val="28"/>
          <w:szCs w:val="28"/>
          <w:lang w:val="en-US"/>
        </w:rPr>
      </w:pPr>
    </w:p>
    <w:p w14:paraId="3E6C74A8" w14:textId="77777777" w:rsidR="000131CC" w:rsidRPr="001C19B7" w:rsidRDefault="000131CC" w:rsidP="001C19B7">
      <w:pPr>
        <w:rPr>
          <w:color w:val="000000" w:themeColor="text1"/>
          <w:sz w:val="28"/>
          <w:szCs w:val="28"/>
          <w:lang w:val="en-US"/>
        </w:rPr>
      </w:pPr>
    </w:p>
    <w:p w14:paraId="4071E992" w14:textId="77777777" w:rsidR="000131CC" w:rsidRPr="001C19B7" w:rsidRDefault="000131CC" w:rsidP="001C19B7">
      <w:pPr>
        <w:pStyle w:val="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color w:val="000000" w:themeColor="text1"/>
          <w:sz w:val="30"/>
          <w:szCs w:val="30"/>
          <w:lang w:val="en-US"/>
        </w:rPr>
      </w:pPr>
      <w:bookmarkStart w:id="6" w:name="_Toc145877074"/>
      <w:r w:rsidRPr="001C19B7">
        <w:rPr>
          <w:rFonts w:ascii="Segoe UI" w:hAnsi="Segoe UI" w:cs="Segoe UI"/>
          <w:color w:val="000000" w:themeColor="text1"/>
          <w:sz w:val="30"/>
          <w:szCs w:val="30"/>
          <w:lang w:val="en-US"/>
        </w:rPr>
        <w:lastRenderedPageBreak/>
        <w:t>Measures by Tool</w:t>
      </w:r>
      <w:bookmarkEnd w:id="6"/>
    </w:p>
    <w:p w14:paraId="0A1139C1" w14:textId="7CB8F53C" w:rsidR="00A46DAC" w:rsidRPr="001C19B7" w:rsidRDefault="001C19B7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 w:rsidRPr="001C19B7">
        <w:rPr>
          <w:rFonts w:ascii="Segoe UI" w:hAnsi="Segoe UI" w:cs="Segoe UI"/>
          <w:color w:val="000000" w:themeColor="text1"/>
          <w:shd w:val="clear" w:color="auto" w:fill="F7F7F8"/>
          <w:lang w:val="en-US"/>
        </w:rPr>
        <w:t>The initial page of Measures by Tool displays total and average time spent by users in the course for each activity, module, or concrete tool. Teachers/administrators can access more detailed statistics by selecting an activity.</w:t>
      </w:r>
      <w:r w:rsidR="00A46DAC" w:rsidRPr="001C19B7">
        <w:rPr>
          <w:rFonts w:ascii="Segoe UI" w:hAnsi="Segoe UI" w:cs="Segoe UI"/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1EBB26D2" wp14:editId="724A9962">
            <wp:extent cx="4367284" cy="3639404"/>
            <wp:effectExtent l="0" t="0" r="0" b="0"/>
            <wp:docPr id="1274582562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82562" name="Εικόνα 12745825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96" cy="36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5563" w14:textId="6590D290" w:rsidR="00192C0C" w:rsidRPr="001C19B7" w:rsidRDefault="00192C0C" w:rsidP="001C19B7">
      <w:pPr>
        <w:rPr>
          <w:noProof/>
          <w:color w:val="000000" w:themeColor="text1"/>
          <w:lang w:val="en-US"/>
        </w:rPr>
      </w:pPr>
      <w:r w:rsidRPr="001C19B7">
        <w:rPr>
          <w:noProof/>
          <w:color w:val="000000" w:themeColor="text1"/>
          <w:lang w:val="en-US"/>
        </w:rPr>
        <w:t>Detailed Data table results for all activities in course.</w:t>
      </w:r>
    </w:p>
    <w:p w14:paraId="1ED98669" w14:textId="7ABDD938" w:rsidR="00C74495" w:rsidRPr="001C19B7" w:rsidRDefault="00C74495" w:rsidP="001C19B7">
      <w:pPr>
        <w:rPr>
          <w:noProof/>
          <w:color w:val="000000" w:themeColor="text1"/>
          <w:lang w:val="en-US"/>
        </w:rPr>
      </w:pPr>
      <w:r w:rsidRPr="001C19B7">
        <w:rPr>
          <w:noProof/>
          <w:color w:val="000000" w:themeColor="text1"/>
          <w:lang w:val="en-US"/>
        </w:rPr>
        <w:drawing>
          <wp:inline distT="0" distB="0" distL="0" distR="0" wp14:anchorId="60433533" wp14:editId="3F297AE9">
            <wp:extent cx="4387755" cy="3656463"/>
            <wp:effectExtent l="0" t="0" r="0" b="1270"/>
            <wp:docPr id="1693935436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35436" name="Εικόνα 16939354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64" cy="36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EDDB" w14:textId="77777777" w:rsidR="000131CC" w:rsidRPr="001C19B7" w:rsidRDefault="000131CC" w:rsidP="001C19B7">
      <w:pPr>
        <w:rPr>
          <w:rFonts w:ascii="Segoe UI" w:hAnsi="Segoe UI" w:cs="Segoe UI"/>
          <w:color w:val="000000" w:themeColor="text1"/>
          <w:shd w:val="clear" w:color="auto" w:fill="F7F7F8"/>
          <w:lang w:val="en-US"/>
        </w:rPr>
      </w:pPr>
      <w:r w:rsidRPr="001C19B7">
        <w:rPr>
          <w:rFonts w:ascii="Segoe UI" w:hAnsi="Segoe UI" w:cs="Segoe UI"/>
          <w:color w:val="000000" w:themeColor="text1"/>
          <w:shd w:val="clear" w:color="auto" w:fill="F7F7F8"/>
          <w:lang w:val="en-US"/>
        </w:rPr>
        <w:lastRenderedPageBreak/>
        <w:t>The SCORM and Quiz session time starts when a user enters the activity, not when they start an attempt or SCORM. Both modules/activities include a lobby section. For instance, time spent in the lobby area without entering the quiz or SCORM is counted as a session. Therefore, a session is distinct from an attempt.</w:t>
      </w:r>
    </w:p>
    <w:p w14:paraId="5E05F53F" w14:textId="77777777" w:rsidR="000131CC" w:rsidRPr="000131CC" w:rsidRDefault="000131CC" w:rsidP="001C19B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t>Based on the selected activities from the previous page, the teacher/administrator can view the relevant results.</w:t>
      </w:r>
    </w:p>
    <w:p w14:paraId="259E6175" w14:textId="77777777" w:rsidR="000131CC" w:rsidRPr="000131CC" w:rsidRDefault="000131CC" w:rsidP="001C19B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>Data</w:t>
      </w:r>
      <w:proofErr w:type="spellEnd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>table</w:t>
      </w:r>
      <w:proofErr w:type="spellEnd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>fields</w:t>
      </w:r>
      <w:proofErr w:type="spellEnd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>include</w:t>
      </w:r>
      <w:proofErr w:type="spellEnd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>:</w:t>
      </w:r>
    </w:p>
    <w:p w14:paraId="480D8ABD" w14:textId="77777777" w:rsidR="000131CC" w:rsidRPr="000131CC" w:rsidRDefault="000131CC" w:rsidP="001C19B7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t>Last Name (user's last name)</w:t>
      </w:r>
    </w:p>
    <w:p w14:paraId="4A904834" w14:textId="77777777" w:rsidR="000131CC" w:rsidRPr="000131CC" w:rsidRDefault="000131CC" w:rsidP="001C19B7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t>First Name (user's first name)</w:t>
      </w:r>
    </w:p>
    <w:p w14:paraId="1C2EE10A" w14:textId="77777777" w:rsidR="000131CC" w:rsidRPr="000131CC" w:rsidRDefault="000131CC" w:rsidP="001C19B7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>Course</w:t>
      </w:r>
      <w:proofErr w:type="spellEnd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0131CC">
        <w:rPr>
          <w:rFonts w:ascii="Segoe UI" w:eastAsia="Times New Roman" w:hAnsi="Segoe UI" w:cs="Segoe UI"/>
          <w:color w:val="000000" w:themeColor="text1"/>
          <w:lang w:eastAsia="el-GR"/>
        </w:rPr>
        <w:t>Title</w:t>
      </w:r>
      <w:proofErr w:type="spellEnd"/>
    </w:p>
    <w:p w14:paraId="4D7BF08F" w14:textId="77777777" w:rsidR="000131CC" w:rsidRPr="000131CC" w:rsidRDefault="000131CC" w:rsidP="001C19B7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t>Activity (activity in the course where the user was active)</w:t>
      </w:r>
    </w:p>
    <w:p w14:paraId="26C87312" w14:textId="77777777" w:rsidR="000131CC" w:rsidRPr="000131CC" w:rsidRDefault="000131CC" w:rsidP="001C19B7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t>Total Time Spent (user's time spent in the activity)</w:t>
      </w:r>
    </w:p>
    <w:p w14:paraId="72F33A33" w14:textId="77777777" w:rsidR="000131CC" w:rsidRPr="000131CC" w:rsidRDefault="000131CC" w:rsidP="001C19B7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t>Number of Sessions (how many times the user entered the activity)</w:t>
      </w:r>
    </w:p>
    <w:p w14:paraId="780CAD5C" w14:textId="77777777" w:rsidR="000131CC" w:rsidRPr="000131CC" w:rsidRDefault="000131CC" w:rsidP="001C19B7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t>Average Time in Sessions (total time in activity divided by number of sessions)</w:t>
      </w:r>
    </w:p>
    <w:p w14:paraId="1963A5EC" w14:textId="77777777" w:rsidR="000131CC" w:rsidRPr="000131CC" w:rsidRDefault="000131CC" w:rsidP="001C19B7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t>Average Usage in Sessions (total course sessions divided by number of times user entered the activity)</w:t>
      </w:r>
    </w:p>
    <w:p w14:paraId="74C05CFA" w14:textId="77777777" w:rsidR="00192C0C" w:rsidRPr="001C19B7" w:rsidRDefault="00192C0C" w:rsidP="001C19B7">
      <w:pPr>
        <w:rPr>
          <w:noProof/>
          <w:color w:val="000000" w:themeColor="text1"/>
          <w:lang w:val="en-US"/>
        </w:rPr>
      </w:pPr>
    </w:p>
    <w:p w14:paraId="3C552B5E" w14:textId="06E2F362" w:rsidR="00192C0C" w:rsidRPr="001C19B7" w:rsidRDefault="00C74495" w:rsidP="001C19B7">
      <w:pPr>
        <w:rPr>
          <w:noProof/>
          <w:color w:val="000000" w:themeColor="text1"/>
          <w:lang w:val="en-US"/>
        </w:rPr>
      </w:pPr>
      <w:r w:rsidRPr="001C19B7">
        <w:rPr>
          <w:noProof/>
          <w:color w:val="000000" w:themeColor="text1"/>
          <w:lang w:val="en-US"/>
        </w:rPr>
        <w:drawing>
          <wp:inline distT="0" distB="0" distL="0" distR="0" wp14:anchorId="4B9FB098" wp14:editId="2E20FF81">
            <wp:extent cx="4578824" cy="3815687"/>
            <wp:effectExtent l="0" t="0" r="0" b="0"/>
            <wp:docPr id="2071329864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29864" name="Εικόνα 20713298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391" cy="38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6336" w14:textId="77777777" w:rsidR="001C19B7" w:rsidRPr="001C19B7" w:rsidRDefault="001C19B7" w:rsidP="001C19B7">
      <w:pPr>
        <w:rPr>
          <w:rFonts w:ascii="Segoe UI" w:hAnsi="Segoe UI" w:cs="Segoe UI"/>
          <w:color w:val="000000" w:themeColor="text1"/>
          <w:shd w:val="clear" w:color="auto" w:fill="F7F7F8"/>
          <w:lang w:val="en-US"/>
        </w:rPr>
      </w:pPr>
      <w:r w:rsidRPr="001C19B7">
        <w:rPr>
          <w:rFonts w:ascii="Segoe UI" w:hAnsi="Segoe UI" w:cs="Segoe UI"/>
          <w:color w:val="000000" w:themeColor="text1"/>
          <w:shd w:val="clear" w:color="auto" w:fill="F7F7F8"/>
          <w:lang w:val="en-US"/>
        </w:rPr>
        <w:t>The initial page of Measures by Tool displays total and average time spent by users in the course for each activity, module, or concrete tool. Teachers/administrators can access more detailed statistics by selecting an activity.</w:t>
      </w:r>
    </w:p>
    <w:p w14:paraId="1191E7F0" w14:textId="77777777" w:rsidR="001C19B7" w:rsidRPr="001C19B7" w:rsidRDefault="001C19B7" w:rsidP="001C19B7">
      <w:pPr>
        <w:pStyle w:val="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color w:val="000000" w:themeColor="text1"/>
          <w:sz w:val="30"/>
          <w:szCs w:val="30"/>
          <w:lang w:val="en-US"/>
        </w:rPr>
      </w:pPr>
      <w:bookmarkStart w:id="7" w:name="_Toc145877075"/>
      <w:r w:rsidRPr="001C19B7">
        <w:rPr>
          <w:rFonts w:ascii="Segoe UI" w:hAnsi="Segoe UI" w:cs="Segoe UI"/>
          <w:color w:val="000000" w:themeColor="text1"/>
          <w:sz w:val="30"/>
          <w:szCs w:val="30"/>
          <w:lang w:val="en-US"/>
        </w:rPr>
        <w:lastRenderedPageBreak/>
        <w:t>Forum Measures</w:t>
      </w:r>
      <w:bookmarkEnd w:id="7"/>
    </w:p>
    <w:p w14:paraId="257B8E06" w14:textId="77777777" w:rsidR="001C19B7" w:rsidRPr="001C19B7" w:rsidRDefault="001C19B7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By selecting the topic name, the teacher/administrator can access detailed statistics for each user active in that topic.</w:t>
      </w:r>
    </w:p>
    <w:p w14:paraId="2AFAF2C4" w14:textId="77777777" w:rsidR="001C19B7" w:rsidRPr="001C19B7" w:rsidRDefault="001C19B7" w:rsidP="001C19B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Data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table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fields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include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:</w:t>
      </w:r>
    </w:p>
    <w:p w14:paraId="7840037F" w14:textId="77777777" w:rsidR="001C19B7" w:rsidRPr="001C19B7" w:rsidRDefault="001C19B7" w:rsidP="001C19B7">
      <w:pPr>
        <w:numPr>
          <w:ilvl w:val="0"/>
          <w:numId w:val="6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Last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Name</w:t>
      </w:r>
      <w:proofErr w:type="spellEnd"/>
    </w:p>
    <w:p w14:paraId="4AD3051D" w14:textId="77777777" w:rsidR="001C19B7" w:rsidRPr="001C19B7" w:rsidRDefault="001C19B7" w:rsidP="001C19B7">
      <w:pPr>
        <w:numPr>
          <w:ilvl w:val="0"/>
          <w:numId w:val="6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First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Name</w:t>
      </w:r>
      <w:proofErr w:type="spellEnd"/>
    </w:p>
    <w:p w14:paraId="1C780B9E" w14:textId="77777777" w:rsidR="001C19B7" w:rsidRPr="001C19B7" w:rsidRDefault="001C19B7" w:rsidP="001C19B7">
      <w:pPr>
        <w:numPr>
          <w:ilvl w:val="0"/>
          <w:numId w:val="6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Course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Title</w:t>
      </w:r>
      <w:proofErr w:type="spellEnd"/>
    </w:p>
    <w:p w14:paraId="44627D52" w14:textId="77777777" w:rsidR="001C19B7" w:rsidRPr="001C19B7" w:rsidRDefault="001C19B7" w:rsidP="001C19B7">
      <w:pPr>
        <w:numPr>
          <w:ilvl w:val="0"/>
          <w:numId w:val="6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Forum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Title</w:t>
      </w:r>
      <w:proofErr w:type="spellEnd"/>
    </w:p>
    <w:p w14:paraId="116E933A" w14:textId="77777777" w:rsidR="001C19B7" w:rsidRPr="001C19B7" w:rsidRDefault="001C19B7" w:rsidP="001C19B7">
      <w:pPr>
        <w:numPr>
          <w:ilvl w:val="0"/>
          <w:numId w:val="6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Topic Name (a category in the forum)</w:t>
      </w:r>
    </w:p>
    <w:p w14:paraId="5A12C2C7" w14:textId="77777777" w:rsidR="001C19B7" w:rsidRPr="001C19B7" w:rsidRDefault="001C19B7" w:rsidP="001C19B7">
      <w:pPr>
        <w:numPr>
          <w:ilvl w:val="0"/>
          <w:numId w:val="6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Posts (number of posts by the user in the topic)</w:t>
      </w:r>
    </w:p>
    <w:p w14:paraId="1CC73AAA" w14:textId="77777777" w:rsidR="001C19B7" w:rsidRPr="001C19B7" w:rsidRDefault="001C19B7" w:rsidP="001C19B7">
      <w:pPr>
        <w:numPr>
          <w:ilvl w:val="0"/>
          <w:numId w:val="6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Post Answers (number of posts the user has answered)</w:t>
      </w:r>
    </w:p>
    <w:p w14:paraId="22225497" w14:textId="77777777" w:rsidR="001C19B7" w:rsidRPr="001C19B7" w:rsidRDefault="001C19B7" w:rsidP="001C19B7">
      <w:pPr>
        <w:numPr>
          <w:ilvl w:val="0"/>
          <w:numId w:val="6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Topic Initialization (optional in this page)</w:t>
      </w:r>
    </w:p>
    <w:p w14:paraId="1A13ED9D" w14:textId="77777777" w:rsidR="001C19B7" w:rsidRPr="001C19B7" w:rsidRDefault="001C19B7" w:rsidP="001C19B7">
      <w:pPr>
        <w:numPr>
          <w:ilvl w:val="0"/>
          <w:numId w:val="6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Post Reads (number of posts read by the user)</w:t>
      </w:r>
    </w:p>
    <w:p w14:paraId="491BA139" w14:textId="77777777" w:rsidR="00C74495" w:rsidRPr="001C19B7" w:rsidRDefault="00C74495" w:rsidP="001C19B7">
      <w:pPr>
        <w:rPr>
          <w:noProof/>
          <w:color w:val="000000" w:themeColor="text1"/>
          <w:lang w:val="en-US"/>
        </w:rPr>
      </w:pPr>
    </w:p>
    <w:p w14:paraId="594EAC51" w14:textId="33261899" w:rsidR="00A46DAC" w:rsidRPr="001C19B7" w:rsidRDefault="00A46DAC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 w:rsidRPr="001C19B7">
        <w:rPr>
          <w:rFonts w:ascii="Segoe UI" w:hAnsi="Segoe UI" w:cs="Segoe UI"/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578A693E" wp14:editId="18DA487D">
            <wp:extent cx="3908809" cy="3257341"/>
            <wp:effectExtent l="0" t="0" r="0" b="635"/>
            <wp:docPr id="1843948866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48866" name="Εικόνα 18439488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891" cy="327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0C0" w14:textId="77777777" w:rsidR="00185635" w:rsidRPr="001C19B7" w:rsidRDefault="00185635" w:rsidP="001C19B7">
      <w:pPr>
        <w:rPr>
          <w:color w:val="000000" w:themeColor="text1"/>
          <w:sz w:val="28"/>
          <w:szCs w:val="28"/>
          <w:lang w:val="en-US"/>
        </w:rPr>
      </w:pPr>
    </w:p>
    <w:p w14:paraId="1705D785" w14:textId="77777777" w:rsidR="001C19B7" w:rsidRPr="001C19B7" w:rsidRDefault="001C19B7" w:rsidP="001C19B7">
      <w:pPr>
        <w:pStyle w:val="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color w:val="000000" w:themeColor="text1"/>
          <w:sz w:val="30"/>
          <w:szCs w:val="30"/>
          <w:lang w:val="en-US"/>
        </w:rPr>
      </w:pPr>
      <w:bookmarkStart w:id="8" w:name="_Toc145877076"/>
      <w:r w:rsidRPr="001C19B7">
        <w:rPr>
          <w:rFonts w:ascii="Segoe UI" w:hAnsi="Segoe UI" w:cs="Segoe UI"/>
          <w:color w:val="000000" w:themeColor="text1"/>
          <w:sz w:val="30"/>
          <w:szCs w:val="30"/>
          <w:lang w:val="en-US"/>
        </w:rPr>
        <w:t>Quiz Measures</w:t>
      </w:r>
      <w:bookmarkEnd w:id="8"/>
    </w:p>
    <w:p w14:paraId="5629C782" w14:textId="77777777" w:rsidR="001C19B7" w:rsidRPr="001C19B7" w:rsidRDefault="001C19B7" w:rsidP="001C19B7">
      <w:pPr>
        <w:pStyle w:val="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  <w:lang w:val="en-US"/>
        </w:rPr>
      </w:pPr>
      <w:r w:rsidRPr="001C19B7">
        <w:rPr>
          <w:rFonts w:ascii="Segoe UI" w:hAnsi="Segoe UI" w:cs="Segoe UI"/>
          <w:color w:val="000000" w:themeColor="text1"/>
          <w:lang w:val="en-US"/>
        </w:rPr>
        <w:t>The initial page of Quiz Measures displays total time, attempts, average score, and skipped questions for users in quizzes within the course.</w:t>
      </w:r>
    </w:p>
    <w:p w14:paraId="578BD268" w14:textId="77777777" w:rsidR="001C19B7" w:rsidRPr="001C19B7" w:rsidRDefault="001C19B7" w:rsidP="001C19B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Data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table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fields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include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:</w:t>
      </w:r>
    </w:p>
    <w:p w14:paraId="2A13C0BE" w14:textId="77777777" w:rsidR="001C19B7" w:rsidRPr="001C19B7" w:rsidRDefault="001C19B7" w:rsidP="001C19B7">
      <w:pPr>
        <w:numPr>
          <w:ilvl w:val="0"/>
          <w:numId w:val="6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Course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Title</w:t>
      </w:r>
      <w:proofErr w:type="spellEnd"/>
    </w:p>
    <w:p w14:paraId="52D60526" w14:textId="77777777" w:rsidR="001C19B7" w:rsidRPr="001C19B7" w:rsidRDefault="001C19B7" w:rsidP="001C19B7">
      <w:pPr>
        <w:numPr>
          <w:ilvl w:val="0"/>
          <w:numId w:val="6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Quiz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Title</w:t>
      </w:r>
      <w:proofErr w:type="spellEnd"/>
    </w:p>
    <w:p w14:paraId="7790719F" w14:textId="77777777" w:rsidR="001C19B7" w:rsidRPr="001C19B7" w:rsidRDefault="001C19B7" w:rsidP="001C19B7">
      <w:pPr>
        <w:numPr>
          <w:ilvl w:val="0"/>
          <w:numId w:val="6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lastRenderedPageBreak/>
        <w:t>Total Time (total time attempted by all participants)</w:t>
      </w:r>
    </w:p>
    <w:p w14:paraId="7B63D366" w14:textId="77777777" w:rsidR="001C19B7" w:rsidRPr="001C19B7" w:rsidRDefault="001C19B7" w:rsidP="001C19B7">
      <w:pPr>
        <w:numPr>
          <w:ilvl w:val="0"/>
          <w:numId w:val="6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Attempts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(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total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user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attempts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)</w:t>
      </w:r>
    </w:p>
    <w:p w14:paraId="3FB1ECF6" w14:textId="77777777" w:rsidR="001C19B7" w:rsidRPr="001C19B7" w:rsidRDefault="001C19B7" w:rsidP="001C19B7">
      <w:pPr>
        <w:numPr>
          <w:ilvl w:val="0"/>
          <w:numId w:val="6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Average Score (average score of all users in the quiz)</w:t>
      </w:r>
    </w:p>
    <w:p w14:paraId="79AC3A6D" w14:textId="77777777" w:rsidR="001C19B7" w:rsidRPr="001C19B7" w:rsidRDefault="001C19B7" w:rsidP="001C19B7">
      <w:pPr>
        <w:rPr>
          <w:rFonts w:ascii="Segoe UI" w:eastAsia="Times New Roman" w:hAnsi="Segoe UI" w:cs="Segoe UI"/>
          <w:color w:val="000000" w:themeColor="text1"/>
          <w:lang w:val="en-US" w:eastAsia="el-GR"/>
        </w:rPr>
      </w:pPr>
    </w:p>
    <w:p w14:paraId="6B34A497" w14:textId="071D49D3" w:rsidR="00A46DAC" w:rsidRPr="001C19B7" w:rsidRDefault="00A46DAC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 w:rsidRPr="001C19B7">
        <w:rPr>
          <w:rFonts w:ascii="Segoe UI" w:hAnsi="Segoe UI" w:cs="Segoe UI"/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076C2B9A" wp14:editId="464D295A">
            <wp:extent cx="3581232" cy="2984360"/>
            <wp:effectExtent l="0" t="0" r="635" b="6985"/>
            <wp:docPr id="1734726554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6554" name="Εικόνα 17347265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553" cy="29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588" w14:textId="28C3C84E" w:rsidR="00C74495" w:rsidRPr="001C19B7" w:rsidRDefault="001C19B7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  <w:r w:rsidRPr="001C19B7">
        <w:rPr>
          <w:rFonts w:ascii="Segoe UI" w:hAnsi="Segoe UI" w:cs="Segoe UI"/>
          <w:color w:val="000000" w:themeColor="text1"/>
          <w:shd w:val="clear" w:color="auto" w:fill="F7F7F8"/>
          <w:lang w:val="en-US"/>
        </w:rPr>
        <w:t xml:space="preserve">By selecting the Quiz Title, the teacher/administrator can access more detailed </w:t>
      </w:r>
      <w:proofErr w:type="gramStart"/>
      <w:r w:rsidRPr="001C19B7">
        <w:rPr>
          <w:rFonts w:ascii="Segoe UI" w:hAnsi="Segoe UI" w:cs="Segoe UI"/>
          <w:color w:val="000000" w:themeColor="text1"/>
          <w:shd w:val="clear" w:color="auto" w:fill="F7F7F8"/>
          <w:lang w:val="en-US"/>
        </w:rPr>
        <w:t>statistics</w:t>
      </w:r>
      <w:r w:rsidRPr="001C19B7">
        <w:rPr>
          <w:noProof/>
          <w:color w:val="000000" w:themeColor="text1"/>
          <w:sz w:val="23"/>
          <w:szCs w:val="23"/>
          <w:lang w:val="en-US"/>
        </w:rPr>
        <w:t xml:space="preserve"> .</w:t>
      </w:r>
      <w:proofErr w:type="gramEnd"/>
      <w:r w:rsidR="00C74495"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0A1264E9" wp14:editId="371E85B7">
            <wp:extent cx="3744016" cy="3120013"/>
            <wp:effectExtent l="0" t="0" r="8890" b="4445"/>
            <wp:docPr id="1830740151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40151" name="Εικόνα 18307401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69" cy="31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ECDD" w14:textId="77777777" w:rsidR="001C19B7" w:rsidRPr="001C19B7" w:rsidRDefault="001C19B7" w:rsidP="001C19B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FFFFF" w:themeFill="background1"/>
        <w:spacing w:before="300" w:after="300" w:line="240" w:lineRule="auto"/>
        <w:rPr>
          <w:rFonts w:ascii="Segoe UI" w:eastAsia="Times New Roman" w:hAnsi="Segoe UI" w:cs="Segoe UI"/>
          <w:bCs/>
          <w:color w:val="A3CEED" w:themeColor="accent2" w:themeTint="66"/>
          <w:lang w:val="en-US" w:eastAsia="el-GR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Data table fields for detailed statistics:</w:t>
      </w:r>
    </w:p>
    <w:p w14:paraId="0D59B5A0" w14:textId="77777777" w:rsidR="001C19B7" w:rsidRPr="001C19B7" w:rsidRDefault="001C19B7" w:rsidP="001C19B7">
      <w:pPr>
        <w:numPr>
          <w:ilvl w:val="0"/>
          <w:numId w:val="6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Last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Name</w:t>
      </w:r>
      <w:proofErr w:type="spellEnd"/>
    </w:p>
    <w:p w14:paraId="45997EB6" w14:textId="77777777" w:rsidR="001C19B7" w:rsidRPr="001C19B7" w:rsidRDefault="001C19B7" w:rsidP="001C19B7">
      <w:pPr>
        <w:numPr>
          <w:ilvl w:val="0"/>
          <w:numId w:val="6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First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Name</w:t>
      </w:r>
      <w:proofErr w:type="spellEnd"/>
    </w:p>
    <w:p w14:paraId="2C9EDFD0" w14:textId="77777777" w:rsidR="001C19B7" w:rsidRPr="001C19B7" w:rsidRDefault="001C19B7" w:rsidP="001C19B7">
      <w:pPr>
        <w:numPr>
          <w:ilvl w:val="0"/>
          <w:numId w:val="6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Course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Title</w:t>
      </w:r>
      <w:proofErr w:type="spellEnd"/>
    </w:p>
    <w:p w14:paraId="65FD0447" w14:textId="77777777" w:rsidR="001C19B7" w:rsidRPr="001C19B7" w:rsidRDefault="001C19B7" w:rsidP="001C19B7">
      <w:pPr>
        <w:numPr>
          <w:ilvl w:val="0"/>
          <w:numId w:val="6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Quiz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Title</w:t>
      </w:r>
      <w:proofErr w:type="spellEnd"/>
    </w:p>
    <w:p w14:paraId="369A1034" w14:textId="77777777" w:rsidR="001C19B7" w:rsidRPr="001C19B7" w:rsidRDefault="001C19B7" w:rsidP="001C19B7">
      <w:pPr>
        <w:numPr>
          <w:ilvl w:val="0"/>
          <w:numId w:val="6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Total Time (total time attempted by all participants)</w:t>
      </w:r>
    </w:p>
    <w:p w14:paraId="4F6C70C2" w14:textId="77777777" w:rsidR="001C19B7" w:rsidRPr="001C19B7" w:rsidRDefault="001C19B7" w:rsidP="001C19B7">
      <w:pPr>
        <w:numPr>
          <w:ilvl w:val="0"/>
          <w:numId w:val="6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eastAsia="el-GR"/>
        </w:rPr>
      </w:pP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lastRenderedPageBreak/>
        <w:t>Attempts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(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total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user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 xml:space="preserve"> </w:t>
      </w:r>
      <w:proofErr w:type="spellStart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attempts</w:t>
      </w:r>
      <w:proofErr w:type="spellEnd"/>
      <w:r w:rsidRPr="001C19B7">
        <w:rPr>
          <w:rFonts w:ascii="Segoe UI" w:eastAsia="Times New Roman" w:hAnsi="Segoe UI" w:cs="Segoe UI"/>
          <w:color w:val="000000" w:themeColor="text1"/>
          <w:lang w:eastAsia="el-GR"/>
        </w:rPr>
        <w:t>)</w:t>
      </w:r>
    </w:p>
    <w:p w14:paraId="0E2EA277" w14:textId="77777777" w:rsidR="001C19B7" w:rsidRPr="001C19B7" w:rsidRDefault="001C19B7" w:rsidP="001C19B7">
      <w:pPr>
        <w:numPr>
          <w:ilvl w:val="0"/>
          <w:numId w:val="6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Average Score (average score of all users in the quiz)</w:t>
      </w:r>
    </w:p>
    <w:p w14:paraId="2E1B567F" w14:textId="77777777" w:rsidR="001C19B7" w:rsidRPr="001C19B7" w:rsidRDefault="001C19B7" w:rsidP="001C19B7">
      <w:pPr>
        <w:numPr>
          <w:ilvl w:val="0"/>
          <w:numId w:val="6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after="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1C19B7">
        <w:rPr>
          <w:rFonts w:ascii="Segoe UI" w:eastAsia="Times New Roman" w:hAnsi="Segoe UI" w:cs="Segoe UI"/>
          <w:color w:val="000000" w:themeColor="text1"/>
          <w:lang w:val="en-US" w:eastAsia="el-GR"/>
        </w:rPr>
        <w:t>Answers (redirects to users' attempt)</w:t>
      </w:r>
    </w:p>
    <w:p w14:paraId="76E00DC7" w14:textId="0538C6C6" w:rsidR="00A46DAC" w:rsidRPr="001C19B7" w:rsidRDefault="00A46DAC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</w:p>
    <w:p w14:paraId="488EF4EA" w14:textId="5CA767D6" w:rsidR="00635759" w:rsidRPr="001C19B7" w:rsidRDefault="00C74495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  <w:r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1D475430" wp14:editId="2AC7CAE0">
            <wp:extent cx="3701813" cy="3084844"/>
            <wp:effectExtent l="0" t="0" r="0" b="1270"/>
            <wp:docPr id="91254787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47872" name="Εικόνα 9125478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21" cy="309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0C51" w14:textId="77777777" w:rsidR="002C5491" w:rsidRPr="001C19B7" w:rsidRDefault="002C5491" w:rsidP="001C19B7">
      <w:pPr>
        <w:rPr>
          <w:color w:val="000000" w:themeColor="text1"/>
          <w:lang w:val="en-US"/>
        </w:rPr>
      </w:pPr>
    </w:p>
    <w:sectPr w:rsidR="002C5491" w:rsidRPr="001C19B7" w:rsidSect="00525A9B">
      <w:headerReference w:type="default" r:id="rId22"/>
      <w:footerReference w:type="default" r:id="rId23"/>
      <w:pgSz w:w="11906" w:h="16838" w:code="9"/>
      <w:pgMar w:top="1260" w:right="1016" w:bottom="990" w:left="1260" w:header="720" w:footer="18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08CD0" w14:textId="77777777" w:rsidR="006C3BF2" w:rsidRDefault="006C3BF2" w:rsidP="00A73962">
      <w:pPr>
        <w:spacing w:before="0" w:after="0" w:line="240" w:lineRule="auto"/>
      </w:pPr>
      <w:r>
        <w:separator/>
      </w:r>
    </w:p>
  </w:endnote>
  <w:endnote w:type="continuationSeparator" w:id="0">
    <w:p w14:paraId="5F7F34EC" w14:textId="77777777" w:rsidR="006C3BF2" w:rsidRDefault="006C3BF2" w:rsidP="00A7396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D3385" w14:textId="77777777" w:rsidR="004C3627" w:rsidRPr="00A829EA" w:rsidRDefault="004C3627" w:rsidP="001D5FF1">
    <w:pPr>
      <w:tabs>
        <w:tab w:val="center" w:pos="4550"/>
        <w:tab w:val="left" w:pos="5818"/>
      </w:tabs>
      <w:ind w:right="260"/>
      <w:jc w:val="right"/>
      <w:rPr>
        <w:color w:val="192D3A" w:themeColor="text2" w:themeShade="80"/>
        <w:lang w:val="en-US"/>
      </w:rPr>
    </w:pP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8720" behindDoc="0" locked="0" layoutInCell="1" allowOverlap="1" wp14:anchorId="2B7CA1EB" wp14:editId="675C88BE">
          <wp:simplePos x="0" y="0"/>
          <wp:positionH relativeFrom="column">
            <wp:posOffset>-238125</wp:posOffset>
          </wp:positionH>
          <wp:positionV relativeFrom="paragraph">
            <wp:posOffset>18415</wp:posOffset>
          </wp:positionV>
          <wp:extent cx="101600" cy="101600"/>
          <wp:effectExtent l="0" t="0" r="0" b="0"/>
          <wp:wrapSquare wrapText="bothSides"/>
          <wp:docPr id="29" name="Εικόνα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0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0768" behindDoc="0" locked="0" layoutInCell="1" allowOverlap="1" wp14:anchorId="63F6BFBB" wp14:editId="0C26598E">
          <wp:simplePos x="0" y="0"/>
          <wp:positionH relativeFrom="column">
            <wp:posOffset>-238125</wp:posOffset>
          </wp:positionH>
          <wp:positionV relativeFrom="paragraph">
            <wp:posOffset>154305</wp:posOffset>
          </wp:positionV>
          <wp:extent cx="109220" cy="109220"/>
          <wp:effectExtent l="0" t="0" r="5080" b="5080"/>
          <wp:wrapSquare wrapText="bothSides"/>
          <wp:docPr id="31" name="Εικόνα 1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220" cy="109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7696" behindDoc="0" locked="0" layoutInCell="1" allowOverlap="1" wp14:anchorId="3646504A" wp14:editId="4282E719">
          <wp:simplePos x="0" y="0"/>
          <wp:positionH relativeFrom="column">
            <wp:posOffset>-238125</wp:posOffset>
          </wp:positionH>
          <wp:positionV relativeFrom="paragraph">
            <wp:posOffset>-125095</wp:posOffset>
          </wp:positionV>
          <wp:extent cx="116205" cy="116205"/>
          <wp:effectExtent l="0" t="0" r="0" b="0"/>
          <wp:wrapSquare wrapText="bothSides"/>
          <wp:docPr id="32" name="Εικόνα 1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16205" cy="116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79744" behindDoc="0" locked="0" layoutInCell="1" allowOverlap="1" wp14:anchorId="32E8771C" wp14:editId="1B2E3C86">
          <wp:simplePos x="0" y="0"/>
          <wp:positionH relativeFrom="column">
            <wp:posOffset>1960880</wp:posOffset>
          </wp:positionH>
          <wp:positionV relativeFrom="paragraph">
            <wp:posOffset>-26035</wp:posOffset>
          </wp:positionV>
          <wp:extent cx="145415" cy="145415"/>
          <wp:effectExtent l="0" t="0" r="6985" b="6985"/>
          <wp:wrapSquare wrapText="bothSides"/>
          <wp:docPr id="35" name="Εικόνα 1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415" cy="14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1792" behindDoc="0" locked="0" layoutInCell="1" allowOverlap="1" wp14:anchorId="57D4A1DE" wp14:editId="13529C8A">
          <wp:simplePos x="0" y="0"/>
          <wp:positionH relativeFrom="column">
            <wp:posOffset>1071245</wp:posOffset>
          </wp:positionH>
          <wp:positionV relativeFrom="paragraph">
            <wp:posOffset>157226</wp:posOffset>
          </wp:positionV>
          <wp:extent cx="123190" cy="123190"/>
          <wp:effectExtent l="0" t="0" r="0" b="0"/>
          <wp:wrapSquare wrapText="bothSides"/>
          <wp:docPr id="36" name="Εικόνα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23190" cy="123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B46C8">
      <w:rPr>
        <w:noProof/>
        <w:color w:val="6FA0C0" w:themeColor="text2" w:themeTint="99"/>
        <w:spacing w:val="60"/>
        <w:lang w:val="en-US" w:eastAsia="en-US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634C1A45" wp14:editId="7998B57C">
              <wp:simplePos x="0" y="0"/>
              <wp:positionH relativeFrom="column">
                <wp:posOffset>-180975</wp:posOffset>
              </wp:positionH>
              <wp:positionV relativeFrom="paragraph">
                <wp:posOffset>-233680</wp:posOffset>
              </wp:positionV>
              <wp:extent cx="4048125" cy="1404620"/>
              <wp:effectExtent l="0" t="0" r="9525" b="8255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81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991C3C" w14:textId="77777777" w:rsidR="004C3627" w:rsidRPr="00F424B0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46-48 El. </w:t>
                          </w:r>
                          <w:proofErr w:type="spellStart"/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Venizelou</w:t>
                          </w:r>
                          <w:proofErr w:type="spellEnd"/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Avenue, Kallithea, 17676, Greece</w:t>
                          </w:r>
                        </w:p>
                        <w:p w14:paraId="28DCFD45" w14:textId="77777777" w:rsidR="004C3627" w:rsidRPr="0006606B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Tel: +30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210 4223330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&amp;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+ 30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213 </w:t>
                          </w:r>
                          <w:proofErr w:type="gramStart"/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0417358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,   </w:t>
                          </w:r>
                          <w:proofErr w:type="gramEnd"/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       Fax: +30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211 0121603</w:t>
                          </w:r>
                        </w:p>
                        <w:p w14:paraId="40ED00E1" w14:textId="77777777" w:rsidR="004C3627" w:rsidRPr="00EF278B" w:rsidRDefault="00000000" w:rsidP="002B46C8">
                          <w:pPr>
                            <w:rPr>
                              <w:lang w:val="en-US"/>
                            </w:rPr>
                          </w:pPr>
                          <w:hyperlink r:id="rId6" w:history="1"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www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widedservices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gr</w:t>
                            </w:r>
                          </w:hyperlink>
                          <w:r w:rsidR="004C3627"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 w:rsidR="004C3627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,           email: </w:t>
                          </w:r>
                          <w:hyperlink r:id="rId7" w:history="1">
                            <w:r w:rsidR="004C3627" w:rsidRPr="005C77DA">
                              <w:rPr>
                                <w:rStyle w:val="-"/>
                                <w:rFonts w:ascii="Arial" w:eastAsia="Times New Roman" w:hAnsi="Arial"/>
                                <w:color w:val="2683C6" w:themeColor="accent2"/>
                                <w:sz w:val="16"/>
                                <w:szCs w:val="16"/>
                                <w:lang w:val="en-US" w:eastAsia="el-GR"/>
                              </w:rPr>
                              <w:t>info@wideservices.gr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34C1A45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2" o:spid="_x0000_s1034" type="#_x0000_t202" style="position:absolute;left:0;text-align:left;margin-left:-14.25pt;margin-top:-18.4pt;width:318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" stroked="f">
              <v:textbox style="mso-fit-shape-to-text:t">
                <w:txbxContent>
                  <w:p w14:paraId="4C991C3C" w14:textId="77777777" w:rsidR="004C3627" w:rsidRPr="00F424B0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46-48 El. </w:t>
                    </w:r>
                    <w:proofErr w:type="spellStart"/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Venizelou</w:t>
                    </w:r>
                    <w:proofErr w:type="spellEnd"/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Avenue, Kallithea, 17676, Greece</w:t>
                    </w:r>
                  </w:p>
                  <w:p w14:paraId="28DCFD45" w14:textId="77777777" w:rsidR="004C3627" w:rsidRPr="0006606B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Tel: +30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210 4223330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&amp;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+ 30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213 </w:t>
                    </w:r>
                    <w:proofErr w:type="gramStart"/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0417358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,   </w:t>
                    </w:r>
                    <w:proofErr w:type="gramEnd"/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       Fax: +30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211 0121603</w:t>
                    </w:r>
                  </w:p>
                  <w:p w14:paraId="40ED00E1" w14:textId="77777777" w:rsidR="004C3627" w:rsidRPr="00EF278B" w:rsidRDefault="00000000" w:rsidP="002B46C8">
                    <w:pPr>
                      <w:rPr>
                        <w:lang w:val="en-US"/>
                      </w:rPr>
                    </w:pPr>
                    <w:hyperlink r:id="rId8" w:history="1"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www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widedservices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gr</w:t>
                      </w:r>
                    </w:hyperlink>
                    <w:r w:rsidR="004C3627"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 w:rsidR="004C3627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,           email: </w:t>
                    </w:r>
                    <w:hyperlink r:id="rId9" w:history="1">
                      <w:r w:rsidR="004C3627" w:rsidRPr="005C77DA">
                        <w:rPr>
                          <w:rStyle w:val="-"/>
                          <w:rFonts w:ascii="Arial" w:eastAsia="Times New Roman" w:hAnsi="Arial"/>
                          <w:color w:val="2683C6" w:themeColor="accent2"/>
                          <w:sz w:val="16"/>
                          <w:szCs w:val="16"/>
                          <w:lang w:val="en-US" w:eastAsia="el-GR"/>
                        </w:rPr>
                        <w:t>info@wideservices.gr</w:t>
                      </w:r>
                    </w:hyperlink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color w:val="6FA0C0" w:themeColor="text2" w:themeTint="99"/>
        <w:spacing w:val="60"/>
        <w:lang w:val="en-US"/>
      </w:rPr>
      <w:t xml:space="preserve"> Page </w:t>
    </w:r>
    <w:r>
      <w:fldChar w:fldCharType="begin"/>
    </w:r>
    <w:r>
      <w:instrText xml:space="preserve"> INCLUDEPICTURE "https://image.flaticon.com/icons/png/512/25/25377.png" \* MERGEFORMATINET </w:instrText>
    </w:r>
    <w:r>
      <w:fldChar w:fldCharType="end"/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PAGE 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12</w:t>
    </w:r>
    <w:r>
      <w:rPr>
        <w:color w:val="264356" w:themeColor="text2" w:themeShade="BF"/>
      </w:rPr>
      <w:fldChar w:fldCharType="end"/>
    </w:r>
    <w:r>
      <w:rPr>
        <w:color w:val="264356" w:themeColor="text2" w:themeShade="BF"/>
      </w:rPr>
      <w:t xml:space="preserve"> | </w:t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NUMPAGES  \* Arabic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13</w:t>
    </w:r>
    <w:r>
      <w:rPr>
        <w:color w:val="264356" w:themeColor="text2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A5F5D" w14:textId="77777777" w:rsidR="006C3BF2" w:rsidRDefault="006C3BF2" w:rsidP="00A73962">
      <w:pPr>
        <w:spacing w:before="0" w:after="0" w:line="240" w:lineRule="auto"/>
      </w:pPr>
      <w:r>
        <w:separator/>
      </w:r>
    </w:p>
  </w:footnote>
  <w:footnote w:type="continuationSeparator" w:id="0">
    <w:p w14:paraId="20219333" w14:textId="77777777" w:rsidR="006C3BF2" w:rsidRDefault="006C3BF2" w:rsidP="00A7396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10422" w14:textId="77777777" w:rsidR="004C3627" w:rsidRDefault="004C3627">
    <w:pPr>
      <w:pStyle w:val="a9"/>
    </w:pPr>
    <w:r>
      <w:rPr>
        <w:noProof/>
        <w:lang w:val="en-US" w:eastAsia="en-US"/>
      </w:rPr>
      <w:drawing>
        <wp:anchor distT="0" distB="0" distL="114300" distR="114300" simplePos="0" relativeHeight="251683840" behindDoc="0" locked="0" layoutInCell="1" allowOverlap="1" wp14:anchorId="698447FF" wp14:editId="12CAF388">
          <wp:simplePos x="0" y="0"/>
          <wp:positionH relativeFrom="margin">
            <wp:align>left</wp:align>
          </wp:positionH>
          <wp:positionV relativeFrom="paragraph">
            <wp:posOffset>-307074</wp:posOffset>
          </wp:positionV>
          <wp:extent cx="3143885" cy="511175"/>
          <wp:effectExtent l="0" t="0" r="0" b="3175"/>
          <wp:wrapSquare wrapText="bothSides"/>
          <wp:docPr id="26" name="Εικόνα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3901" cy="531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EED5F7B" wp14:editId="4374B891">
              <wp:simplePos x="0" y="0"/>
              <wp:positionH relativeFrom="column">
                <wp:posOffset>-404495</wp:posOffset>
              </wp:positionH>
              <wp:positionV relativeFrom="paragraph">
                <wp:posOffset>897646</wp:posOffset>
              </wp:positionV>
              <wp:extent cx="6856730" cy="6863080"/>
              <wp:effectExtent l="0" t="0" r="1270" b="13970"/>
              <wp:wrapNone/>
              <wp:docPr id="44" name="Ομάδα 4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6730" cy="6863080"/>
                        <a:chOff x="0" y="-1"/>
                        <a:chExt cx="8352673" cy="8360758"/>
                      </a:xfrm>
                    </wpg:grpSpPr>
                    <wps:wsp>
                      <wps:cNvPr id="3" name="Έλλειψη 9"/>
                      <wps:cNvSpPr/>
                      <wps:spPr>
                        <a:xfrm>
                          <a:off x="1427018" y="1371600"/>
                          <a:ext cx="5935980" cy="5038725"/>
                        </a:xfrm>
                        <a:prstGeom prst="hexagon">
                          <a:avLst/>
                        </a:prstGeom>
                        <a:noFill/>
                        <a:ln w="3175">
                          <a:solidFill>
                            <a:srgbClr val="000000">
                              <a:alpha val="10196"/>
                            </a:srgb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74FE1" w14:textId="77777777" w:rsidR="004C3627" w:rsidRPr="00511767" w:rsidRDefault="004C3627" w:rsidP="00A73962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33" name="Έλλειψη 11"/>
                      <wps:cNvSpPr/>
                      <wps:spPr>
                        <a:xfrm>
                          <a:off x="0" y="41564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3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34" name="Έλλειψη 11"/>
                      <wps:cNvSpPr/>
                      <wps:spPr>
                        <a:xfrm>
                          <a:off x="4876800" y="5694219"/>
                          <a:ext cx="2506980" cy="2127885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6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" name="Έλλειψη 11"/>
                      <wps:cNvSpPr/>
                      <wps:spPr>
                        <a:xfrm>
                          <a:off x="5264727" y="6276109"/>
                          <a:ext cx="2264411" cy="1921510"/>
                        </a:xfrm>
                        <a:prstGeom prst="hexagon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lin ang="0" scaled="1"/>
                        </a:gra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4" name="Έλλειψη 11"/>
                      <wps:cNvSpPr/>
                      <wps:spPr>
                        <a:xfrm>
                          <a:off x="3976253" y="-1"/>
                          <a:ext cx="4376420" cy="3713480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4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0" name="Έλλειψη 11"/>
                      <wps:cNvSpPr/>
                      <wps:spPr>
                        <a:xfrm>
                          <a:off x="235527" y="4530437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42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" name="Έλλειψη 11"/>
                      <wps:cNvSpPr/>
                      <wps:spPr>
                        <a:xfrm>
                          <a:off x="2041246" y="5373754"/>
                          <a:ext cx="3096260" cy="2626995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1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ED5F7B" id="Ομάδα 44" o:spid="_x0000_s1026" alt="&quot;&quot;" style="position:absolute;margin-left:-31.85pt;margin-top:70.7pt;width:539.9pt;height:540.4pt;z-index:251662336;mso-width-relative:margin;mso-height-relative:margin" coordorigin="" coordsize="83526,83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"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Έλλειψη 9" o:spid="_x0000_s1027" type="#_x0000_t9" style="position:absolute;left:14270;top:13716;width:59359;height:50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" adj="4584" filled="f" strokeweight=".25pt">
                <v:stroke opacity="6682f"/>
                <v:textbox>
                  <w:txbxContent>
                    <w:p w14:paraId="72774FE1" w14:textId="77777777" w:rsidR="004C3627" w:rsidRPr="00511767" w:rsidRDefault="004C3627" w:rsidP="00A73962">
                      <w:pPr>
                        <w:jc w:val="center"/>
                      </w:pPr>
                    </w:p>
                  </w:txbxContent>
                </v:textbox>
              </v:shape>
              <v:shape id="Έλλειψη 11" o:spid="_x0000_s1028" type="#_x0000_t9" style="position:absolute;top:415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" adj="4583" filled="f" strokecolor="black [3213]" strokeweight=".5pt">
                <v:stroke dashstyle="1 1" opacity="15163f"/>
              </v:shape>
              <v:shape id="Έλλειψη 11" o:spid="_x0000_s1029" type="#_x0000_t9" style="position:absolute;left:48768;top:56942;width:25069;height:21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" adj="4583" filled="f" strokecolor="black [3213]" strokeweight=".5pt">
                <v:stroke dashstyle="1 1" opacity="16962f"/>
              </v:shape>
              <v:shape id="Έλλειψη 11" o:spid="_x0000_s1030" type="#_x0000_t9" style="position:absolute;left:52647;top:62761;width:22644;height:1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" adj="4582" fillcolor="#1cade4 [3204]" stroked="f" strokeweight=".5pt">
                <v:fill opacity="13107f" color2="#2683c6 [3205]" o:opacity2="13107f" angle="90" focus="100%" type="gradient"/>
                <v:stroke dashstyle="1 1"/>
              </v:shape>
              <v:shape id="Έλλειψη 11" o:spid="_x0000_s1031" type="#_x0000_t9" style="position:absolute;left:39762;width:43764;height:37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" adj="4582" fillcolor="#5a5a5a [2109]" stroked="f" strokeweight=".5pt">
                <v:fill opacity="2570f"/>
                <v:stroke dashstyle="1 1"/>
              </v:shape>
              <v:shape id="Έλλειψη 11" o:spid="_x0000_s1032" type="#_x0000_t9" style="position:absolute;left:2355;top:45304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" adj="4583" filled="f" strokecolor="black [3213]" strokeweight=".5pt">
                <v:stroke dashstyle="1 1" opacity="27499f"/>
              </v:shape>
              <v:shape id="Έλλειψη 11" o:spid="_x0000_s1033" type="#_x0000_t9" style="position:absolute;left:20412;top:53737;width:3096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" adj="4582" fillcolor="#5a5a5a [2109]" stroked="f" strokeweight=".5pt">
                <v:fill opacity="771f"/>
                <v:stroke dashstyle="1 1"/>
              </v:shape>
            </v:group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82816" behindDoc="0" locked="0" layoutInCell="1" allowOverlap="1" wp14:anchorId="6FD96612" wp14:editId="022DA0C0">
          <wp:simplePos x="0" y="0"/>
          <wp:positionH relativeFrom="column">
            <wp:posOffset>4774565</wp:posOffset>
          </wp:positionH>
          <wp:positionV relativeFrom="paragraph">
            <wp:posOffset>-285750</wp:posOffset>
          </wp:positionV>
          <wp:extent cx="1369695" cy="591820"/>
          <wp:effectExtent l="0" t="0" r="1905" b="0"/>
          <wp:wrapSquare wrapText="bothSides"/>
          <wp:docPr id="2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5" name="is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9695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1DAB"/>
    <w:multiLevelType w:val="hybridMultilevel"/>
    <w:tmpl w:val="C71618A4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D219C"/>
    <w:multiLevelType w:val="hybridMultilevel"/>
    <w:tmpl w:val="163EC3A0"/>
    <w:lvl w:ilvl="0" w:tplc="70887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1CDC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3865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C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E41F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765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AE92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4ED8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49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AB4135"/>
    <w:multiLevelType w:val="hybridMultilevel"/>
    <w:tmpl w:val="C32E55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355C3"/>
    <w:multiLevelType w:val="hybridMultilevel"/>
    <w:tmpl w:val="343642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37033"/>
    <w:multiLevelType w:val="hybridMultilevel"/>
    <w:tmpl w:val="3A4E31D2"/>
    <w:lvl w:ilvl="0" w:tplc="04090015">
      <w:start w:val="1"/>
      <w:numFmt w:val="upperLetter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90956"/>
    <w:multiLevelType w:val="hybridMultilevel"/>
    <w:tmpl w:val="BC4091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54E8F"/>
    <w:multiLevelType w:val="hybridMultilevel"/>
    <w:tmpl w:val="4796B79C"/>
    <w:lvl w:ilvl="0" w:tplc="A50E8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F14722"/>
    <w:multiLevelType w:val="hybridMultilevel"/>
    <w:tmpl w:val="28301E84"/>
    <w:lvl w:ilvl="0" w:tplc="F5A082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89C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EF6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FA9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50FA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FC13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DE1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9805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E84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7290DCE"/>
    <w:multiLevelType w:val="multilevel"/>
    <w:tmpl w:val="A170C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95848AE"/>
    <w:multiLevelType w:val="hybridMultilevel"/>
    <w:tmpl w:val="0462A0E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F111F"/>
    <w:multiLevelType w:val="multilevel"/>
    <w:tmpl w:val="F1560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7C3C46"/>
    <w:multiLevelType w:val="multilevel"/>
    <w:tmpl w:val="29FC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1D5CFB"/>
    <w:multiLevelType w:val="hybridMultilevel"/>
    <w:tmpl w:val="8E0265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675614"/>
    <w:multiLevelType w:val="hybridMultilevel"/>
    <w:tmpl w:val="24F2B774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5D5B71"/>
    <w:multiLevelType w:val="hybridMultilevel"/>
    <w:tmpl w:val="6A4E9F3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8430F4"/>
    <w:multiLevelType w:val="multilevel"/>
    <w:tmpl w:val="74EC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B60553"/>
    <w:multiLevelType w:val="hybridMultilevel"/>
    <w:tmpl w:val="C570E55E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F1240"/>
    <w:multiLevelType w:val="hybridMultilevel"/>
    <w:tmpl w:val="CEC87C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3E21F9"/>
    <w:multiLevelType w:val="hybridMultilevel"/>
    <w:tmpl w:val="CFB4A990"/>
    <w:lvl w:ilvl="0" w:tplc="263E6E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A07BAC"/>
    <w:multiLevelType w:val="multilevel"/>
    <w:tmpl w:val="B22CC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187A03"/>
    <w:multiLevelType w:val="hybridMultilevel"/>
    <w:tmpl w:val="C684469E"/>
    <w:lvl w:ilvl="0" w:tplc="0D608A8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E544E9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B879A1"/>
    <w:multiLevelType w:val="hybridMultilevel"/>
    <w:tmpl w:val="E2FC741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F07CF"/>
    <w:multiLevelType w:val="hybridMultilevel"/>
    <w:tmpl w:val="5C5237BC"/>
    <w:lvl w:ilvl="0" w:tplc="73A87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88E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7CE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AD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F6A7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9C1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E454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96E5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7C8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6433746"/>
    <w:multiLevelType w:val="hybridMultilevel"/>
    <w:tmpl w:val="84704A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E67157"/>
    <w:multiLevelType w:val="multilevel"/>
    <w:tmpl w:val="BD24C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8F018E"/>
    <w:multiLevelType w:val="hybridMultilevel"/>
    <w:tmpl w:val="B4D4B2F8"/>
    <w:lvl w:ilvl="0" w:tplc="0408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4BC76812"/>
    <w:multiLevelType w:val="hybridMultilevel"/>
    <w:tmpl w:val="499C4E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F86584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B22B5B"/>
    <w:multiLevelType w:val="hybridMultilevel"/>
    <w:tmpl w:val="E6B8D4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3838D8"/>
    <w:multiLevelType w:val="hybridMultilevel"/>
    <w:tmpl w:val="C6B258E2"/>
    <w:lvl w:ilvl="0" w:tplc="6ACEC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905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385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7847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D4FC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C3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A6C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D6CD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83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0E407FD"/>
    <w:multiLevelType w:val="hybridMultilevel"/>
    <w:tmpl w:val="B392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36733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A9317C"/>
    <w:multiLevelType w:val="hybridMultilevel"/>
    <w:tmpl w:val="395494A8"/>
    <w:lvl w:ilvl="0" w:tplc="0408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34" w15:restartNumberingAfterBreak="0">
    <w:nsid w:val="57AF0F00"/>
    <w:multiLevelType w:val="hybridMultilevel"/>
    <w:tmpl w:val="26BC5AE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DB46F0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48173A"/>
    <w:multiLevelType w:val="hybridMultilevel"/>
    <w:tmpl w:val="5EF447F2"/>
    <w:lvl w:ilvl="0" w:tplc="81040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B2E6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8F1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E686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1C3E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CC4B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C45F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348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46F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C574B22"/>
    <w:multiLevelType w:val="hybridMultilevel"/>
    <w:tmpl w:val="2732F9B0"/>
    <w:lvl w:ilvl="0" w:tplc="0408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8" w15:restartNumberingAfterBreak="0">
    <w:nsid w:val="600F5A2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7C3A54"/>
    <w:multiLevelType w:val="hybridMultilevel"/>
    <w:tmpl w:val="23DC00F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DC1342"/>
    <w:multiLevelType w:val="hybridMultilevel"/>
    <w:tmpl w:val="E9BA352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2F0106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5533FB"/>
    <w:multiLevelType w:val="hybridMultilevel"/>
    <w:tmpl w:val="CDCCB4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1E3710"/>
    <w:multiLevelType w:val="hybridMultilevel"/>
    <w:tmpl w:val="2F1213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8F1C00"/>
    <w:multiLevelType w:val="hybridMultilevel"/>
    <w:tmpl w:val="CD364C7E"/>
    <w:lvl w:ilvl="0" w:tplc="DB40D9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AE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62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1A22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22A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EB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EC2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5673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743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6CB519CE"/>
    <w:multiLevelType w:val="hybridMultilevel"/>
    <w:tmpl w:val="61DE0762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3B1B68"/>
    <w:multiLevelType w:val="hybridMultilevel"/>
    <w:tmpl w:val="20083D8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EDF2A31"/>
    <w:multiLevelType w:val="hybridMultilevel"/>
    <w:tmpl w:val="98E8640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03F797C"/>
    <w:multiLevelType w:val="hybridMultilevel"/>
    <w:tmpl w:val="CCE62AB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F9435A"/>
    <w:multiLevelType w:val="hybridMultilevel"/>
    <w:tmpl w:val="40182D4E"/>
    <w:lvl w:ilvl="0" w:tplc="85F6C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47B6BD3"/>
    <w:multiLevelType w:val="hybridMultilevel"/>
    <w:tmpl w:val="B3289B6E"/>
    <w:lvl w:ilvl="0" w:tplc="4468DB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D2FA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7434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E32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10D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A0E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9CD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4C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8E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 w15:restartNumberingAfterBreak="0">
    <w:nsid w:val="7497214A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4AF2AA9"/>
    <w:multiLevelType w:val="hybridMultilevel"/>
    <w:tmpl w:val="A4D033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703C01"/>
    <w:multiLevelType w:val="hybridMultilevel"/>
    <w:tmpl w:val="D41AAABC"/>
    <w:lvl w:ilvl="0" w:tplc="58AAD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797E2FB3"/>
    <w:multiLevelType w:val="hybridMultilevel"/>
    <w:tmpl w:val="5D388D8C"/>
    <w:lvl w:ilvl="0" w:tplc="A0C2AB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6C2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AC9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18D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4401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103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12E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F60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5E5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5" w15:restartNumberingAfterBreak="0">
    <w:nsid w:val="7A351E3C"/>
    <w:multiLevelType w:val="hybridMultilevel"/>
    <w:tmpl w:val="1AE41B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ACC457B"/>
    <w:multiLevelType w:val="hybridMultilevel"/>
    <w:tmpl w:val="65806E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BFA6AAD"/>
    <w:multiLevelType w:val="multilevel"/>
    <w:tmpl w:val="5784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D2F4E07"/>
    <w:multiLevelType w:val="hybridMultilevel"/>
    <w:tmpl w:val="72EE77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F918F1"/>
    <w:multiLevelType w:val="hybridMultilevel"/>
    <w:tmpl w:val="0F4E9B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2A6B1F"/>
    <w:multiLevelType w:val="hybridMultilevel"/>
    <w:tmpl w:val="A06CB7D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474AD9"/>
    <w:multiLevelType w:val="multilevel"/>
    <w:tmpl w:val="470AA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F3D27C5"/>
    <w:multiLevelType w:val="multilevel"/>
    <w:tmpl w:val="DCCE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1097784">
    <w:abstractNumId w:val="40"/>
  </w:num>
  <w:num w:numId="2" w16cid:durableId="1967080472">
    <w:abstractNumId w:val="43"/>
  </w:num>
  <w:num w:numId="3" w16cid:durableId="731738789">
    <w:abstractNumId w:val="3"/>
  </w:num>
  <w:num w:numId="4" w16cid:durableId="194932851">
    <w:abstractNumId w:val="26"/>
  </w:num>
  <w:num w:numId="5" w16cid:durableId="1247573622">
    <w:abstractNumId w:val="4"/>
  </w:num>
  <w:num w:numId="6" w16cid:durableId="1250886177">
    <w:abstractNumId w:val="47"/>
  </w:num>
  <w:num w:numId="7" w16cid:durableId="332027027">
    <w:abstractNumId w:val="46"/>
  </w:num>
  <w:num w:numId="8" w16cid:durableId="568002938">
    <w:abstractNumId w:val="0"/>
  </w:num>
  <w:num w:numId="9" w16cid:durableId="307170385">
    <w:abstractNumId w:val="56"/>
  </w:num>
  <w:num w:numId="10" w16cid:durableId="891623623">
    <w:abstractNumId w:val="13"/>
  </w:num>
  <w:num w:numId="11" w16cid:durableId="836188763">
    <w:abstractNumId w:val="49"/>
  </w:num>
  <w:num w:numId="12" w16cid:durableId="1809470985">
    <w:abstractNumId w:val="31"/>
  </w:num>
  <w:num w:numId="13" w16cid:durableId="334890725">
    <w:abstractNumId w:val="53"/>
  </w:num>
  <w:num w:numId="14" w16cid:durableId="1693413001">
    <w:abstractNumId w:val="6"/>
  </w:num>
  <w:num w:numId="15" w16cid:durableId="19013060">
    <w:abstractNumId w:val="14"/>
  </w:num>
  <w:num w:numId="16" w16cid:durableId="335573688">
    <w:abstractNumId w:val="45"/>
  </w:num>
  <w:num w:numId="17" w16cid:durableId="2058628702">
    <w:abstractNumId w:val="22"/>
  </w:num>
  <w:num w:numId="18" w16cid:durableId="488254995">
    <w:abstractNumId w:val="39"/>
  </w:num>
  <w:num w:numId="19" w16cid:durableId="1352493813">
    <w:abstractNumId w:val="20"/>
  </w:num>
  <w:num w:numId="20" w16cid:durableId="1995448578">
    <w:abstractNumId w:val="33"/>
  </w:num>
  <w:num w:numId="21" w16cid:durableId="1944877694">
    <w:abstractNumId w:val="27"/>
  </w:num>
  <w:num w:numId="22" w16cid:durableId="1937519349">
    <w:abstractNumId w:val="17"/>
  </w:num>
  <w:num w:numId="23" w16cid:durableId="940995160">
    <w:abstractNumId w:val="34"/>
  </w:num>
  <w:num w:numId="24" w16cid:durableId="1912154826">
    <w:abstractNumId w:val="16"/>
  </w:num>
  <w:num w:numId="25" w16cid:durableId="1140268583">
    <w:abstractNumId w:val="9"/>
  </w:num>
  <w:num w:numId="26" w16cid:durableId="1406688235">
    <w:abstractNumId w:val="24"/>
  </w:num>
  <w:num w:numId="27" w16cid:durableId="290523120">
    <w:abstractNumId w:val="41"/>
  </w:num>
  <w:num w:numId="28" w16cid:durableId="942690574">
    <w:abstractNumId w:val="51"/>
  </w:num>
  <w:num w:numId="29" w16cid:durableId="1557425184">
    <w:abstractNumId w:val="37"/>
  </w:num>
  <w:num w:numId="30" w16cid:durableId="1619407260">
    <w:abstractNumId w:val="42"/>
  </w:num>
  <w:num w:numId="31" w16cid:durableId="1014038996">
    <w:abstractNumId w:val="55"/>
  </w:num>
  <w:num w:numId="32" w16cid:durableId="1295912992">
    <w:abstractNumId w:val="52"/>
  </w:num>
  <w:num w:numId="33" w16cid:durableId="180357954">
    <w:abstractNumId w:val="29"/>
  </w:num>
  <w:num w:numId="34" w16cid:durableId="1499809603">
    <w:abstractNumId w:val="40"/>
  </w:num>
  <w:num w:numId="35" w16cid:durableId="1974099807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5822550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11370808">
    <w:abstractNumId w:val="58"/>
  </w:num>
  <w:num w:numId="38" w16cid:durableId="1263106099">
    <w:abstractNumId w:val="59"/>
  </w:num>
  <w:num w:numId="39" w16cid:durableId="1778910422">
    <w:abstractNumId w:val="12"/>
  </w:num>
  <w:num w:numId="40" w16cid:durableId="447965314">
    <w:abstractNumId w:val="21"/>
  </w:num>
  <w:num w:numId="41" w16cid:durableId="656304885">
    <w:abstractNumId w:val="2"/>
  </w:num>
  <w:num w:numId="42" w16cid:durableId="1378360124">
    <w:abstractNumId w:val="48"/>
  </w:num>
  <w:num w:numId="43" w16cid:durableId="2035229308">
    <w:abstractNumId w:val="5"/>
  </w:num>
  <w:num w:numId="44" w16cid:durableId="924919349">
    <w:abstractNumId w:val="60"/>
  </w:num>
  <w:num w:numId="45" w16cid:durableId="854490906">
    <w:abstractNumId w:val="35"/>
  </w:num>
  <w:num w:numId="46" w16cid:durableId="1280333180">
    <w:abstractNumId w:val="32"/>
  </w:num>
  <w:num w:numId="47" w16cid:durableId="1045525635">
    <w:abstractNumId w:val="38"/>
  </w:num>
  <w:num w:numId="48" w16cid:durableId="890115214">
    <w:abstractNumId w:val="28"/>
  </w:num>
  <w:num w:numId="49" w16cid:durableId="982806885">
    <w:abstractNumId w:val="44"/>
  </w:num>
  <w:num w:numId="50" w16cid:durableId="1542748198">
    <w:abstractNumId w:val="50"/>
  </w:num>
  <w:num w:numId="51" w16cid:durableId="333608134">
    <w:abstractNumId w:val="36"/>
  </w:num>
  <w:num w:numId="52" w16cid:durableId="726997740">
    <w:abstractNumId w:val="23"/>
  </w:num>
  <w:num w:numId="53" w16cid:durableId="1998531266">
    <w:abstractNumId w:val="1"/>
  </w:num>
  <w:num w:numId="54" w16cid:durableId="217397388">
    <w:abstractNumId w:val="18"/>
  </w:num>
  <w:num w:numId="55" w16cid:durableId="129397901">
    <w:abstractNumId w:val="54"/>
  </w:num>
  <w:num w:numId="56" w16cid:durableId="745416878">
    <w:abstractNumId w:val="30"/>
  </w:num>
  <w:num w:numId="57" w16cid:durableId="842359765">
    <w:abstractNumId w:val="7"/>
  </w:num>
  <w:num w:numId="58" w16cid:durableId="1415857045">
    <w:abstractNumId w:val="61"/>
  </w:num>
  <w:num w:numId="59" w16cid:durableId="1983927758">
    <w:abstractNumId w:val="19"/>
  </w:num>
  <w:num w:numId="60" w16cid:durableId="791899514">
    <w:abstractNumId w:val="25"/>
  </w:num>
  <w:num w:numId="61" w16cid:durableId="1430546747">
    <w:abstractNumId w:val="57"/>
  </w:num>
  <w:num w:numId="62" w16cid:durableId="1646087762">
    <w:abstractNumId w:val="11"/>
  </w:num>
  <w:num w:numId="63" w16cid:durableId="1995908055">
    <w:abstractNumId w:val="10"/>
  </w:num>
  <w:num w:numId="64" w16cid:durableId="1220242604">
    <w:abstractNumId w:val="8"/>
  </w:num>
  <w:num w:numId="65" w16cid:durableId="111754102">
    <w:abstractNumId w:val="62"/>
  </w:num>
  <w:num w:numId="66" w16cid:durableId="1802842087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C8C"/>
    <w:rsid w:val="000020DE"/>
    <w:rsid w:val="00011BD7"/>
    <w:rsid w:val="000131CC"/>
    <w:rsid w:val="00014758"/>
    <w:rsid w:val="000204C2"/>
    <w:rsid w:val="000209D0"/>
    <w:rsid w:val="00024385"/>
    <w:rsid w:val="000302A4"/>
    <w:rsid w:val="00031A04"/>
    <w:rsid w:val="00033710"/>
    <w:rsid w:val="00042D3D"/>
    <w:rsid w:val="00044DBC"/>
    <w:rsid w:val="00046B35"/>
    <w:rsid w:val="00046B3C"/>
    <w:rsid w:val="000472CB"/>
    <w:rsid w:val="00050AF4"/>
    <w:rsid w:val="0005265C"/>
    <w:rsid w:val="0005307C"/>
    <w:rsid w:val="00055189"/>
    <w:rsid w:val="00056945"/>
    <w:rsid w:val="000569F2"/>
    <w:rsid w:val="00060962"/>
    <w:rsid w:val="00061EAB"/>
    <w:rsid w:val="00061F62"/>
    <w:rsid w:val="00063320"/>
    <w:rsid w:val="00064E34"/>
    <w:rsid w:val="00066146"/>
    <w:rsid w:val="0006754D"/>
    <w:rsid w:val="00067F39"/>
    <w:rsid w:val="00071F9F"/>
    <w:rsid w:val="00073F20"/>
    <w:rsid w:val="000746C3"/>
    <w:rsid w:val="00080F96"/>
    <w:rsid w:val="00091C50"/>
    <w:rsid w:val="0009327F"/>
    <w:rsid w:val="000946AE"/>
    <w:rsid w:val="0009513C"/>
    <w:rsid w:val="000A1A88"/>
    <w:rsid w:val="000A3F40"/>
    <w:rsid w:val="000A474D"/>
    <w:rsid w:val="000B1DC1"/>
    <w:rsid w:val="000B3218"/>
    <w:rsid w:val="000B6028"/>
    <w:rsid w:val="000C13ED"/>
    <w:rsid w:val="000C1FAA"/>
    <w:rsid w:val="000C23FD"/>
    <w:rsid w:val="000C2C31"/>
    <w:rsid w:val="000D4F4E"/>
    <w:rsid w:val="000D5261"/>
    <w:rsid w:val="000D57BD"/>
    <w:rsid w:val="000D6B6D"/>
    <w:rsid w:val="000D6C88"/>
    <w:rsid w:val="000E2226"/>
    <w:rsid w:val="000E5CC6"/>
    <w:rsid w:val="000E66A4"/>
    <w:rsid w:val="000E774D"/>
    <w:rsid w:val="000F00A8"/>
    <w:rsid w:val="000F20AD"/>
    <w:rsid w:val="000F3245"/>
    <w:rsid w:val="000F4438"/>
    <w:rsid w:val="000F4784"/>
    <w:rsid w:val="000F5F4B"/>
    <w:rsid w:val="00107E7E"/>
    <w:rsid w:val="00114A37"/>
    <w:rsid w:val="001238E1"/>
    <w:rsid w:val="00123DBB"/>
    <w:rsid w:val="0012744E"/>
    <w:rsid w:val="001326AD"/>
    <w:rsid w:val="00132D54"/>
    <w:rsid w:val="001357DB"/>
    <w:rsid w:val="00137F16"/>
    <w:rsid w:val="00137F35"/>
    <w:rsid w:val="00145515"/>
    <w:rsid w:val="00150F68"/>
    <w:rsid w:val="001524EE"/>
    <w:rsid w:val="001538E3"/>
    <w:rsid w:val="00154DEE"/>
    <w:rsid w:val="001567CB"/>
    <w:rsid w:val="00167D00"/>
    <w:rsid w:val="00171E6E"/>
    <w:rsid w:val="00174BED"/>
    <w:rsid w:val="00185635"/>
    <w:rsid w:val="00192C0C"/>
    <w:rsid w:val="00194157"/>
    <w:rsid w:val="0019454F"/>
    <w:rsid w:val="001A322A"/>
    <w:rsid w:val="001A51E4"/>
    <w:rsid w:val="001A7D6D"/>
    <w:rsid w:val="001B3DFF"/>
    <w:rsid w:val="001B7F7B"/>
    <w:rsid w:val="001C05D8"/>
    <w:rsid w:val="001C0861"/>
    <w:rsid w:val="001C19B7"/>
    <w:rsid w:val="001C4CBA"/>
    <w:rsid w:val="001C531C"/>
    <w:rsid w:val="001D3095"/>
    <w:rsid w:val="001D437C"/>
    <w:rsid w:val="001D4A3E"/>
    <w:rsid w:val="001D5FCE"/>
    <w:rsid w:val="001D5FF1"/>
    <w:rsid w:val="001E3D9F"/>
    <w:rsid w:val="001E3E36"/>
    <w:rsid w:val="001E6758"/>
    <w:rsid w:val="001F7369"/>
    <w:rsid w:val="002059D9"/>
    <w:rsid w:val="0020710D"/>
    <w:rsid w:val="0021330E"/>
    <w:rsid w:val="002136D3"/>
    <w:rsid w:val="002152E0"/>
    <w:rsid w:val="00220776"/>
    <w:rsid w:val="00230756"/>
    <w:rsid w:val="00231C41"/>
    <w:rsid w:val="002345E8"/>
    <w:rsid w:val="00235EC2"/>
    <w:rsid w:val="00236E81"/>
    <w:rsid w:val="002414E5"/>
    <w:rsid w:val="002458A0"/>
    <w:rsid w:val="002548A7"/>
    <w:rsid w:val="00255431"/>
    <w:rsid w:val="00256F61"/>
    <w:rsid w:val="00267C0B"/>
    <w:rsid w:val="00281F3A"/>
    <w:rsid w:val="002844BC"/>
    <w:rsid w:val="00284555"/>
    <w:rsid w:val="002977BE"/>
    <w:rsid w:val="002A08A4"/>
    <w:rsid w:val="002A4997"/>
    <w:rsid w:val="002A49F6"/>
    <w:rsid w:val="002A681F"/>
    <w:rsid w:val="002B46C8"/>
    <w:rsid w:val="002B6FFE"/>
    <w:rsid w:val="002B70CF"/>
    <w:rsid w:val="002B7CAF"/>
    <w:rsid w:val="002C0F7E"/>
    <w:rsid w:val="002C19E4"/>
    <w:rsid w:val="002C5491"/>
    <w:rsid w:val="002C6B65"/>
    <w:rsid w:val="002C6F94"/>
    <w:rsid w:val="002C7D44"/>
    <w:rsid w:val="002D0DFE"/>
    <w:rsid w:val="002D32AE"/>
    <w:rsid w:val="002D4B2E"/>
    <w:rsid w:val="002D735F"/>
    <w:rsid w:val="002E5194"/>
    <w:rsid w:val="002E661A"/>
    <w:rsid w:val="002E79DF"/>
    <w:rsid w:val="002F662B"/>
    <w:rsid w:val="002F7539"/>
    <w:rsid w:val="003024AB"/>
    <w:rsid w:val="00303A2E"/>
    <w:rsid w:val="0030598B"/>
    <w:rsid w:val="00310331"/>
    <w:rsid w:val="003104B1"/>
    <w:rsid w:val="003148EB"/>
    <w:rsid w:val="003219F9"/>
    <w:rsid w:val="003337A6"/>
    <w:rsid w:val="003353E3"/>
    <w:rsid w:val="00335DDB"/>
    <w:rsid w:val="00340103"/>
    <w:rsid w:val="00340A2A"/>
    <w:rsid w:val="00342C14"/>
    <w:rsid w:val="00343040"/>
    <w:rsid w:val="00344833"/>
    <w:rsid w:val="00350161"/>
    <w:rsid w:val="0035178B"/>
    <w:rsid w:val="003569C3"/>
    <w:rsid w:val="00356B31"/>
    <w:rsid w:val="0035723B"/>
    <w:rsid w:val="00360CE9"/>
    <w:rsid w:val="00362B60"/>
    <w:rsid w:val="00365303"/>
    <w:rsid w:val="00366CD8"/>
    <w:rsid w:val="003705F8"/>
    <w:rsid w:val="00370FB2"/>
    <w:rsid w:val="003714AE"/>
    <w:rsid w:val="00371DE0"/>
    <w:rsid w:val="00373558"/>
    <w:rsid w:val="00382375"/>
    <w:rsid w:val="00383710"/>
    <w:rsid w:val="00385DC3"/>
    <w:rsid w:val="00386298"/>
    <w:rsid w:val="00386DF9"/>
    <w:rsid w:val="003916CB"/>
    <w:rsid w:val="00392EE7"/>
    <w:rsid w:val="00393A8B"/>
    <w:rsid w:val="003971A3"/>
    <w:rsid w:val="003A793C"/>
    <w:rsid w:val="003B3C44"/>
    <w:rsid w:val="003B55F7"/>
    <w:rsid w:val="003C112F"/>
    <w:rsid w:val="003C7A0C"/>
    <w:rsid w:val="003D18CE"/>
    <w:rsid w:val="003D4823"/>
    <w:rsid w:val="003E0B1D"/>
    <w:rsid w:val="003E1D1D"/>
    <w:rsid w:val="003E7C7F"/>
    <w:rsid w:val="003F1C83"/>
    <w:rsid w:val="003F1EC6"/>
    <w:rsid w:val="003F2688"/>
    <w:rsid w:val="003F2CC5"/>
    <w:rsid w:val="003F4079"/>
    <w:rsid w:val="003F6C12"/>
    <w:rsid w:val="003F73A0"/>
    <w:rsid w:val="0040035A"/>
    <w:rsid w:val="00400F8C"/>
    <w:rsid w:val="004030F5"/>
    <w:rsid w:val="00404E8E"/>
    <w:rsid w:val="0041129E"/>
    <w:rsid w:val="00411ABD"/>
    <w:rsid w:val="00412482"/>
    <w:rsid w:val="00413203"/>
    <w:rsid w:val="00413868"/>
    <w:rsid w:val="004150D8"/>
    <w:rsid w:val="00415908"/>
    <w:rsid w:val="00420ACE"/>
    <w:rsid w:val="004218E4"/>
    <w:rsid w:val="004277BE"/>
    <w:rsid w:val="004322EF"/>
    <w:rsid w:val="004325E7"/>
    <w:rsid w:val="00433A38"/>
    <w:rsid w:val="00434691"/>
    <w:rsid w:val="00434D59"/>
    <w:rsid w:val="004356BC"/>
    <w:rsid w:val="00436F1B"/>
    <w:rsid w:val="00437AB2"/>
    <w:rsid w:val="00441A87"/>
    <w:rsid w:val="00442024"/>
    <w:rsid w:val="00443163"/>
    <w:rsid w:val="00444636"/>
    <w:rsid w:val="00444D1D"/>
    <w:rsid w:val="0044691F"/>
    <w:rsid w:val="00447E77"/>
    <w:rsid w:val="00452F85"/>
    <w:rsid w:val="00453256"/>
    <w:rsid w:val="00454AA8"/>
    <w:rsid w:val="004559DE"/>
    <w:rsid w:val="00456C31"/>
    <w:rsid w:val="004570C4"/>
    <w:rsid w:val="00461131"/>
    <w:rsid w:val="00461F14"/>
    <w:rsid w:val="00462A87"/>
    <w:rsid w:val="00465936"/>
    <w:rsid w:val="004664CE"/>
    <w:rsid w:val="0047046F"/>
    <w:rsid w:val="0047061E"/>
    <w:rsid w:val="004715C5"/>
    <w:rsid w:val="00473232"/>
    <w:rsid w:val="00480437"/>
    <w:rsid w:val="00481D47"/>
    <w:rsid w:val="00483BB3"/>
    <w:rsid w:val="00485101"/>
    <w:rsid w:val="004963BB"/>
    <w:rsid w:val="004A01E5"/>
    <w:rsid w:val="004A2E70"/>
    <w:rsid w:val="004A5036"/>
    <w:rsid w:val="004A7952"/>
    <w:rsid w:val="004B66F8"/>
    <w:rsid w:val="004B6B3F"/>
    <w:rsid w:val="004C0C11"/>
    <w:rsid w:val="004C3627"/>
    <w:rsid w:val="004C45EF"/>
    <w:rsid w:val="004C6684"/>
    <w:rsid w:val="004D0465"/>
    <w:rsid w:val="004D60C6"/>
    <w:rsid w:val="004E2284"/>
    <w:rsid w:val="004E28D4"/>
    <w:rsid w:val="004E3C63"/>
    <w:rsid w:val="004E5DC7"/>
    <w:rsid w:val="004E69FC"/>
    <w:rsid w:val="004F2D61"/>
    <w:rsid w:val="004F44DD"/>
    <w:rsid w:val="004F4E1B"/>
    <w:rsid w:val="004F6009"/>
    <w:rsid w:val="004F6C42"/>
    <w:rsid w:val="004F72A3"/>
    <w:rsid w:val="005018CF"/>
    <w:rsid w:val="00504686"/>
    <w:rsid w:val="00511767"/>
    <w:rsid w:val="00512F7F"/>
    <w:rsid w:val="005234DE"/>
    <w:rsid w:val="005252CC"/>
    <w:rsid w:val="00525A9B"/>
    <w:rsid w:val="00526541"/>
    <w:rsid w:val="00527BB6"/>
    <w:rsid w:val="0053199A"/>
    <w:rsid w:val="00536122"/>
    <w:rsid w:val="00537A8D"/>
    <w:rsid w:val="00544BB2"/>
    <w:rsid w:val="005462BE"/>
    <w:rsid w:val="00546B62"/>
    <w:rsid w:val="00546F3A"/>
    <w:rsid w:val="0055155E"/>
    <w:rsid w:val="00552F90"/>
    <w:rsid w:val="00554873"/>
    <w:rsid w:val="00554D24"/>
    <w:rsid w:val="00557805"/>
    <w:rsid w:val="005625AC"/>
    <w:rsid w:val="00562647"/>
    <w:rsid w:val="00564DB0"/>
    <w:rsid w:val="005652F6"/>
    <w:rsid w:val="0056750B"/>
    <w:rsid w:val="00570A0B"/>
    <w:rsid w:val="005711B4"/>
    <w:rsid w:val="00571F5F"/>
    <w:rsid w:val="00576E03"/>
    <w:rsid w:val="005834D8"/>
    <w:rsid w:val="00584B25"/>
    <w:rsid w:val="00586BAE"/>
    <w:rsid w:val="0059203C"/>
    <w:rsid w:val="00592BA0"/>
    <w:rsid w:val="005938A4"/>
    <w:rsid w:val="005A24B2"/>
    <w:rsid w:val="005A29B1"/>
    <w:rsid w:val="005A7F18"/>
    <w:rsid w:val="005B012D"/>
    <w:rsid w:val="005B1520"/>
    <w:rsid w:val="005B5903"/>
    <w:rsid w:val="005B75DB"/>
    <w:rsid w:val="005C02DE"/>
    <w:rsid w:val="005C087B"/>
    <w:rsid w:val="005C0D38"/>
    <w:rsid w:val="005C0F38"/>
    <w:rsid w:val="005C2210"/>
    <w:rsid w:val="005C51D7"/>
    <w:rsid w:val="005C77DA"/>
    <w:rsid w:val="005D01EC"/>
    <w:rsid w:val="005D6E12"/>
    <w:rsid w:val="006038A9"/>
    <w:rsid w:val="00603C0D"/>
    <w:rsid w:val="00605984"/>
    <w:rsid w:val="006062D2"/>
    <w:rsid w:val="0061036A"/>
    <w:rsid w:val="00610BC7"/>
    <w:rsid w:val="006118D3"/>
    <w:rsid w:val="006137F0"/>
    <w:rsid w:val="00614EB2"/>
    <w:rsid w:val="0061783A"/>
    <w:rsid w:val="006179B1"/>
    <w:rsid w:val="0062033B"/>
    <w:rsid w:val="00621135"/>
    <w:rsid w:val="0062123A"/>
    <w:rsid w:val="00621A41"/>
    <w:rsid w:val="00621C61"/>
    <w:rsid w:val="006238EA"/>
    <w:rsid w:val="00627991"/>
    <w:rsid w:val="00633F5E"/>
    <w:rsid w:val="00635759"/>
    <w:rsid w:val="00635804"/>
    <w:rsid w:val="00636F4F"/>
    <w:rsid w:val="006403C3"/>
    <w:rsid w:val="00644F77"/>
    <w:rsid w:val="0064583F"/>
    <w:rsid w:val="00646E75"/>
    <w:rsid w:val="00650F77"/>
    <w:rsid w:val="00651785"/>
    <w:rsid w:val="00652CB6"/>
    <w:rsid w:val="00654415"/>
    <w:rsid w:val="006545DA"/>
    <w:rsid w:val="0065513D"/>
    <w:rsid w:val="00655277"/>
    <w:rsid w:val="00656E94"/>
    <w:rsid w:val="00661AB1"/>
    <w:rsid w:val="00663FA7"/>
    <w:rsid w:val="006650A9"/>
    <w:rsid w:val="006678EB"/>
    <w:rsid w:val="00672539"/>
    <w:rsid w:val="00676AA5"/>
    <w:rsid w:val="0068210C"/>
    <w:rsid w:val="00684539"/>
    <w:rsid w:val="00685A30"/>
    <w:rsid w:val="0069124D"/>
    <w:rsid w:val="00692C33"/>
    <w:rsid w:val="00693384"/>
    <w:rsid w:val="006936B6"/>
    <w:rsid w:val="0069510D"/>
    <w:rsid w:val="006A00B6"/>
    <w:rsid w:val="006A0809"/>
    <w:rsid w:val="006A4B41"/>
    <w:rsid w:val="006A6B41"/>
    <w:rsid w:val="006B16A6"/>
    <w:rsid w:val="006B2FA2"/>
    <w:rsid w:val="006B4DB3"/>
    <w:rsid w:val="006C0C8A"/>
    <w:rsid w:val="006C266B"/>
    <w:rsid w:val="006C28A8"/>
    <w:rsid w:val="006C3BF2"/>
    <w:rsid w:val="006D15CE"/>
    <w:rsid w:val="006E0F69"/>
    <w:rsid w:val="006E33FF"/>
    <w:rsid w:val="006E5D4A"/>
    <w:rsid w:val="006F0973"/>
    <w:rsid w:val="006F1E25"/>
    <w:rsid w:val="006F5536"/>
    <w:rsid w:val="00701521"/>
    <w:rsid w:val="00703EB9"/>
    <w:rsid w:val="00705E45"/>
    <w:rsid w:val="00706BD7"/>
    <w:rsid w:val="00711143"/>
    <w:rsid w:val="007117AA"/>
    <w:rsid w:val="00712BE7"/>
    <w:rsid w:val="00715C3A"/>
    <w:rsid w:val="00715CEE"/>
    <w:rsid w:val="00720E4C"/>
    <w:rsid w:val="007252DF"/>
    <w:rsid w:val="00725D5C"/>
    <w:rsid w:val="007273D4"/>
    <w:rsid w:val="0073215F"/>
    <w:rsid w:val="007330E9"/>
    <w:rsid w:val="00734EA1"/>
    <w:rsid w:val="0073637E"/>
    <w:rsid w:val="007366F0"/>
    <w:rsid w:val="0074220B"/>
    <w:rsid w:val="0074659A"/>
    <w:rsid w:val="00750F46"/>
    <w:rsid w:val="007519EB"/>
    <w:rsid w:val="00757464"/>
    <w:rsid w:val="00757A6F"/>
    <w:rsid w:val="0076265B"/>
    <w:rsid w:val="007646C9"/>
    <w:rsid w:val="00766B93"/>
    <w:rsid w:val="00767E59"/>
    <w:rsid w:val="00774282"/>
    <w:rsid w:val="00774294"/>
    <w:rsid w:val="00774942"/>
    <w:rsid w:val="0077622D"/>
    <w:rsid w:val="007763CF"/>
    <w:rsid w:val="00776B7A"/>
    <w:rsid w:val="0078013A"/>
    <w:rsid w:val="007828A9"/>
    <w:rsid w:val="00785819"/>
    <w:rsid w:val="00787FA0"/>
    <w:rsid w:val="00791A35"/>
    <w:rsid w:val="00794E61"/>
    <w:rsid w:val="00795295"/>
    <w:rsid w:val="007A00BB"/>
    <w:rsid w:val="007A3104"/>
    <w:rsid w:val="007A5D35"/>
    <w:rsid w:val="007A6C76"/>
    <w:rsid w:val="007B33B4"/>
    <w:rsid w:val="007B4C23"/>
    <w:rsid w:val="007B5B5C"/>
    <w:rsid w:val="007B736D"/>
    <w:rsid w:val="007C01D4"/>
    <w:rsid w:val="007C5C5E"/>
    <w:rsid w:val="007C70B4"/>
    <w:rsid w:val="007D000A"/>
    <w:rsid w:val="007D4DEE"/>
    <w:rsid w:val="007D6B18"/>
    <w:rsid w:val="007E0D89"/>
    <w:rsid w:val="007E5431"/>
    <w:rsid w:val="007F1C36"/>
    <w:rsid w:val="007F3D33"/>
    <w:rsid w:val="007F4514"/>
    <w:rsid w:val="008009FD"/>
    <w:rsid w:val="008138ED"/>
    <w:rsid w:val="008147CA"/>
    <w:rsid w:val="0081628C"/>
    <w:rsid w:val="0082152B"/>
    <w:rsid w:val="008249BB"/>
    <w:rsid w:val="00824FE9"/>
    <w:rsid w:val="00830032"/>
    <w:rsid w:val="00832309"/>
    <w:rsid w:val="00843514"/>
    <w:rsid w:val="008468E4"/>
    <w:rsid w:val="0084780B"/>
    <w:rsid w:val="00850764"/>
    <w:rsid w:val="00855C1C"/>
    <w:rsid w:val="0086244E"/>
    <w:rsid w:val="00863513"/>
    <w:rsid w:val="008636A7"/>
    <w:rsid w:val="00864421"/>
    <w:rsid w:val="00867B0A"/>
    <w:rsid w:val="008725D8"/>
    <w:rsid w:val="0087404F"/>
    <w:rsid w:val="0088222C"/>
    <w:rsid w:val="00883151"/>
    <w:rsid w:val="0088494B"/>
    <w:rsid w:val="008944C7"/>
    <w:rsid w:val="008961AB"/>
    <w:rsid w:val="008A1CE7"/>
    <w:rsid w:val="008A7017"/>
    <w:rsid w:val="008B1E9F"/>
    <w:rsid w:val="008B3C1D"/>
    <w:rsid w:val="008C0161"/>
    <w:rsid w:val="008C7522"/>
    <w:rsid w:val="008C7AD3"/>
    <w:rsid w:val="008D0182"/>
    <w:rsid w:val="008D080A"/>
    <w:rsid w:val="008D328C"/>
    <w:rsid w:val="008E6AB3"/>
    <w:rsid w:val="008E74C9"/>
    <w:rsid w:val="008F27E2"/>
    <w:rsid w:val="00901334"/>
    <w:rsid w:val="00901EAE"/>
    <w:rsid w:val="00905B1F"/>
    <w:rsid w:val="009074FB"/>
    <w:rsid w:val="0091088D"/>
    <w:rsid w:val="0091534A"/>
    <w:rsid w:val="0091646C"/>
    <w:rsid w:val="00916959"/>
    <w:rsid w:val="00920028"/>
    <w:rsid w:val="009217C3"/>
    <w:rsid w:val="00924E38"/>
    <w:rsid w:val="00926057"/>
    <w:rsid w:val="00930ECB"/>
    <w:rsid w:val="00933ED6"/>
    <w:rsid w:val="009352DE"/>
    <w:rsid w:val="0094281D"/>
    <w:rsid w:val="00952A42"/>
    <w:rsid w:val="009532FF"/>
    <w:rsid w:val="009557BB"/>
    <w:rsid w:val="009615ED"/>
    <w:rsid w:val="00961913"/>
    <w:rsid w:val="009651AF"/>
    <w:rsid w:val="00967367"/>
    <w:rsid w:val="00967485"/>
    <w:rsid w:val="00970801"/>
    <w:rsid w:val="00975BF5"/>
    <w:rsid w:val="00975C93"/>
    <w:rsid w:val="00976404"/>
    <w:rsid w:val="00977BE2"/>
    <w:rsid w:val="00982945"/>
    <w:rsid w:val="00990628"/>
    <w:rsid w:val="00993ACB"/>
    <w:rsid w:val="00997638"/>
    <w:rsid w:val="00997FAF"/>
    <w:rsid w:val="009A3966"/>
    <w:rsid w:val="009A73E2"/>
    <w:rsid w:val="009B2929"/>
    <w:rsid w:val="009B401B"/>
    <w:rsid w:val="009B5694"/>
    <w:rsid w:val="009B5FF7"/>
    <w:rsid w:val="009B60EF"/>
    <w:rsid w:val="009B70D0"/>
    <w:rsid w:val="009C2474"/>
    <w:rsid w:val="009C539E"/>
    <w:rsid w:val="009C7B62"/>
    <w:rsid w:val="009D565B"/>
    <w:rsid w:val="009E1C68"/>
    <w:rsid w:val="009E286C"/>
    <w:rsid w:val="009E3DBD"/>
    <w:rsid w:val="009E5F48"/>
    <w:rsid w:val="009E6B26"/>
    <w:rsid w:val="009F328A"/>
    <w:rsid w:val="009F7967"/>
    <w:rsid w:val="00A00991"/>
    <w:rsid w:val="00A02D7B"/>
    <w:rsid w:val="00A11D6A"/>
    <w:rsid w:val="00A126B4"/>
    <w:rsid w:val="00A139A8"/>
    <w:rsid w:val="00A143BC"/>
    <w:rsid w:val="00A235E7"/>
    <w:rsid w:val="00A237CB"/>
    <w:rsid w:val="00A3361E"/>
    <w:rsid w:val="00A33ADC"/>
    <w:rsid w:val="00A33CDC"/>
    <w:rsid w:val="00A35B22"/>
    <w:rsid w:val="00A455C1"/>
    <w:rsid w:val="00A46DAC"/>
    <w:rsid w:val="00A53B98"/>
    <w:rsid w:val="00A558D2"/>
    <w:rsid w:val="00A7040F"/>
    <w:rsid w:val="00A709FA"/>
    <w:rsid w:val="00A73894"/>
    <w:rsid w:val="00A73962"/>
    <w:rsid w:val="00A76567"/>
    <w:rsid w:val="00A774D8"/>
    <w:rsid w:val="00A829EA"/>
    <w:rsid w:val="00A830CA"/>
    <w:rsid w:val="00A84CB5"/>
    <w:rsid w:val="00A94D0D"/>
    <w:rsid w:val="00AA3E47"/>
    <w:rsid w:val="00AA610A"/>
    <w:rsid w:val="00AB21E7"/>
    <w:rsid w:val="00AB6B5F"/>
    <w:rsid w:val="00AB7284"/>
    <w:rsid w:val="00AC086A"/>
    <w:rsid w:val="00AC17E7"/>
    <w:rsid w:val="00AC29EE"/>
    <w:rsid w:val="00AC3903"/>
    <w:rsid w:val="00AC48E6"/>
    <w:rsid w:val="00AC5F8E"/>
    <w:rsid w:val="00AC7252"/>
    <w:rsid w:val="00AC72D6"/>
    <w:rsid w:val="00AD3508"/>
    <w:rsid w:val="00AD61EF"/>
    <w:rsid w:val="00AD6469"/>
    <w:rsid w:val="00AE034F"/>
    <w:rsid w:val="00AE32B5"/>
    <w:rsid w:val="00AE3AA2"/>
    <w:rsid w:val="00AE4BE4"/>
    <w:rsid w:val="00AE50F7"/>
    <w:rsid w:val="00AE59C9"/>
    <w:rsid w:val="00AE59F3"/>
    <w:rsid w:val="00AF3641"/>
    <w:rsid w:val="00AF4D45"/>
    <w:rsid w:val="00AF7251"/>
    <w:rsid w:val="00B00560"/>
    <w:rsid w:val="00B00AA5"/>
    <w:rsid w:val="00B02DBF"/>
    <w:rsid w:val="00B066C5"/>
    <w:rsid w:val="00B12F05"/>
    <w:rsid w:val="00B13665"/>
    <w:rsid w:val="00B13FAB"/>
    <w:rsid w:val="00B15A4C"/>
    <w:rsid w:val="00B321B6"/>
    <w:rsid w:val="00B33FA2"/>
    <w:rsid w:val="00B361FE"/>
    <w:rsid w:val="00B4298B"/>
    <w:rsid w:val="00B46C2B"/>
    <w:rsid w:val="00B5008D"/>
    <w:rsid w:val="00B52BF0"/>
    <w:rsid w:val="00B55B7A"/>
    <w:rsid w:val="00B571B4"/>
    <w:rsid w:val="00B6018B"/>
    <w:rsid w:val="00B601A1"/>
    <w:rsid w:val="00B632EE"/>
    <w:rsid w:val="00B649BF"/>
    <w:rsid w:val="00B64CF6"/>
    <w:rsid w:val="00B650F4"/>
    <w:rsid w:val="00B65A30"/>
    <w:rsid w:val="00B66471"/>
    <w:rsid w:val="00B66E17"/>
    <w:rsid w:val="00B74C90"/>
    <w:rsid w:val="00B8048C"/>
    <w:rsid w:val="00B82A3D"/>
    <w:rsid w:val="00B8359D"/>
    <w:rsid w:val="00B863EC"/>
    <w:rsid w:val="00B866EE"/>
    <w:rsid w:val="00B8764D"/>
    <w:rsid w:val="00B90D20"/>
    <w:rsid w:val="00B93926"/>
    <w:rsid w:val="00B93BF0"/>
    <w:rsid w:val="00B93F18"/>
    <w:rsid w:val="00BA122E"/>
    <w:rsid w:val="00BA12FD"/>
    <w:rsid w:val="00BA1D51"/>
    <w:rsid w:val="00BA2E03"/>
    <w:rsid w:val="00BA35F2"/>
    <w:rsid w:val="00BA5DBD"/>
    <w:rsid w:val="00BA61AF"/>
    <w:rsid w:val="00BB2256"/>
    <w:rsid w:val="00BB242B"/>
    <w:rsid w:val="00BB2C40"/>
    <w:rsid w:val="00BB6A5C"/>
    <w:rsid w:val="00BD775C"/>
    <w:rsid w:val="00BE0D77"/>
    <w:rsid w:val="00BE10DB"/>
    <w:rsid w:val="00BE529D"/>
    <w:rsid w:val="00BE5B75"/>
    <w:rsid w:val="00BE74A6"/>
    <w:rsid w:val="00BE7522"/>
    <w:rsid w:val="00BF0204"/>
    <w:rsid w:val="00BF2A09"/>
    <w:rsid w:val="00BF51D5"/>
    <w:rsid w:val="00C02FCF"/>
    <w:rsid w:val="00C14AD0"/>
    <w:rsid w:val="00C16FC6"/>
    <w:rsid w:val="00C208AD"/>
    <w:rsid w:val="00C24629"/>
    <w:rsid w:val="00C256F6"/>
    <w:rsid w:val="00C3124E"/>
    <w:rsid w:val="00C337C7"/>
    <w:rsid w:val="00C351FA"/>
    <w:rsid w:val="00C36745"/>
    <w:rsid w:val="00C51242"/>
    <w:rsid w:val="00C544D3"/>
    <w:rsid w:val="00C577A0"/>
    <w:rsid w:val="00C60545"/>
    <w:rsid w:val="00C62012"/>
    <w:rsid w:val="00C648AF"/>
    <w:rsid w:val="00C74495"/>
    <w:rsid w:val="00C809D5"/>
    <w:rsid w:val="00C86D6F"/>
    <w:rsid w:val="00C9264A"/>
    <w:rsid w:val="00C9646F"/>
    <w:rsid w:val="00C97B1F"/>
    <w:rsid w:val="00CA0A48"/>
    <w:rsid w:val="00CA0E08"/>
    <w:rsid w:val="00CA0F7B"/>
    <w:rsid w:val="00CA1273"/>
    <w:rsid w:val="00CA2AE1"/>
    <w:rsid w:val="00CA61B6"/>
    <w:rsid w:val="00CC080B"/>
    <w:rsid w:val="00CC1B57"/>
    <w:rsid w:val="00CC3D9D"/>
    <w:rsid w:val="00CC69D6"/>
    <w:rsid w:val="00CD1A91"/>
    <w:rsid w:val="00CE056A"/>
    <w:rsid w:val="00CE5EDF"/>
    <w:rsid w:val="00CE661A"/>
    <w:rsid w:val="00CF175B"/>
    <w:rsid w:val="00CF1BC5"/>
    <w:rsid w:val="00CF2D6E"/>
    <w:rsid w:val="00CF380B"/>
    <w:rsid w:val="00CF6D76"/>
    <w:rsid w:val="00D045EF"/>
    <w:rsid w:val="00D070C6"/>
    <w:rsid w:val="00D1024B"/>
    <w:rsid w:val="00D14748"/>
    <w:rsid w:val="00D170B3"/>
    <w:rsid w:val="00D1767E"/>
    <w:rsid w:val="00D307E1"/>
    <w:rsid w:val="00D3334D"/>
    <w:rsid w:val="00D33822"/>
    <w:rsid w:val="00D338D7"/>
    <w:rsid w:val="00D34D48"/>
    <w:rsid w:val="00D375C1"/>
    <w:rsid w:val="00D4045F"/>
    <w:rsid w:val="00D40C8C"/>
    <w:rsid w:val="00D44E0B"/>
    <w:rsid w:val="00D50881"/>
    <w:rsid w:val="00D52128"/>
    <w:rsid w:val="00D539EA"/>
    <w:rsid w:val="00D53C45"/>
    <w:rsid w:val="00D55995"/>
    <w:rsid w:val="00D56C9E"/>
    <w:rsid w:val="00D60663"/>
    <w:rsid w:val="00D642D7"/>
    <w:rsid w:val="00D64635"/>
    <w:rsid w:val="00D66CDE"/>
    <w:rsid w:val="00D67031"/>
    <w:rsid w:val="00D711AB"/>
    <w:rsid w:val="00D74572"/>
    <w:rsid w:val="00D7640E"/>
    <w:rsid w:val="00D76B60"/>
    <w:rsid w:val="00D82680"/>
    <w:rsid w:val="00D84CF3"/>
    <w:rsid w:val="00D90AFC"/>
    <w:rsid w:val="00D9189D"/>
    <w:rsid w:val="00D92464"/>
    <w:rsid w:val="00D94EBB"/>
    <w:rsid w:val="00DA72EC"/>
    <w:rsid w:val="00DA7B4C"/>
    <w:rsid w:val="00DB012E"/>
    <w:rsid w:val="00DB0BD1"/>
    <w:rsid w:val="00DB1923"/>
    <w:rsid w:val="00DB1A3D"/>
    <w:rsid w:val="00DB1D7A"/>
    <w:rsid w:val="00DB3171"/>
    <w:rsid w:val="00DB4583"/>
    <w:rsid w:val="00DB6A48"/>
    <w:rsid w:val="00DB7578"/>
    <w:rsid w:val="00DB76BA"/>
    <w:rsid w:val="00DC2A3F"/>
    <w:rsid w:val="00DC2F56"/>
    <w:rsid w:val="00DC2FA0"/>
    <w:rsid w:val="00DC3E82"/>
    <w:rsid w:val="00DC6680"/>
    <w:rsid w:val="00DD1DF5"/>
    <w:rsid w:val="00DD3E9C"/>
    <w:rsid w:val="00DD6719"/>
    <w:rsid w:val="00DE5B3E"/>
    <w:rsid w:val="00DE6A60"/>
    <w:rsid w:val="00DE7237"/>
    <w:rsid w:val="00DF514A"/>
    <w:rsid w:val="00DF5703"/>
    <w:rsid w:val="00E01DDD"/>
    <w:rsid w:val="00E04198"/>
    <w:rsid w:val="00E0632C"/>
    <w:rsid w:val="00E10F11"/>
    <w:rsid w:val="00E15164"/>
    <w:rsid w:val="00E16608"/>
    <w:rsid w:val="00E168D5"/>
    <w:rsid w:val="00E1690C"/>
    <w:rsid w:val="00E20709"/>
    <w:rsid w:val="00E2130B"/>
    <w:rsid w:val="00E25520"/>
    <w:rsid w:val="00E3035D"/>
    <w:rsid w:val="00E32145"/>
    <w:rsid w:val="00E322F3"/>
    <w:rsid w:val="00E37385"/>
    <w:rsid w:val="00E4282D"/>
    <w:rsid w:val="00E4415E"/>
    <w:rsid w:val="00E45EA5"/>
    <w:rsid w:val="00E52810"/>
    <w:rsid w:val="00E542EA"/>
    <w:rsid w:val="00E55D74"/>
    <w:rsid w:val="00E57034"/>
    <w:rsid w:val="00E60C99"/>
    <w:rsid w:val="00E62CB7"/>
    <w:rsid w:val="00E66F55"/>
    <w:rsid w:val="00E67918"/>
    <w:rsid w:val="00E723AF"/>
    <w:rsid w:val="00E75F5C"/>
    <w:rsid w:val="00E76694"/>
    <w:rsid w:val="00E77496"/>
    <w:rsid w:val="00E8185B"/>
    <w:rsid w:val="00E834F4"/>
    <w:rsid w:val="00E8394E"/>
    <w:rsid w:val="00E85661"/>
    <w:rsid w:val="00E91148"/>
    <w:rsid w:val="00EA2296"/>
    <w:rsid w:val="00EA2AB5"/>
    <w:rsid w:val="00EA4346"/>
    <w:rsid w:val="00EA51D4"/>
    <w:rsid w:val="00EA6114"/>
    <w:rsid w:val="00EB0490"/>
    <w:rsid w:val="00EB1534"/>
    <w:rsid w:val="00EB2C09"/>
    <w:rsid w:val="00EB2F7C"/>
    <w:rsid w:val="00EB4008"/>
    <w:rsid w:val="00EB6631"/>
    <w:rsid w:val="00EB788C"/>
    <w:rsid w:val="00EC2C1C"/>
    <w:rsid w:val="00EC2E41"/>
    <w:rsid w:val="00EE268C"/>
    <w:rsid w:val="00EF02FD"/>
    <w:rsid w:val="00EF139D"/>
    <w:rsid w:val="00EF278B"/>
    <w:rsid w:val="00EF7C4F"/>
    <w:rsid w:val="00F06D86"/>
    <w:rsid w:val="00F079C7"/>
    <w:rsid w:val="00F11FA1"/>
    <w:rsid w:val="00F1343C"/>
    <w:rsid w:val="00F135CE"/>
    <w:rsid w:val="00F135F6"/>
    <w:rsid w:val="00F13879"/>
    <w:rsid w:val="00F153EB"/>
    <w:rsid w:val="00F15829"/>
    <w:rsid w:val="00F2095C"/>
    <w:rsid w:val="00F24657"/>
    <w:rsid w:val="00F25DD1"/>
    <w:rsid w:val="00F27F6F"/>
    <w:rsid w:val="00F34EDC"/>
    <w:rsid w:val="00F35008"/>
    <w:rsid w:val="00F40B62"/>
    <w:rsid w:val="00F43835"/>
    <w:rsid w:val="00F46643"/>
    <w:rsid w:val="00F51E95"/>
    <w:rsid w:val="00F55D8C"/>
    <w:rsid w:val="00F56D69"/>
    <w:rsid w:val="00F57A2B"/>
    <w:rsid w:val="00F65497"/>
    <w:rsid w:val="00F664B9"/>
    <w:rsid w:val="00F672C0"/>
    <w:rsid w:val="00F6749E"/>
    <w:rsid w:val="00F6779F"/>
    <w:rsid w:val="00F70BD9"/>
    <w:rsid w:val="00F73A00"/>
    <w:rsid w:val="00F835CE"/>
    <w:rsid w:val="00F85DD9"/>
    <w:rsid w:val="00F85F10"/>
    <w:rsid w:val="00F869BA"/>
    <w:rsid w:val="00F90171"/>
    <w:rsid w:val="00F948CB"/>
    <w:rsid w:val="00FA3700"/>
    <w:rsid w:val="00FA713E"/>
    <w:rsid w:val="00FB0226"/>
    <w:rsid w:val="00FB0FCD"/>
    <w:rsid w:val="00FB13B5"/>
    <w:rsid w:val="00FB2918"/>
    <w:rsid w:val="00FB49EE"/>
    <w:rsid w:val="00FC0B24"/>
    <w:rsid w:val="00FC667A"/>
    <w:rsid w:val="00FD2B9E"/>
    <w:rsid w:val="00FD539C"/>
    <w:rsid w:val="00FD544B"/>
    <w:rsid w:val="00FE0ED0"/>
    <w:rsid w:val="00FE0F43"/>
    <w:rsid w:val="00FE48C1"/>
    <w:rsid w:val="00FE4CB0"/>
    <w:rsid w:val="00FE6F87"/>
    <w:rsid w:val="00FF131A"/>
    <w:rsid w:val="00FF3886"/>
    <w:rsid w:val="00FF4307"/>
    <w:rsid w:val="00FF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#"/>
  <w14:docId w14:val="5279CFD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l-G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5497"/>
    <w:pPr>
      <w:spacing w:before="40" w:after="160" w:line="288" w:lineRule="auto"/>
    </w:pPr>
  </w:style>
  <w:style w:type="paragraph" w:styleId="1">
    <w:name w:val="heading 1"/>
    <w:basedOn w:val="a0"/>
    <w:next w:val="a0"/>
    <w:link w:val="1Char"/>
    <w:uiPriority w:val="8"/>
    <w:unhideWhenUsed/>
    <w:qFormat/>
    <w:rsid w:val="00525A9B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1481AB" w:themeColor="accent1" w:themeShade="BF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3F73A0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6E0F6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554D24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BB242B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Επικεφαλίδα 1 Char"/>
    <w:basedOn w:val="a1"/>
    <w:link w:val="1"/>
    <w:uiPriority w:val="8"/>
    <w:rsid w:val="00525A9B"/>
    <w:rPr>
      <w:rFonts w:asciiTheme="majorHAnsi" w:eastAsiaTheme="majorEastAsia" w:hAnsiTheme="majorHAnsi" w:cstheme="majorBidi"/>
      <w:b/>
      <w:caps/>
      <w:color w:val="1481AB" w:themeColor="accent1" w:themeShade="BF"/>
      <w:kern w:val="20"/>
      <w:sz w:val="28"/>
      <w:szCs w:val="20"/>
    </w:rPr>
  </w:style>
  <w:style w:type="character" w:customStyle="1" w:styleId="2Char">
    <w:name w:val="Επικεφαλίδα 2 Char"/>
    <w:basedOn w:val="a1"/>
    <w:link w:val="2"/>
    <w:uiPriority w:val="9"/>
    <w:rsid w:val="003F73A0"/>
    <w:rPr>
      <w:rFonts w:asciiTheme="majorHAnsi" w:eastAsiaTheme="majorEastAsia" w:hAnsiTheme="majorHAnsi" w:cstheme="majorBidi"/>
      <w:color w:val="1481AB" w:themeColor="accent1" w:themeShade="BF"/>
      <w:kern w:val="20"/>
      <w:sz w:val="26"/>
      <w:szCs w:val="26"/>
    </w:rPr>
  </w:style>
  <w:style w:type="paragraph" w:styleId="a4">
    <w:name w:val="Salutation"/>
    <w:basedOn w:val="a0"/>
    <w:link w:val="Char"/>
    <w:uiPriority w:val="4"/>
    <w:unhideWhenUsed/>
    <w:qFormat/>
    <w:rsid w:val="003F73A0"/>
    <w:pPr>
      <w:spacing w:before="720"/>
    </w:pPr>
  </w:style>
  <w:style w:type="character" w:customStyle="1" w:styleId="Char">
    <w:name w:val="Χαιρετισμός Char"/>
    <w:basedOn w:val="a1"/>
    <w:link w:val="a4"/>
    <w:uiPriority w:val="4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5">
    <w:name w:val="Closing"/>
    <w:basedOn w:val="a0"/>
    <w:next w:val="a6"/>
    <w:link w:val="Char0"/>
    <w:uiPriority w:val="6"/>
    <w:unhideWhenUsed/>
    <w:qFormat/>
    <w:rsid w:val="003F73A0"/>
    <w:pPr>
      <w:spacing w:before="480" w:after="960" w:line="240" w:lineRule="auto"/>
    </w:pPr>
  </w:style>
  <w:style w:type="character" w:customStyle="1" w:styleId="Char0">
    <w:name w:val="Κλείσιμο Char"/>
    <w:basedOn w:val="a1"/>
    <w:link w:val="a5"/>
    <w:uiPriority w:val="6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6">
    <w:name w:val="Signature"/>
    <w:basedOn w:val="a0"/>
    <w:link w:val="Char1"/>
    <w:uiPriority w:val="7"/>
    <w:unhideWhenUsed/>
    <w:qFormat/>
    <w:rsid w:val="00EB788C"/>
    <w:pPr>
      <w:spacing w:after="0"/>
    </w:pPr>
    <w:rPr>
      <w:b/>
      <w:bCs/>
    </w:rPr>
  </w:style>
  <w:style w:type="character" w:customStyle="1" w:styleId="Char1">
    <w:name w:val="Υπογραφή Char"/>
    <w:basedOn w:val="a1"/>
    <w:link w:val="a6"/>
    <w:uiPriority w:val="7"/>
    <w:rsid w:val="00EB788C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character" w:styleId="a7">
    <w:name w:val="Strong"/>
    <w:basedOn w:val="a1"/>
    <w:uiPriority w:val="22"/>
    <w:qFormat/>
    <w:rsid w:val="003F73A0"/>
    <w:rPr>
      <w:b/>
      <w:bCs/>
    </w:rPr>
  </w:style>
  <w:style w:type="paragraph" w:customStyle="1" w:styleId="a8">
    <w:name w:val="Στοιχεία επικοινωνίας"/>
    <w:basedOn w:val="a0"/>
    <w:uiPriority w:val="1"/>
    <w:qFormat/>
    <w:rsid w:val="003F73A0"/>
    <w:pPr>
      <w:spacing w:before="0" w:after="0"/>
    </w:pPr>
  </w:style>
  <w:style w:type="paragraph" w:styleId="Web">
    <w:name w:val="Normal (Web)"/>
    <w:basedOn w:val="a0"/>
    <w:uiPriority w:val="99"/>
    <w:semiHidden/>
    <w:unhideWhenUsed/>
    <w:rsid w:val="004B6B3F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styleId="a9">
    <w:name w:val="header"/>
    <w:basedOn w:val="a0"/>
    <w:link w:val="Char2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2">
    <w:name w:val="Κεφαλίδα Char"/>
    <w:basedOn w:val="a1"/>
    <w:link w:val="a9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a">
    <w:name w:val="footer"/>
    <w:basedOn w:val="a0"/>
    <w:link w:val="Char3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3">
    <w:name w:val="Υποσέλιδο Char"/>
    <w:basedOn w:val="a1"/>
    <w:link w:val="aa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b">
    <w:name w:val="Placeholder Text"/>
    <w:basedOn w:val="a1"/>
    <w:uiPriority w:val="99"/>
    <w:semiHidden/>
    <w:rsid w:val="00F85F10"/>
    <w:rPr>
      <w:color w:val="808080"/>
    </w:rPr>
  </w:style>
  <w:style w:type="paragraph" w:customStyle="1" w:styleId="ac">
    <w:name w:val="Λογότυπο"/>
    <w:basedOn w:val="a0"/>
    <w:qFormat/>
    <w:rsid w:val="00F85F10"/>
    <w:pPr>
      <w:spacing w:after="0"/>
      <w:ind w:left="-2160"/>
    </w:pPr>
  </w:style>
  <w:style w:type="paragraph" w:customStyle="1" w:styleId="Web0">
    <w:name w:val="Τοποθεσία Web"/>
    <w:basedOn w:val="a0"/>
    <w:qFormat/>
    <w:rsid w:val="00F85F10"/>
    <w:pPr>
      <w:ind w:left="-2160"/>
    </w:pPr>
  </w:style>
  <w:style w:type="paragraph" w:customStyle="1" w:styleId="ad">
    <w:name w:val="Όνομα"/>
    <w:basedOn w:val="a0"/>
    <w:qFormat/>
    <w:rsid w:val="00F85F10"/>
    <w:rPr>
      <w:b/>
    </w:rPr>
  </w:style>
  <w:style w:type="paragraph" w:styleId="ae">
    <w:name w:val="Title"/>
    <w:basedOn w:val="1"/>
    <w:next w:val="a0"/>
    <w:link w:val="Char4"/>
    <w:uiPriority w:val="10"/>
    <w:qFormat/>
    <w:rsid w:val="006678EB"/>
    <w:rPr>
      <w:color w:val="0D5672" w:themeColor="accent1" w:themeShade="80"/>
    </w:rPr>
  </w:style>
  <w:style w:type="character" w:customStyle="1" w:styleId="Char4">
    <w:name w:val="Τίτλος Char"/>
    <w:basedOn w:val="a1"/>
    <w:link w:val="ae"/>
    <w:uiPriority w:val="10"/>
    <w:rsid w:val="006678EB"/>
    <w:rPr>
      <w:rFonts w:asciiTheme="majorHAnsi" w:eastAsiaTheme="majorEastAsia" w:hAnsiTheme="majorHAnsi" w:cstheme="majorBidi"/>
      <w:caps/>
      <w:color w:val="0D5672" w:themeColor="accent1" w:themeShade="80"/>
      <w:kern w:val="20"/>
      <w:sz w:val="20"/>
      <w:szCs w:val="20"/>
    </w:rPr>
  </w:style>
  <w:style w:type="paragraph" w:styleId="af">
    <w:name w:val="No Spacing"/>
    <w:uiPriority w:val="1"/>
    <w:qFormat/>
    <w:rsid w:val="00D90AFC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f0">
    <w:name w:val="Balloon Text"/>
    <w:basedOn w:val="a0"/>
    <w:link w:val="Char5"/>
    <w:uiPriority w:val="99"/>
    <w:semiHidden/>
    <w:unhideWhenUsed/>
    <w:rsid w:val="0019415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5">
    <w:name w:val="Κείμενο πλαισίου Char"/>
    <w:basedOn w:val="a1"/>
    <w:link w:val="af0"/>
    <w:uiPriority w:val="99"/>
    <w:semiHidden/>
    <w:rsid w:val="00194157"/>
    <w:rPr>
      <w:rFonts w:ascii="Segoe UI" w:eastAsiaTheme="minorHAnsi" w:hAnsi="Segoe UI" w:cs="Segoe UI"/>
      <w:color w:val="595959" w:themeColor="text1" w:themeTint="A6"/>
      <w:kern w:val="20"/>
      <w:sz w:val="18"/>
      <w:szCs w:val="18"/>
    </w:rPr>
  </w:style>
  <w:style w:type="character" w:styleId="-">
    <w:name w:val="Hyperlink"/>
    <w:basedOn w:val="a1"/>
    <w:uiPriority w:val="99"/>
    <w:unhideWhenUsed/>
    <w:rsid w:val="00D40C8C"/>
    <w:rPr>
      <w:color w:val="6EAC1C" w:themeColor="hyperlink"/>
      <w:u w:val="single"/>
    </w:rPr>
  </w:style>
  <w:style w:type="character" w:customStyle="1" w:styleId="UnresolvedMention1">
    <w:name w:val="Unresolved Mention1"/>
    <w:basedOn w:val="a1"/>
    <w:uiPriority w:val="99"/>
    <w:semiHidden/>
    <w:rsid w:val="00D40C8C"/>
    <w:rPr>
      <w:color w:val="605E5C"/>
      <w:shd w:val="clear" w:color="auto" w:fill="E1DFDD"/>
    </w:rPr>
  </w:style>
  <w:style w:type="paragraph" w:styleId="af1">
    <w:name w:val="List Paragraph"/>
    <w:basedOn w:val="a0"/>
    <w:link w:val="Char6"/>
    <w:uiPriority w:val="34"/>
    <w:qFormat/>
    <w:rsid w:val="00621135"/>
    <w:pPr>
      <w:spacing w:before="0" w:line="259" w:lineRule="auto"/>
      <w:ind w:left="720"/>
      <w:contextualSpacing/>
    </w:pPr>
    <w:rPr>
      <w:sz w:val="22"/>
      <w:szCs w:val="22"/>
      <w:lang w:eastAsia="en-US"/>
    </w:rPr>
  </w:style>
  <w:style w:type="table" w:styleId="af2">
    <w:name w:val="Table Grid"/>
    <w:basedOn w:val="a2"/>
    <w:uiPriority w:val="39"/>
    <w:rsid w:val="00621135"/>
    <w:rPr>
      <w:rFonts w:eastAsiaTheme="minorHAnsi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21">
    <w:name w:val="Grid Table 4 - Accent 21"/>
    <w:basedOn w:val="a2"/>
    <w:uiPriority w:val="49"/>
    <w:rsid w:val="00663FA7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5Dark-Accent21">
    <w:name w:val="Grid Table 5 Dark - Accent 21"/>
    <w:basedOn w:val="a2"/>
    <w:uiPriority w:val="50"/>
    <w:rsid w:val="00B500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character" w:customStyle="1" w:styleId="10">
    <w:name w:val="Ανεπίλυτη αναφορά1"/>
    <w:basedOn w:val="a1"/>
    <w:uiPriority w:val="99"/>
    <w:semiHidden/>
    <w:unhideWhenUsed/>
    <w:rsid w:val="00EF278B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5C77DA"/>
    <w:pPr>
      <w:keepNext/>
      <w:keepLines/>
      <w:spacing w:before="240" w:after="0" w:line="259" w:lineRule="auto"/>
      <w:contextualSpacing w:val="0"/>
      <w:outlineLvl w:val="9"/>
    </w:pPr>
    <w:rPr>
      <w:b w:val="0"/>
      <w:caps w:val="0"/>
      <w:sz w:val="32"/>
      <w:szCs w:val="32"/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5C77DA"/>
    <w:pPr>
      <w:spacing w:after="100"/>
    </w:pPr>
  </w:style>
  <w:style w:type="character" w:customStyle="1" w:styleId="Char6">
    <w:name w:val="Παράγραφος λίστας Char"/>
    <w:link w:val="af1"/>
    <w:uiPriority w:val="34"/>
    <w:rsid w:val="009B2929"/>
    <w:rPr>
      <w:sz w:val="22"/>
      <w:szCs w:val="22"/>
      <w:lang w:eastAsia="en-US"/>
    </w:rPr>
  </w:style>
  <w:style w:type="table" w:customStyle="1" w:styleId="4-11">
    <w:name w:val="Πίνακας 4 με πλέγμα - Έμφαση 11"/>
    <w:basedOn w:val="a2"/>
    <w:uiPriority w:val="49"/>
    <w:rsid w:val="009B2929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customStyle="1" w:styleId="ListBullet1Bold">
    <w:name w:val="List Bullet 1 Bold"/>
    <w:basedOn w:val="a"/>
    <w:rsid w:val="009B2929"/>
    <w:pPr>
      <w:numPr>
        <w:numId w:val="0"/>
      </w:numPr>
      <w:tabs>
        <w:tab w:val="left" w:pos="567"/>
      </w:tabs>
      <w:spacing w:before="120" w:after="0" w:line="360" w:lineRule="auto"/>
      <w:contextualSpacing w:val="0"/>
      <w:jc w:val="both"/>
    </w:pPr>
    <w:rPr>
      <w:rFonts w:ascii="Verdana" w:eastAsia="PMingLiU" w:hAnsi="Verdana" w:cs="Times New Roman"/>
      <w:b/>
      <w:bCs/>
      <w:sz w:val="20"/>
      <w:szCs w:val="20"/>
      <w:lang w:val="en-US" w:eastAsia="en-US"/>
    </w:rPr>
  </w:style>
  <w:style w:type="paragraph" w:styleId="a">
    <w:name w:val="List Bullet"/>
    <w:basedOn w:val="a0"/>
    <w:uiPriority w:val="99"/>
    <w:semiHidden/>
    <w:unhideWhenUsed/>
    <w:rsid w:val="009B2929"/>
    <w:pPr>
      <w:numPr>
        <w:numId w:val="5"/>
      </w:numPr>
      <w:contextualSpacing/>
    </w:pPr>
  </w:style>
  <w:style w:type="paragraph" w:customStyle="1" w:styleId="Style1">
    <w:name w:val="Style1"/>
    <w:basedOn w:val="3"/>
    <w:link w:val="Style1Char"/>
    <w:qFormat/>
    <w:rsid w:val="006E0F69"/>
  </w:style>
  <w:style w:type="paragraph" w:styleId="20">
    <w:name w:val="toc 2"/>
    <w:basedOn w:val="a0"/>
    <w:next w:val="a0"/>
    <w:autoRedefine/>
    <w:uiPriority w:val="39"/>
    <w:unhideWhenUsed/>
    <w:rsid w:val="006E0F69"/>
    <w:pPr>
      <w:spacing w:after="100"/>
      <w:ind w:left="240"/>
    </w:pPr>
  </w:style>
  <w:style w:type="character" w:customStyle="1" w:styleId="3Char">
    <w:name w:val="Επικεφαλίδα 3 Char"/>
    <w:basedOn w:val="a1"/>
    <w:link w:val="3"/>
    <w:uiPriority w:val="9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Style1Char">
    <w:name w:val="Style1 Char"/>
    <w:basedOn w:val="3Char"/>
    <w:link w:val="Style1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paragraph" w:styleId="30">
    <w:name w:val="toc 3"/>
    <w:basedOn w:val="a0"/>
    <w:next w:val="a0"/>
    <w:autoRedefine/>
    <w:uiPriority w:val="39"/>
    <w:unhideWhenUsed/>
    <w:rsid w:val="006E0F69"/>
    <w:pPr>
      <w:spacing w:after="100"/>
      <w:ind w:left="480"/>
    </w:pPr>
  </w:style>
  <w:style w:type="character" w:customStyle="1" w:styleId="4Char">
    <w:name w:val="Επικεφαλίδα 4 Char"/>
    <w:basedOn w:val="a1"/>
    <w:link w:val="4"/>
    <w:uiPriority w:val="9"/>
    <w:semiHidden/>
    <w:rsid w:val="00554D2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af4">
    <w:name w:val="Body Text"/>
    <w:basedOn w:val="a0"/>
    <w:link w:val="Char7"/>
    <w:rsid w:val="00554D24"/>
    <w:pPr>
      <w:overflowPunct w:val="0"/>
      <w:autoSpaceDE w:val="0"/>
      <w:autoSpaceDN w:val="0"/>
      <w:adjustRightInd w:val="0"/>
      <w:spacing w:before="120" w:after="120" w:line="240" w:lineRule="auto"/>
      <w:ind w:left="2160"/>
      <w:textAlignment w:val="baseline"/>
    </w:pPr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Char7">
    <w:name w:val="Σώμα κειμένου Char"/>
    <w:basedOn w:val="a1"/>
    <w:link w:val="af4"/>
    <w:rsid w:val="00554D24"/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21">
    <w:name w:val="Ανεπίλυτη αναφορά2"/>
    <w:basedOn w:val="a1"/>
    <w:uiPriority w:val="99"/>
    <w:semiHidden/>
    <w:unhideWhenUsed/>
    <w:rsid w:val="00DF514A"/>
    <w:rPr>
      <w:color w:val="605E5C"/>
      <w:shd w:val="clear" w:color="auto" w:fill="E1DFDD"/>
    </w:rPr>
  </w:style>
  <w:style w:type="character" w:styleId="af5">
    <w:name w:val="annotation reference"/>
    <w:basedOn w:val="a1"/>
    <w:uiPriority w:val="99"/>
    <w:semiHidden/>
    <w:unhideWhenUsed/>
    <w:rsid w:val="002D4B2E"/>
    <w:rPr>
      <w:sz w:val="16"/>
      <w:szCs w:val="16"/>
    </w:rPr>
  </w:style>
  <w:style w:type="paragraph" w:styleId="af6">
    <w:name w:val="annotation text"/>
    <w:basedOn w:val="a0"/>
    <w:link w:val="Char8"/>
    <w:uiPriority w:val="99"/>
    <w:unhideWhenUsed/>
    <w:rsid w:val="002D4B2E"/>
    <w:pPr>
      <w:spacing w:line="240" w:lineRule="auto"/>
    </w:pPr>
    <w:rPr>
      <w:sz w:val="20"/>
      <w:szCs w:val="20"/>
    </w:rPr>
  </w:style>
  <w:style w:type="character" w:customStyle="1" w:styleId="Char8">
    <w:name w:val="Κείμενο σχολίου Char"/>
    <w:basedOn w:val="a1"/>
    <w:link w:val="af6"/>
    <w:uiPriority w:val="99"/>
    <w:rsid w:val="002D4B2E"/>
    <w:rPr>
      <w:sz w:val="20"/>
      <w:szCs w:val="20"/>
    </w:rPr>
  </w:style>
  <w:style w:type="paragraph" w:styleId="af7">
    <w:name w:val="annotation subject"/>
    <w:basedOn w:val="af6"/>
    <w:next w:val="af6"/>
    <w:link w:val="Char9"/>
    <w:uiPriority w:val="99"/>
    <w:semiHidden/>
    <w:unhideWhenUsed/>
    <w:rsid w:val="002D4B2E"/>
    <w:rPr>
      <w:b/>
      <w:bCs/>
    </w:rPr>
  </w:style>
  <w:style w:type="character" w:customStyle="1" w:styleId="Char9">
    <w:name w:val="Θέμα σχολίου Char"/>
    <w:basedOn w:val="Char8"/>
    <w:link w:val="af7"/>
    <w:uiPriority w:val="99"/>
    <w:semiHidden/>
    <w:rsid w:val="002D4B2E"/>
    <w:rPr>
      <w:b/>
      <w:bCs/>
      <w:sz w:val="20"/>
      <w:szCs w:val="20"/>
    </w:rPr>
  </w:style>
  <w:style w:type="character" w:customStyle="1" w:styleId="6Char">
    <w:name w:val="Επικεφαλίδα 6 Char"/>
    <w:basedOn w:val="a1"/>
    <w:link w:val="6"/>
    <w:uiPriority w:val="9"/>
    <w:semiHidden/>
    <w:rsid w:val="00BB242B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q4iawc">
    <w:name w:val="q4iawc"/>
    <w:basedOn w:val="a1"/>
    <w:rsid w:val="007B33B4"/>
  </w:style>
  <w:style w:type="paragraph" w:styleId="-HTML">
    <w:name w:val="HTML Preformatted"/>
    <w:basedOn w:val="a0"/>
    <w:link w:val="-HTMLChar"/>
    <w:uiPriority w:val="99"/>
    <w:semiHidden/>
    <w:unhideWhenUsed/>
    <w:rsid w:val="00FB0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1"/>
    <w:link w:val="-HTML"/>
    <w:uiPriority w:val="99"/>
    <w:semiHidden/>
    <w:rsid w:val="00FB0FCD"/>
    <w:rPr>
      <w:rFonts w:ascii="Courier New" w:eastAsia="Times New Roman" w:hAnsi="Courier New" w:cs="Courier New"/>
      <w:sz w:val="20"/>
      <w:szCs w:val="20"/>
      <w:lang w:eastAsia="el-GR"/>
    </w:rPr>
  </w:style>
  <w:style w:type="paragraph" w:customStyle="1" w:styleId="breadcrumb-item">
    <w:name w:val="breadcrumb-item"/>
    <w:basedOn w:val="a0"/>
    <w:rsid w:val="003D1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07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0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4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4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18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36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8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99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85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8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9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0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2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5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7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598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2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9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4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9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3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61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9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43008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69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4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2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7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81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5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dedservices.gr" TargetMode="External"/><Relationship Id="rId3" Type="http://schemas.openxmlformats.org/officeDocument/2006/relationships/image" Target="media/image16.png"/><Relationship Id="rId7" Type="http://schemas.openxmlformats.org/officeDocument/2006/relationships/hyperlink" Target="mailto:info@wideservices.gr" TargetMode="External"/><Relationship Id="rId2" Type="http://schemas.openxmlformats.org/officeDocument/2006/relationships/image" Target="media/image15.jpeg"/><Relationship Id="rId1" Type="http://schemas.openxmlformats.org/officeDocument/2006/relationships/image" Target="media/image14.png"/><Relationship Id="rId6" Type="http://schemas.openxmlformats.org/officeDocument/2006/relationships/hyperlink" Target="http://www.widedservices.gr" TargetMode="External"/><Relationship Id="rId5" Type="http://schemas.openxmlformats.org/officeDocument/2006/relationships/image" Target="media/image18.png"/><Relationship Id="rId4" Type="http://schemas.openxmlformats.org/officeDocument/2006/relationships/image" Target="media/image17.png"/><Relationship Id="rId9" Type="http://schemas.openxmlformats.org/officeDocument/2006/relationships/hyperlink" Target="mailto:info@wideservices.g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atselasm\AppData\Roaming\Microsoft\Templates\&#917;&#958;&#945;&#947;&#969;&#957;&#953;&#954;&#972;%20&#949;&#960;&#953;&#963;&#964;&#959;&#955;&#972;&#967;&#945;&#961;&#964;&#959;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3197CA6-308A-4841-A310-300E36775F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90177D3-0391-4965-A050-27EB09DF62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DDE4A2-1439-4D03-9F89-0AC06C8EC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ED74A8-3B5E-46DD-932C-D963102FAA4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Εξαγωνικό επιστολόχαρτο</Template>
  <TotalTime>0</TotalTime>
  <Pages>9</Pages>
  <Words>905</Words>
  <Characters>4888</Characters>
  <Application>Microsoft Office Word</Application>
  <DocSecurity>0</DocSecurity>
  <Lines>40</Lines>
  <Paragraphs>11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2023-02-20T06:56:00Z</dcterms:created>
  <dcterms:modified xsi:type="dcterms:W3CDTF">2023-09-17T18:04:00Z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