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778D7727" w:rsidR="00061F62" w:rsidRPr="005E7F07" w:rsidRDefault="00654415" w:rsidP="007771A0">
          <w:pPr>
            <w:pStyle w:val="af3"/>
            <w:rPr>
              <w:rFonts w:asciiTheme="minorHAnsi" w:hAnsiTheme="minorHAnsi" w:cstheme="minorHAnsi"/>
              <w:color w:val="000000" w:themeColor="text1"/>
              <w:sz w:val="24"/>
              <w:szCs w:val="24"/>
            </w:rPr>
          </w:pPr>
          <w:r w:rsidRPr="005E7F07">
            <w:rPr>
              <w:rFonts w:asciiTheme="minorHAnsi" w:hAnsiTheme="minorHAnsi" w:cstheme="minorHAnsi"/>
              <w:color w:val="000000" w:themeColor="text1"/>
              <w:sz w:val="24"/>
              <w:szCs w:val="24"/>
            </w:rPr>
            <w:t>Table of Content</w:t>
          </w:r>
        </w:p>
        <w:p w14:paraId="4B4641CA" w14:textId="23A08170" w:rsidR="00A53B98" w:rsidRPr="005E7F07" w:rsidRDefault="00061F62" w:rsidP="007771A0">
          <w:pPr>
            <w:pStyle w:val="30"/>
            <w:tabs>
              <w:tab w:val="right" w:pos="9620"/>
            </w:tabs>
            <w:rPr>
              <w:rFonts w:cstheme="minorHAnsi"/>
              <w:noProof/>
              <w:kern w:val="2"/>
              <w:lang w:eastAsia="el-GR"/>
              <w14:ligatures w14:val="standardContextual"/>
            </w:rPr>
          </w:pPr>
          <w:r w:rsidRPr="005E7F07">
            <w:rPr>
              <w:rFonts w:cstheme="minorHAnsi"/>
              <w:color w:val="000000" w:themeColor="text1"/>
            </w:rPr>
            <w:fldChar w:fldCharType="begin"/>
          </w:r>
          <w:r w:rsidRPr="005E7F07">
            <w:rPr>
              <w:rFonts w:cstheme="minorHAnsi"/>
              <w:color w:val="000000" w:themeColor="text1"/>
            </w:rPr>
            <w:instrText xml:space="preserve"> TOC \o "1-3" \h \z \u </w:instrText>
          </w:r>
          <w:r w:rsidRPr="005E7F07">
            <w:rPr>
              <w:rFonts w:cstheme="minorHAnsi"/>
              <w:color w:val="000000" w:themeColor="text1"/>
            </w:rPr>
            <w:fldChar w:fldCharType="separate"/>
          </w:r>
          <w:hyperlink w:anchor="_Toc145877068" w:history="1">
            <w:r w:rsidR="00A53B98" w:rsidRPr="005E7F07">
              <w:rPr>
                <w:rStyle w:val="-"/>
                <w:rFonts w:cstheme="minorHAnsi"/>
                <w:noProof/>
                <w:lang w:val="en-US"/>
              </w:rPr>
              <w:t>Installation</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_Toc145877068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1</w:t>
            </w:r>
            <w:r w:rsidR="00A53B98" w:rsidRPr="005E7F07">
              <w:rPr>
                <w:rFonts w:cstheme="minorHAnsi"/>
                <w:noProof/>
                <w:webHidden/>
              </w:rPr>
              <w:fldChar w:fldCharType="end"/>
            </w:r>
          </w:hyperlink>
        </w:p>
        <w:p w14:paraId="6156B434" w14:textId="0D6B08B9" w:rsidR="00A53B98" w:rsidRPr="005E7F07" w:rsidRDefault="00000000" w:rsidP="007771A0">
          <w:pPr>
            <w:pStyle w:val="30"/>
            <w:tabs>
              <w:tab w:val="right" w:pos="9620"/>
            </w:tabs>
            <w:rPr>
              <w:rFonts w:cstheme="minorHAnsi"/>
              <w:noProof/>
              <w:kern w:val="2"/>
              <w:lang w:eastAsia="el-GR"/>
              <w14:ligatures w14:val="standardContextual"/>
            </w:rPr>
          </w:pPr>
          <w:hyperlink w:anchor="_Toc145877069" w:history="1">
            <w:r w:rsidR="00A53B98" w:rsidRPr="005E7F07">
              <w:rPr>
                <w:rStyle w:val="-"/>
                <w:rFonts w:cstheme="minorHAnsi"/>
                <w:noProof/>
              </w:rPr>
              <w:t>Locating the Plugin</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_Toc145877069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2</w:t>
            </w:r>
            <w:r w:rsidR="00A53B98" w:rsidRPr="005E7F07">
              <w:rPr>
                <w:rFonts w:cstheme="minorHAnsi"/>
                <w:noProof/>
                <w:webHidden/>
              </w:rPr>
              <w:fldChar w:fldCharType="end"/>
            </w:r>
          </w:hyperlink>
        </w:p>
        <w:p w14:paraId="564C1637" w14:textId="783CEDB5" w:rsidR="00A53B98" w:rsidRPr="005E7F07" w:rsidRDefault="00000000" w:rsidP="007771A0">
          <w:pPr>
            <w:pStyle w:val="30"/>
            <w:tabs>
              <w:tab w:val="right" w:pos="9620"/>
            </w:tabs>
            <w:rPr>
              <w:rFonts w:cstheme="minorHAnsi"/>
              <w:noProof/>
              <w:kern w:val="2"/>
              <w:lang w:eastAsia="el-GR"/>
              <w14:ligatures w14:val="standardContextual"/>
            </w:rPr>
          </w:pPr>
          <w:hyperlink w:anchor="_Toc145877070" w:history="1">
            <w:r w:rsidR="00A53B98" w:rsidRPr="005E7F07">
              <w:rPr>
                <w:rStyle w:val="-"/>
                <w:rFonts w:cstheme="minorHAnsi"/>
                <w:noProof/>
                <w:lang w:val="en-US"/>
              </w:rPr>
              <w:t>Visibility and Access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_Toc145877070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2</w:t>
            </w:r>
            <w:r w:rsidR="00A53B98" w:rsidRPr="005E7F07">
              <w:rPr>
                <w:rFonts w:cstheme="minorHAnsi"/>
                <w:noProof/>
                <w:webHidden/>
              </w:rPr>
              <w:fldChar w:fldCharType="end"/>
            </w:r>
          </w:hyperlink>
        </w:p>
        <w:p w14:paraId="3FFD2854" w14:textId="2055B580" w:rsidR="00A53B98" w:rsidRPr="005E7F07" w:rsidRDefault="00000000" w:rsidP="007771A0">
          <w:pPr>
            <w:pStyle w:val="30"/>
            <w:tabs>
              <w:tab w:val="right" w:pos="9620"/>
            </w:tabs>
            <w:rPr>
              <w:rFonts w:cstheme="minorHAnsi"/>
              <w:noProof/>
              <w:kern w:val="2"/>
              <w:lang w:eastAsia="el-GR"/>
              <w14:ligatures w14:val="standardContextual"/>
            </w:rPr>
          </w:pPr>
          <w:hyperlink w:anchor="_Toc145877071" w:history="1">
            <w:r w:rsidR="00A53B98" w:rsidRPr="005E7F07">
              <w:rPr>
                <w:rStyle w:val="-"/>
                <w:rFonts w:cstheme="minorHAnsi"/>
                <w:noProof/>
                <w:lang w:val="en-US"/>
              </w:rPr>
              <w:t>Functionality Overview</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_Toc145877071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4</w:t>
            </w:r>
            <w:r w:rsidR="00A53B98" w:rsidRPr="005E7F07">
              <w:rPr>
                <w:rFonts w:cstheme="minorHAnsi"/>
                <w:noProof/>
                <w:webHidden/>
              </w:rPr>
              <w:fldChar w:fldCharType="end"/>
            </w:r>
          </w:hyperlink>
        </w:p>
        <w:p w14:paraId="6E00EB04" w14:textId="137A56E4" w:rsidR="00A53B98" w:rsidRPr="005E7F07" w:rsidRDefault="00000000" w:rsidP="007771A0">
          <w:pPr>
            <w:pStyle w:val="30"/>
            <w:tabs>
              <w:tab w:val="right" w:pos="9620"/>
            </w:tabs>
            <w:rPr>
              <w:rFonts w:cstheme="minorHAnsi"/>
              <w:noProof/>
              <w:kern w:val="2"/>
              <w:lang w:eastAsia="el-GR"/>
              <w14:ligatures w14:val="standardContextual"/>
            </w:rPr>
          </w:pPr>
          <w:hyperlink w:anchor="_Toc145877072" w:history="1">
            <w:r w:rsidR="00A53B98" w:rsidRPr="005E7F07">
              <w:rPr>
                <w:rStyle w:val="-"/>
                <w:rFonts w:cstheme="minorHAnsi"/>
                <w:noProof/>
                <w:lang w:val="en-US"/>
              </w:rPr>
              <w:t>Structure</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_Toc145877072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5</w:t>
            </w:r>
            <w:r w:rsidR="00A53B98" w:rsidRPr="005E7F07">
              <w:rPr>
                <w:rFonts w:cstheme="minorHAnsi"/>
                <w:noProof/>
                <w:webHidden/>
              </w:rPr>
              <w:fldChar w:fldCharType="end"/>
            </w:r>
          </w:hyperlink>
        </w:p>
        <w:p w14:paraId="3444E3C0" w14:textId="3B51A013" w:rsidR="00A53B98" w:rsidRPr="005E7F07" w:rsidRDefault="00000000" w:rsidP="007771A0">
          <w:pPr>
            <w:pStyle w:val="30"/>
            <w:tabs>
              <w:tab w:val="right" w:pos="9620"/>
            </w:tabs>
            <w:rPr>
              <w:rFonts w:cstheme="minorHAnsi"/>
              <w:noProof/>
              <w:kern w:val="2"/>
              <w:lang w:eastAsia="el-GR"/>
              <w14:ligatures w14:val="standardContextual"/>
            </w:rPr>
          </w:pPr>
          <w:hyperlink w:anchor="_Toc145877073" w:history="1">
            <w:r w:rsidR="00A53B98" w:rsidRPr="005E7F07">
              <w:rPr>
                <w:rStyle w:val="-"/>
                <w:rFonts w:cstheme="minorHAnsi"/>
                <w:noProof/>
                <w:lang w:val="en-US"/>
              </w:rPr>
              <w:t>General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_Toc145877073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5</w:t>
            </w:r>
            <w:r w:rsidR="00A53B98" w:rsidRPr="005E7F07">
              <w:rPr>
                <w:rFonts w:cstheme="minorHAnsi"/>
                <w:noProof/>
                <w:webHidden/>
              </w:rPr>
              <w:fldChar w:fldCharType="end"/>
            </w:r>
          </w:hyperlink>
        </w:p>
        <w:p w14:paraId="51E21AC9" w14:textId="047A9FF8" w:rsidR="00A53B98" w:rsidRPr="005E7F07" w:rsidRDefault="00000000" w:rsidP="007771A0">
          <w:pPr>
            <w:pStyle w:val="30"/>
            <w:tabs>
              <w:tab w:val="right" w:pos="9620"/>
            </w:tabs>
            <w:rPr>
              <w:rFonts w:cstheme="minorHAnsi"/>
              <w:noProof/>
              <w:kern w:val="2"/>
              <w:lang w:eastAsia="el-GR"/>
              <w14:ligatures w14:val="standardContextual"/>
            </w:rPr>
          </w:pPr>
          <w:hyperlink w:anchor="_Toc145877074" w:history="1">
            <w:r w:rsidR="00A53B98" w:rsidRPr="005E7F07">
              <w:rPr>
                <w:rStyle w:val="-"/>
                <w:rFonts w:cstheme="minorHAnsi"/>
                <w:noProof/>
                <w:lang w:val="en-US"/>
              </w:rPr>
              <w:t>Measures by Tool</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_Toc145877074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9</w:t>
            </w:r>
            <w:r w:rsidR="00A53B98" w:rsidRPr="005E7F07">
              <w:rPr>
                <w:rFonts w:cstheme="minorHAnsi"/>
                <w:noProof/>
                <w:webHidden/>
              </w:rPr>
              <w:fldChar w:fldCharType="end"/>
            </w:r>
          </w:hyperlink>
        </w:p>
        <w:p w14:paraId="6A2A6948" w14:textId="5E138979" w:rsidR="00A53B98" w:rsidRPr="005E7F07" w:rsidRDefault="00000000" w:rsidP="007771A0">
          <w:pPr>
            <w:pStyle w:val="30"/>
            <w:tabs>
              <w:tab w:val="right" w:pos="9620"/>
            </w:tabs>
            <w:rPr>
              <w:rFonts w:cstheme="minorHAnsi"/>
              <w:noProof/>
              <w:kern w:val="2"/>
              <w:lang w:eastAsia="el-GR"/>
              <w14:ligatures w14:val="standardContextual"/>
            </w:rPr>
          </w:pPr>
          <w:hyperlink w:anchor="_Toc145877075" w:history="1">
            <w:r w:rsidR="00A53B98" w:rsidRPr="005E7F07">
              <w:rPr>
                <w:rStyle w:val="-"/>
                <w:rFonts w:cstheme="minorHAnsi"/>
                <w:noProof/>
                <w:lang w:val="en-US"/>
              </w:rPr>
              <w:t>Forum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_Toc145877075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11</w:t>
            </w:r>
            <w:r w:rsidR="00A53B98" w:rsidRPr="005E7F07">
              <w:rPr>
                <w:rFonts w:cstheme="minorHAnsi"/>
                <w:noProof/>
                <w:webHidden/>
              </w:rPr>
              <w:fldChar w:fldCharType="end"/>
            </w:r>
          </w:hyperlink>
        </w:p>
        <w:p w14:paraId="7815EE4E" w14:textId="1A71D110" w:rsidR="00A53B98" w:rsidRPr="005E7F07" w:rsidRDefault="00000000" w:rsidP="007771A0">
          <w:pPr>
            <w:pStyle w:val="30"/>
            <w:tabs>
              <w:tab w:val="right" w:pos="9620"/>
            </w:tabs>
            <w:rPr>
              <w:rFonts w:cstheme="minorHAnsi"/>
              <w:noProof/>
              <w:kern w:val="2"/>
              <w:lang w:eastAsia="el-GR"/>
              <w14:ligatures w14:val="standardContextual"/>
            </w:rPr>
          </w:pPr>
          <w:hyperlink w:anchor="_Toc145877076" w:history="1">
            <w:r w:rsidR="00A53B98" w:rsidRPr="005E7F07">
              <w:rPr>
                <w:rStyle w:val="-"/>
                <w:rFonts w:cstheme="minorHAnsi"/>
                <w:noProof/>
                <w:lang w:val="en-US"/>
              </w:rPr>
              <w:t>Quiz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_Toc145877076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15</w:t>
            </w:r>
            <w:r w:rsidR="00A53B98" w:rsidRPr="005E7F07">
              <w:rPr>
                <w:rFonts w:cstheme="minorHAnsi"/>
                <w:noProof/>
                <w:webHidden/>
              </w:rPr>
              <w:fldChar w:fldCharType="end"/>
            </w:r>
          </w:hyperlink>
        </w:p>
        <w:p w14:paraId="6E7AAD5C" w14:textId="7C642FE7" w:rsidR="00635759" w:rsidRPr="005E7F07" w:rsidRDefault="00061F62" w:rsidP="007771A0">
          <w:pPr>
            <w:rPr>
              <w:rFonts w:cstheme="minorHAnsi"/>
              <w:b/>
              <w:bCs/>
              <w:color w:val="000000" w:themeColor="text1"/>
            </w:rPr>
          </w:pPr>
          <w:r w:rsidRPr="005E7F07">
            <w:rPr>
              <w:rFonts w:cstheme="minorHAnsi"/>
              <w:b/>
              <w:bCs/>
              <w:color w:val="000000" w:themeColor="text1"/>
            </w:rPr>
            <w:fldChar w:fldCharType="end"/>
          </w:r>
        </w:p>
      </w:sdtContent>
    </w:sdt>
    <w:p w14:paraId="7DA84488" w14:textId="77777777" w:rsidR="000131CC" w:rsidRPr="005E7F07" w:rsidRDefault="000131CC" w:rsidP="007771A0">
      <w:pPr>
        <w:jc w:val="center"/>
        <w:rPr>
          <w:rFonts w:cstheme="minorHAnsi"/>
          <w:color w:val="000000" w:themeColor="text1"/>
          <w:lang w:val="en-US"/>
        </w:rPr>
      </w:pPr>
    </w:p>
    <w:p w14:paraId="4F59561D" w14:textId="15912E42" w:rsidR="00635759" w:rsidRPr="005E7F07" w:rsidRDefault="00635759" w:rsidP="007771A0">
      <w:pPr>
        <w:jc w:val="center"/>
        <w:rPr>
          <w:rFonts w:cstheme="minorHAnsi"/>
          <w:color w:val="000000" w:themeColor="text1"/>
          <w:lang w:val="en-US"/>
        </w:rPr>
      </w:pPr>
      <w:r w:rsidRPr="005E7F07">
        <w:rPr>
          <w:rFonts w:cstheme="minorHAnsi"/>
          <w:color w:val="000000" w:themeColor="text1"/>
          <w:lang w:val="en-US"/>
        </w:rPr>
        <w:t>B</w:t>
      </w:r>
      <w:r w:rsidR="00C74495" w:rsidRPr="005E7F07">
        <w:rPr>
          <w:rFonts w:cstheme="minorHAnsi"/>
          <w:color w:val="000000" w:themeColor="text1"/>
          <w:lang w:val="en-US"/>
        </w:rPr>
        <w:t>LOCK</w:t>
      </w:r>
      <w:r w:rsidRPr="005E7F07">
        <w:rPr>
          <w:rFonts w:cstheme="minorHAnsi"/>
          <w:color w:val="000000" w:themeColor="text1"/>
          <w:lang w:val="en-US"/>
        </w:rPr>
        <w:t xml:space="preserve"> COURSE STATISTICS</w:t>
      </w:r>
    </w:p>
    <w:p w14:paraId="48A579CE" w14:textId="77777777" w:rsidR="00635759" w:rsidRPr="005E7F07" w:rsidRDefault="00635759" w:rsidP="007771A0">
      <w:pPr>
        <w:jc w:val="center"/>
        <w:rPr>
          <w:rFonts w:cstheme="minorHAnsi"/>
          <w:color w:val="000000" w:themeColor="text1"/>
          <w:lang w:val="en-US"/>
        </w:rPr>
      </w:pPr>
    </w:p>
    <w:p w14:paraId="4CA0BE0B" w14:textId="77777777" w:rsidR="000131CC" w:rsidRPr="005E7F07" w:rsidRDefault="000131CC" w:rsidP="007771A0">
      <w:pPr>
        <w:pStyle w:val="3"/>
        <w:rPr>
          <w:rFonts w:asciiTheme="minorHAnsi" w:hAnsiTheme="minorHAnsi" w:cstheme="minorHAnsi"/>
          <w:color w:val="000000" w:themeColor="text1"/>
          <w:lang w:val="en-US"/>
        </w:rPr>
      </w:pPr>
      <w:bookmarkStart w:id="0" w:name="_Toc145877068"/>
      <w:r w:rsidRPr="005E7F07">
        <w:rPr>
          <w:rFonts w:asciiTheme="minorHAnsi" w:hAnsiTheme="minorHAnsi" w:cstheme="minorHAnsi"/>
          <w:color w:val="000000" w:themeColor="text1"/>
          <w:lang w:val="en-US"/>
        </w:rPr>
        <w:t>Installation</w:t>
      </w:r>
      <w:bookmarkEnd w:id="0"/>
    </w:p>
    <w:p w14:paraId="4DA78875"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 install the plugin, follow these steps:</w:t>
      </w:r>
    </w:p>
    <w:p w14:paraId="2F2ACFE4"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Install Plugin.</w:t>
      </w:r>
    </w:p>
    <w:p w14:paraId="18761A13"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Choose the zip file and upload it.</w:t>
      </w:r>
    </w:p>
    <w:p w14:paraId="209202BE" w14:textId="59D47710"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5E7F07" w:rsidRDefault="00635759" w:rsidP="007771A0">
      <w:pPr>
        <w:rPr>
          <w:rFonts w:cstheme="minorHAnsi"/>
          <w:color w:val="000000" w:themeColor="text1"/>
          <w:lang w:val="en-US"/>
        </w:rPr>
      </w:pPr>
    </w:p>
    <w:p w14:paraId="79CC6AB3" w14:textId="77777777" w:rsidR="00C74495" w:rsidRPr="005E7F07" w:rsidRDefault="00C74495" w:rsidP="007771A0">
      <w:pPr>
        <w:rPr>
          <w:rFonts w:cstheme="minorHAnsi"/>
          <w:color w:val="000000" w:themeColor="text1"/>
          <w:lang w:val="en-US"/>
        </w:rPr>
      </w:pPr>
    </w:p>
    <w:p w14:paraId="0563D5CE" w14:textId="77777777" w:rsidR="00C74495" w:rsidRPr="005E7F07" w:rsidRDefault="00C74495" w:rsidP="007771A0">
      <w:pPr>
        <w:rPr>
          <w:rFonts w:cstheme="minorHAnsi"/>
          <w:color w:val="000000" w:themeColor="text1"/>
          <w:lang w:val="en-US"/>
        </w:rPr>
      </w:pPr>
    </w:p>
    <w:p w14:paraId="4CF12D96" w14:textId="77777777" w:rsidR="00C74495" w:rsidRPr="005E7F07" w:rsidRDefault="00C74495" w:rsidP="007771A0">
      <w:pPr>
        <w:rPr>
          <w:rFonts w:cstheme="minorHAnsi"/>
          <w:color w:val="000000" w:themeColor="text1"/>
          <w:lang w:val="en-US"/>
        </w:rPr>
      </w:pPr>
    </w:p>
    <w:p w14:paraId="03C63C0D" w14:textId="77777777" w:rsidR="000131CC" w:rsidRPr="005E7F07" w:rsidRDefault="000131CC" w:rsidP="007771A0">
      <w:pPr>
        <w:pStyle w:val="3"/>
        <w:rPr>
          <w:rFonts w:asciiTheme="minorHAnsi" w:hAnsiTheme="minorHAnsi" w:cstheme="minorHAnsi"/>
          <w:color w:val="000000" w:themeColor="text1"/>
        </w:rPr>
      </w:pPr>
      <w:bookmarkStart w:id="1" w:name="_Toc145877069"/>
      <w:proofErr w:type="spellStart"/>
      <w:r w:rsidRPr="005E7F07">
        <w:rPr>
          <w:rFonts w:asciiTheme="minorHAnsi" w:hAnsiTheme="minorHAnsi" w:cstheme="minorHAnsi"/>
          <w:color w:val="000000" w:themeColor="text1"/>
        </w:rPr>
        <w:lastRenderedPageBreak/>
        <w:t>Locating</w:t>
      </w:r>
      <w:proofErr w:type="spellEnd"/>
      <w:r w:rsidRPr="005E7F07">
        <w:rPr>
          <w:rFonts w:asciiTheme="minorHAnsi" w:hAnsiTheme="minorHAnsi" w:cstheme="minorHAnsi"/>
          <w:color w:val="000000" w:themeColor="text1"/>
        </w:rPr>
        <w:t xml:space="preserve"> the </w:t>
      </w:r>
      <w:proofErr w:type="spellStart"/>
      <w:r w:rsidRPr="005E7F07">
        <w:rPr>
          <w:rFonts w:asciiTheme="minorHAnsi" w:hAnsiTheme="minorHAnsi" w:cstheme="minorHAnsi"/>
          <w:color w:val="000000" w:themeColor="text1"/>
        </w:rPr>
        <w:t>Plugin</w:t>
      </w:r>
      <w:bookmarkEnd w:id="1"/>
      <w:proofErr w:type="spellEnd"/>
    </w:p>
    <w:p w14:paraId="66FA781E" w14:textId="77777777"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Manage Courses and Categories.</w:t>
      </w:r>
    </w:p>
    <w:p w14:paraId="31DEF5FC" w14:textId="77777777"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The plugin will be displayed in the right panel as a block.</w:t>
      </w:r>
    </w:p>
    <w:p w14:paraId="2A85220E" w14:textId="77777777" w:rsidR="00A46DAC" w:rsidRPr="005E7F07" w:rsidRDefault="00A46DAC" w:rsidP="007771A0">
      <w:pPr>
        <w:pStyle w:val="af1"/>
        <w:rPr>
          <w:rFonts w:cstheme="minorHAnsi"/>
          <w:color w:val="000000" w:themeColor="text1"/>
          <w:sz w:val="24"/>
          <w:szCs w:val="24"/>
          <w:lang w:val="en-US"/>
        </w:rPr>
      </w:pPr>
    </w:p>
    <w:p w14:paraId="460AE1CC" w14:textId="50784FD9"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329C0CBA" wp14:editId="27A10DB2">
            <wp:extent cx="5852172" cy="2941326"/>
            <wp:effectExtent l="0" t="0" r="0" b="0"/>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852172" cy="2941326"/>
                    </a:xfrm>
                    <a:prstGeom prst="rect">
                      <a:avLst/>
                    </a:prstGeom>
                  </pic:spPr>
                </pic:pic>
              </a:graphicData>
            </a:graphic>
          </wp:inline>
        </w:drawing>
      </w:r>
    </w:p>
    <w:p w14:paraId="484A6C3A" w14:textId="77777777" w:rsidR="00A46DAC" w:rsidRPr="005E7F07" w:rsidRDefault="00A46DAC" w:rsidP="007771A0">
      <w:pPr>
        <w:rPr>
          <w:rFonts w:cstheme="minorHAnsi"/>
          <w:color w:val="000000" w:themeColor="text1"/>
          <w:lang w:val="en-US"/>
        </w:rPr>
      </w:pPr>
    </w:p>
    <w:p w14:paraId="4AC234FA" w14:textId="77777777" w:rsidR="000131CC" w:rsidRPr="005E7F07" w:rsidRDefault="000131CC" w:rsidP="007771A0">
      <w:pPr>
        <w:pStyle w:val="3"/>
        <w:rPr>
          <w:rFonts w:asciiTheme="minorHAnsi" w:hAnsiTheme="minorHAnsi" w:cstheme="minorHAnsi"/>
          <w:color w:val="000000" w:themeColor="text1"/>
          <w:lang w:val="en-US"/>
        </w:rPr>
      </w:pPr>
      <w:bookmarkStart w:id="2" w:name="_Toc145877070"/>
      <w:r w:rsidRPr="005E7F07">
        <w:rPr>
          <w:rFonts w:asciiTheme="minorHAnsi" w:hAnsiTheme="minorHAnsi" w:cstheme="minorHAnsi"/>
          <w:color w:val="000000" w:themeColor="text1"/>
          <w:lang w:val="en-US"/>
        </w:rPr>
        <w:t>Visibility and Access</w:t>
      </w:r>
      <w:bookmarkEnd w:id="2"/>
    </w:p>
    <w:p w14:paraId="07E265CD" w14:textId="545C087C"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is accessible to users with roles such as administrator, course administrator, trainer, and editing trainer. </w:t>
      </w:r>
      <w:r w:rsidRPr="005E7F07">
        <w:rPr>
          <w:rFonts w:asciiTheme="minorHAnsi" w:hAnsiTheme="minorHAnsi" w:cstheme="minorHAnsi"/>
          <w:b/>
          <w:bCs/>
          <w:color w:val="000000" w:themeColor="text1"/>
          <w:lang w:val="en-US"/>
        </w:rPr>
        <w:t xml:space="preserve">The block displays statistics for each course that is installed if the option to calculate statistics for the course is enabled in the block </w:t>
      </w:r>
      <w:r w:rsidR="0046124D" w:rsidRPr="005E7F07">
        <w:rPr>
          <w:rFonts w:asciiTheme="minorHAnsi" w:hAnsiTheme="minorHAnsi" w:cstheme="minorHAnsi"/>
          <w:b/>
          <w:bCs/>
          <w:color w:val="000000" w:themeColor="text1"/>
          <w:lang w:val="en-US"/>
        </w:rPr>
        <w:t xml:space="preserve">configuration </w:t>
      </w:r>
      <w:r w:rsidRPr="005E7F07">
        <w:rPr>
          <w:rFonts w:asciiTheme="minorHAnsi" w:hAnsiTheme="minorHAnsi" w:cstheme="minorHAnsi"/>
          <w:b/>
          <w:bCs/>
          <w:color w:val="000000" w:themeColor="text1"/>
          <w:lang w:val="en-US"/>
        </w:rPr>
        <w:t>settings</w:t>
      </w:r>
      <w:r w:rsidRPr="005E7F07">
        <w:rPr>
          <w:rFonts w:asciiTheme="minorHAnsi" w:hAnsiTheme="minorHAnsi" w:cstheme="minorHAnsi"/>
          <w:color w:val="000000" w:themeColor="text1"/>
          <w:lang w:val="en-US"/>
        </w:rPr>
        <w:t>.</w:t>
      </w:r>
      <w:r w:rsidR="005D2150" w:rsidRPr="005E7F07">
        <w:rPr>
          <w:rFonts w:asciiTheme="minorHAnsi" w:hAnsiTheme="minorHAnsi" w:cstheme="minorHAnsi"/>
          <w:noProof/>
        </w:rPr>
        <w:drawing>
          <wp:inline distT="0" distB="0" distL="0" distR="0" wp14:anchorId="5337E986" wp14:editId="460F3D7C">
            <wp:extent cx="6115050" cy="2529840"/>
            <wp:effectExtent l="0" t="0" r="0" b="3810"/>
            <wp:docPr id="11461653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5321" name=""/>
                    <pic:cNvPicPr/>
                  </pic:nvPicPr>
                  <pic:blipFill>
                    <a:blip r:embed="rId13"/>
                    <a:stretch>
                      <a:fillRect/>
                    </a:stretch>
                  </pic:blipFill>
                  <pic:spPr>
                    <a:xfrm>
                      <a:off x="0" y="0"/>
                      <a:ext cx="6115050" cy="2529840"/>
                    </a:xfrm>
                    <a:prstGeom prst="rect">
                      <a:avLst/>
                    </a:prstGeom>
                  </pic:spPr>
                </pic:pic>
              </a:graphicData>
            </a:graphic>
          </wp:inline>
        </w:drawing>
      </w:r>
    </w:p>
    <w:p w14:paraId="4301FFC1" w14:textId="2B4FFE96"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After it is installed, administrators</w:t>
      </w:r>
      <w:r w:rsidR="00FA06D2" w:rsidRPr="005E7F07">
        <w:rPr>
          <w:rFonts w:asciiTheme="minorHAnsi" w:hAnsiTheme="minorHAnsi" w:cstheme="minorHAnsi"/>
          <w:color w:val="000000" w:themeColor="text1"/>
          <w:lang w:val="en-US"/>
        </w:rPr>
        <w:t xml:space="preserve"> and teachers</w:t>
      </w:r>
      <w:r w:rsidRPr="005E7F07">
        <w:rPr>
          <w:rFonts w:asciiTheme="minorHAnsi" w:hAnsiTheme="minorHAnsi" w:cstheme="minorHAnsi"/>
          <w:color w:val="000000" w:themeColor="text1"/>
          <w:lang w:val="en-US"/>
        </w:rPr>
        <w:t xml:space="preserve"> can view statistics for </w:t>
      </w:r>
      <w:r w:rsidR="00FA06D2" w:rsidRPr="005E7F07">
        <w:rPr>
          <w:rFonts w:asciiTheme="minorHAnsi" w:hAnsiTheme="minorHAnsi" w:cstheme="minorHAnsi"/>
          <w:color w:val="000000" w:themeColor="text1"/>
          <w:lang w:val="en-US"/>
        </w:rPr>
        <w:t>each</w:t>
      </w:r>
      <w:r w:rsidRPr="005E7F07">
        <w:rPr>
          <w:rFonts w:asciiTheme="minorHAnsi" w:hAnsiTheme="minorHAnsi" w:cstheme="minorHAnsi"/>
          <w:color w:val="000000" w:themeColor="text1"/>
          <w:lang w:val="en-US"/>
        </w:rPr>
        <w:t xml:space="preserve"> course th</w:t>
      </w:r>
      <w:r w:rsidR="00FA06D2" w:rsidRPr="005E7F07">
        <w:rPr>
          <w:rFonts w:asciiTheme="minorHAnsi" w:hAnsiTheme="minorHAnsi" w:cstheme="minorHAnsi"/>
          <w:color w:val="000000" w:themeColor="text1"/>
          <w:lang w:val="en-US"/>
        </w:rPr>
        <w:t>at</w:t>
      </w:r>
      <w:r w:rsidRPr="005E7F07">
        <w:rPr>
          <w:rFonts w:asciiTheme="minorHAnsi" w:hAnsiTheme="minorHAnsi" w:cstheme="minorHAnsi"/>
          <w:color w:val="000000" w:themeColor="text1"/>
          <w:lang w:val="en-US"/>
        </w:rPr>
        <w:t xml:space="preserve"> </w:t>
      </w:r>
      <w:r w:rsidR="00FA06D2" w:rsidRPr="005E7F07">
        <w:rPr>
          <w:rFonts w:asciiTheme="minorHAnsi" w:hAnsiTheme="minorHAnsi" w:cstheme="minorHAnsi"/>
          <w:color w:val="000000" w:themeColor="text1"/>
          <w:lang w:val="en-US"/>
        </w:rPr>
        <w:t>is</w:t>
      </w:r>
      <w:r w:rsidRPr="005E7F07">
        <w:rPr>
          <w:rFonts w:asciiTheme="minorHAnsi" w:hAnsiTheme="minorHAnsi" w:cstheme="minorHAnsi"/>
          <w:color w:val="000000" w:themeColor="text1"/>
          <w:lang w:val="en-US"/>
        </w:rPr>
        <w:t xml:space="preserve"> defined </w:t>
      </w:r>
      <w:r w:rsidR="00FA06D2" w:rsidRPr="005E7F07">
        <w:rPr>
          <w:rFonts w:asciiTheme="minorHAnsi" w:hAnsiTheme="minorHAnsi" w:cstheme="minorHAnsi"/>
          <w:color w:val="000000" w:themeColor="text1"/>
          <w:lang w:val="en-US"/>
        </w:rPr>
        <w:t>to measure statistics from the administrator at the configuration</w:t>
      </w:r>
      <w:r w:rsidRPr="005E7F07">
        <w:rPr>
          <w:rFonts w:asciiTheme="minorHAnsi" w:hAnsiTheme="minorHAnsi" w:cstheme="minorHAnsi"/>
          <w:color w:val="000000" w:themeColor="text1"/>
          <w:lang w:val="en-US"/>
        </w:rPr>
        <w:t xml:space="preserve"> settings of the </w:t>
      </w:r>
      <w:r w:rsidR="00FA06D2" w:rsidRPr="005E7F07">
        <w:rPr>
          <w:rFonts w:asciiTheme="minorHAnsi" w:hAnsiTheme="minorHAnsi" w:cstheme="minorHAnsi"/>
          <w:color w:val="000000" w:themeColor="text1"/>
          <w:lang w:val="en-US"/>
        </w:rPr>
        <w:t>plugin</w:t>
      </w:r>
      <w:r w:rsidRPr="005E7F07">
        <w:rPr>
          <w:rFonts w:asciiTheme="minorHAnsi" w:hAnsiTheme="minorHAnsi" w:cstheme="minorHAnsi"/>
          <w:color w:val="000000" w:themeColor="text1"/>
          <w:lang w:val="en-US"/>
        </w:rPr>
        <w:t>.</w:t>
      </w:r>
    </w:p>
    <w:p w14:paraId="50C4A6CE" w14:textId="77777777" w:rsidR="005D215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p>
    <w:p w14:paraId="5A729ACF" w14:textId="77777777" w:rsidR="007771A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lastRenderedPageBreak/>
        <w:drawing>
          <wp:inline distT="0" distB="0" distL="0" distR="0" wp14:anchorId="38C13EB7" wp14:editId="688FD5FC">
            <wp:extent cx="6115050" cy="1757680"/>
            <wp:effectExtent l="0" t="0" r="0" b="0"/>
            <wp:docPr id="2058500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0095" name=""/>
                    <pic:cNvPicPr/>
                  </pic:nvPicPr>
                  <pic:blipFill>
                    <a:blip r:embed="rId14"/>
                    <a:stretch>
                      <a:fillRect/>
                    </a:stretch>
                  </pic:blipFill>
                  <pic:spPr>
                    <a:xfrm>
                      <a:off x="0" y="0"/>
                      <a:ext cx="6115050" cy="1757680"/>
                    </a:xfrm>
                    <a:prstGeom prst="rect">
                      <a:avLst/>
                    </a:prstGeom>
                  </pic:spPr>
                </pic:pic>
              </a:graphicData>
            </a:graphic>
          </wp:inline>
        </w:drawing>
      </w:r>
      <w:r w:rsidRPr="005E7F07">
        <w:rPr>
          <w:rFonts w:asciiTheme="minorHAnsi" w:hAnsiTheme="minorHAnsi" w:cstheme="minorHAnsi"/>
          <w:color w:val="000000" w:themeColor="text1"/>
          <w:lang w:val="en-US"/>
        </w:rPr>
        <w:t xml:space="preserve"> </w:t>
      </w:r>
    </w:p>
    <w:p w14:paraId="0682733E" w14:textId="28E6015D" w:rsidR="007771A0"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Select Courses for Statistics Calculation.</w:t>
      </w:r>
    </w:p>
    <w:p w14:paraId="7E706DEB" w14:textId="743C12CA" w:rsid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Data table </w:t>
      </w:r>
      <w:proofErr w:type="gramStart"/>
      <w:r>
        <w:rPr>
          <w:rFonts w:asciiTheme="minorHAnsi" w:hAnsiTheme="minorHAnsi" w:cstheme="minorHAnsi"/>
          <w:color w:val="000000" w:themeColor="text1"/>
          <w:lang w:val="en-US"/>
        </w:rPr>
        <w:t>columns :</w:t>
      </w:r>
      <w:proofErr w:type="gramEnd"/>
    </w:p>
    <w:p w14:paraId="6E48F04A" w14:textId="5A01C21B"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Course Title,</w:t>
      </w:r>
    </w:p>
    <w:p w14:paraId="2C462269" w14:textId="7AA45426"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Course ID, (the index id from </w:t>
      </w:r>
      <w:proofErr w:type="spellStart"/>
      <w:r>
        <w:rPr>
          <w:rFonts w:asciiTheme="minorHAnsi" w:hAnsiTheme="minorHAnsi" w:cstheme="minorHAnsi"/>
          <w:color w:val="000000" w:themeColor="text1"/>
          <w:lang w:val="en-US"/>
        </w:rPr>
        <w:t>mdl_course</w:t>
      </w:r>
      <w:proofErr w:type="spellEnd"/>
      <w:r>
        <w:rPr>
          <w:rFonts w:asciiTheme="minorHAnsi" w:hAnsiTheme="minorHAnsi" w:cstheme="minorHAnsi"/>
          <w:color w:val="000000" w:themeColor="text1"/>
          <w:lang w:val="en-US"/>
        </w:rPr>
        <w:t xml:space="preserve"> table),</w:t>
      </w:r>
    </w:p>
    <w:p w14:paraId="7660299B" w14:textId="0D3D1E68"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Enrolments, (users enrolled in the course),</w:t>
      </w:r>
    </w:p>
    <w:p w14:paraId="109D22E3" w14:textId="43D3CD7F"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Action (The option to measure or not a course)</w:t>
      </w:r>
    </w:p>
    <w:p w14:paraId="414577D9" w14:textId="1510F3F0" w:rsid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The first and last columns doesn’t have a filter option.</w:t>
      </w:r>
    </w:p>
    <w:p w14:paraId="0FBD38D2" w14:textId="63E3A58C" w:rsidR="000312BB" w:rsidRPr="005E7F07"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The user to be able to sort the Action column a refresh of page may needed.</w:t>
      </w:r>
    </w:p>
    <w:p w14:paraId="3573E54A" w14:textId="55689E0A" w:rsidR="007771A0" w:rsidRP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noProof/>
        </w:rPr>
        <w:drawing>
          <wp:inline distT="0" distB="0" distL="0" distR="0" wp14:anchorId="2983BAAE" wp14:editId="47A29A15">
            <wp:extent cx="6115050" cy="2820670"/>
            <wp:effectExtent l="0" t="0" r="0" b="0"/>
            <wp:docPr id="10684715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1548" name=""/>
                    <pic:cNvPicPr/>
                  </pic:nvPicPr>
                  <pic:blipFill>
                    <a:blip r:embed="rId15"/>
                    <a:stretch>
                      <a:fillRect/>
                    </a:stretch>
                  </pic:blipFill>
                  <pic:spPr>
                    <a:xfrm>
                      <a:off x="0" y="0"/>
                      <a:ext cx="6115050" cy="2820670"/>
                    </a:xfrm>
                    <a:prstGeom prst="rect">
                      <a:avLst/>
                    </a:prstGeom>
                  </pic:spPr>
                </pic:pic>
              </a:graphicData>
            </a:graphic>
          </wp:inline>
        </w:drawing>
      </w:r>
    </w:p>
    <w:p w14:paraId="47C2AECC" w14:textId="5193AD95" w:rsidR="00232FE7" w:rsidRPr="005E7F07" w:rsidRDefault="00232FE7" w:rsidP="00232FE7">
      <w:pPr>
        <w:pStyle w:val="Web"/>
        <w:numPr>
          <w:ilvl w:val="0"/>
          <w:numId w:val="69"/>
        </w:numPr>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In this example the administrator has enabled 2 courses to produce statistics. Those two courses will be picked up from the scheduled task and try to find statistics for all users enrolled in these </w:t>
      </w:r>
      <w:r w:rsidR="00722F46" w:rsidRPr="005E7F07">
        <w:rPr>
          <w:rFonts w:asciiTheme="minorHAnsi" w:hAnsiTheme="minorHAnsi" w:cstheme="minorHAnsi"/>
          <w:color w:val="000000" w:themeColor="text1"/>
          <w:lang w:val="en-US"/>
        </w:rPr>
        <w:t xml:space="preserve">two </w:t>
      </w:r>
      <w:r w:rsidRPr="005E7F07">
        <w:rPr>
          <w:rFonts w:asciiTheme="minorHAnsi" w:hAnsiTheme="minorHAnsi" w:cstheme="minorHAnsi"/>
          <w:color w:val="000000" w:themeColor="text1"/>
          <w:lang w:val="en-US"/>
        </w:rPr>
        <w:t>courses.</w:t>
      </w:r>
      <w:r w:rsidR="00722F46" w:rsidRPr="005E7F07">
        <w:rPr>
          <w:rFonts w:asciiTheme="minorHAnsi" w:hAnsiTheme="minorHAnsi" w:cstheme="minorHAnsi"/>
          <w:color w:val="000000" w:themeColor="text1"/>
          <w:lang w:val="en-US"/>
        </w:rPr>
        <w:t xml:space="preserve"> In case the plugin is installed to a course that is not set to measure statistics at configuration page then the course will show 0 results.</w:t>
      </w:r>
    </w:p>
    <w:p w14:paraId="5B648FCC" w14:textId="517136E0" w:rsidR="00232FE7" w:rsidRPr="005E7F07" w:rsidRDefault="00232FE7" w:rsidP="00232FE7">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b/>
          <w:bCs/>
          <w:color w:val="000000" w:themeColor="text1"/>
          <w:lang w:val="en-US"/>
        </w:rPr>
        <w:lastRenderedPageBreak/>
        <w:t xml:space="preserve">** </w:t>
      </w:r>
      <w:r w:rsidRPr="005E7F07">
        <w:rPr>
          <w:rFonts w:asciiTheme="minorHAnsi" w:hAnsiTheme="minorHAnsi" w:cstheme="minorHAnsi"/>
          <w:b/>
          <w:bCs/>
          <w:i/>
          <w:iCs/>
          <w:color w:val="000000" w:themeColor="text1"/>
          <w:lang w:val="en-US"/>
        </w:rPr>
        <w:t xml:space="preserve">The first run of each course statistics will fetch and save </w:t>
      </w:r>
      <w:r w:rsidR="00F41F52" w:rsidRPr="005E7F07">
        <w:rPr>
          <w:rFonts w:asciiTheme="minorHAnsi" w:hAnsiTheme="minorHAnsi" w:cstheme="minorHAnsi"/>
          <w:b/>
          <w:bCs/>
          <w:i/>
          <w:iCs/>
          <w:color w:val="000000" w:themeColor="text1"/>
          <w:lang w:val="en-US"/>
        </w:rPr>
        <w:t>measures</w:t>
      </w:r>
      <w:r w:rsidRPr="005E7F07">
        <w:rPr>
          <w:rFonts w:asciiTheme="minorHAnsi" w:hAnsiTheme="minorHAnsi" w:cstheme="minorHAnsi"/>
          <w:b/>
          <w:bCs/>
          <w:i/>
          <w:iCs/>
          <w:color w:val="000000" w:themeColor="text1"/>
          <w:lang w:val="en-US"/>
        </w:rPr>
        <w:t xml:space="preserve"> from when the course was created and from the first action of a user in it until the last action of his/her. The second run of the scheduled task and every other one</w:t>
      </w:r>
      <w:r w:rsidR="00F41F52" w:rsidRPr="005E7F07">
        <w:rPr>
          <w:rFonts w:asciiTheme="minorHAnsi" w:hAnsiTheme="minorHAnsi" w:cstheme="minorHAnsi"/>
          <w:b/>
          <w:bCs/>
          <w:i/>
          <w:iCs/>
          <w:color w:val="000000" w:themeColor="text1"/>
          <w:lang w:val="en-US"/>
        </w:rPr>
        <w:t>,</w:t>
      </w:r>
      <w:r w:rsidRPr="005E7F07">
        <w:rPr>
          <w:rFonts w:asciiTheme="minorHAnsi" w:hAnsiTheme="minorHAnsi" w:cstheme="minorHAnsi"/>
          <w:b/>
          <w:bCs/>
          <w:i/>
          <w:iCs/>
          <w:color w:val="000000" w:themeColor="text1"/>
          <w:lang w:val="en-US"/>
        </w:rPr>
        <w:t xml:space="preserve"> checks the last action of each enrolled user in the course and starts from that point and tries to find any actions of the users if any. </w:t>
      </w:r>
    </w:p>
    <w:p w14:paraId="2FBAFECE" w14:textId="0C3089A9" w:rsidR="007771A0"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For teachers, the block must be installed in course</w:t>
      </w:r>
      <w:r w:rsidR="007771A0" w:rsidRPr="005E7F07">
        <w:rPr>
          <w:rFonts w:asciiTheme="minorHAnsi" w:hAnsiTheme="minorHAnsi" w:cstheme="minorHAnsi"/>
          <w:color w:val="000000" w:themeColor="text1"/>
          <w:lang w:val="en-US"/>
        </w:rPr>
        <w:t>s</w:t>
      </w:r>
      <w:r w:rsidRPr="005E7F07">
        <w:rPr>
          <w:rFonts w:asciiTheme="minorHAnsi" w:hAnsiTheme="minorHAnsi" w:cstheme="minorHAnsi"/>
          <w:color w:val="000000" w:themeColor="text1"/>
          <w:lang w:val="en-US"/>
        </w:rPr>
        <w:t xml:space="preserve"> where they have teaching privileges. </w:t>
      </w:r>
    </w:p>
    <w:p w14:paraId="17774898" w14:textId="61CFFC72"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Please note that the manuals for admins and teachers are identical.</w:t>
      </w:r>
    </w:p>
    <w:p w14:paraId="672D9DEE" w14:textId="77777777" w:rsidR="00A455C1" w:rsidRPr="005E7F07" w:rsidRDefault="00A455C1" w:rsidP="007771A0">
      <w:pPr>
        <w:rPr>
          <w:rFonts w:cstheme="minorHAnsi"/>
          <w:color w:val="000000" w:themeColor="text1"/>
          <w:lang w:val="en-US"/>
        </w:rPr>
      </w:pPr>
    </w:p>
    <w:p w14:paraId="7AFCA3DA" w14:textId="77777777" w:rsidR="000131CC" w:rsidRPr="005E7F07" w:rsidRDefault="000131CC" w:rsidP="007771A0">
      <w:pPr>
        <w:pStyle w:val="3"/>
        <w:rPr>
          <w:rFonts w:asciiTheme="minorHAnsi" w:hAnsiTheme="minorHAnsi" w:cstheme="minorHAnsi"/>
          <w:color w:val="000000" w:themeColor="text1"/>
          <w:lang w:val="en-US"/>
        </w:rPr>
      </w:pPr>
      <w:bookmarkStart w:id="3" w:name="_Toc145877071"/>
      <w:r w:rsidRPr="005E7F07">
        <w:rPr>
          <w:rFonts w:asciiTheme="minorHAnsi" w:hAnsiTheme="minorHAnsi" w:cstheme="minorHAnsi"/>
          <w:color w:val="000000" w:themeColor="text1"/>
          <w:lang w:val="en-US"/>
        </w:rPr>
        <w:t>Functionality Overview</w:t>
      </w:r>
      <w:bookmarkEnd w:id="3"/>
    </w:p>
    <w:p w14:paraId="2ACEDCD3"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employs a scheduled task called 'Pre-calculate Statistics from </w:t>
      </w:r>
      <w:proofErr w:type="spellStart"/>
      <w:r w:rsidRPr="005E7F07">
        <w:rPr>
          <w:rFonts w:asciiTheme="minorHAnsi" w:hAnsiTheme="minorHAnsi" w:cstheme="minorHAnsi"/>
          <w:color w:val="000000" w:themeColor="text1"/>
          <w:lang w:val="en-US"/>
        </w:rPr>
        <w:t>Logstore</w:t>
      </w:r>
      <w:proofErr w:type="spellEnd"/>
      <w:r w:rsidRPr="005E7F07">
        <w:rPr>
          <w:rFonts w:asciiTheme="minorHAnsi" w:hAnsiTheme="minorHAnsi" w:cstheme="minorHAnsi"/>
          <w:color w:val="000000" w:themeColor="text1"/>
          <w:lang w:val="en-US"/>
        </w:rPr>
        <w:t xml:space="preserve"> Table' to extract information from Moodle logs and store it in its own tables. </w:t>
      </w:r>
    </w:p>
    <w:p w14:paraId="6F333E12" w14:textId="2E78BBF9" w:rsidR="000131CC"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Consequently, the block presents pre-calculated data from Moodle logs. The task is configured to run </w:t>
      </w:r>
      <w:r w:rsidR="00365764" w:rsidRPr="005E7F07">
        <w:rPr>
          <w:rFonts w:asciiTheme="minorHAnsi" w:hAnsiTheme="minorHAnsi" w:cstheme="minorHAnsi"/>
          <w:color w:val="000000" w:themeColor="text1"/>
          <w:lang w:val="en-US"/>
        </w:rPr>
        <w:t>once a day</w:t>
      </w:r>
      <w:r w:rsidRPr="005E7F07">
        <w:rPr>
          <w:rFonts w:asciiTheme="minorHAnsi" w:hAnsiTheme="minorHAnsi" w:cstheme="minorHAnsi"/>
          <w:color w:val="000000" w:themeColor="text1"/>
          <w:lang w:val="en-US"/>
        </w:rPr>
        <w:t xml:space="preserve"> to collect data from the logs. </w:t>
      </w:r>
    </w:p>
    <w:p w14:paraId="579CB174" w14:textId="7D85A5A8" w:rsidR="00930E5D" w:rsidRPr="00930E5D" w:rsidRDefault="00930E5D" w:rsidP="007771A0">
      <w:pPr>
        <w:pStyle w:val="Web"/>
        <w:spacing w:before="0" w:beforeAutospacing="0" w:after="300" w:afterAutospacing="0"/>
        <w:rPr>
          <w:rFonts w:asciiTheme="minorHAnsi" w:hAnsiTheme="minorHAnsi" w:cstheme="minorHAnsi"/>
          <w:b/>
          <w:bCs/>
          <w:lang w:val="en-US"/>
        </w:rPr>
      </w:pPr>
      <w:proofErr w:type="spellStart"/>
      <w:r w:rsidRPr="00986DF8">
        <w:rPr>
          <w:rFonts w:asciiTheme="minorHAnsi" w:hAnsiTheme="minorHAnsi" w:cstheme="minorHAnsi"/>
          <w:b/>
          <w:bCs/>
        </w:rPr>
        <w:t>How</w:t>
      </w:r>
      <w:proofErr w:type="spellEnd"/>
      <w:r w:rsidRPr="00986DF8">
        <w:rPr>
          <w:rFonts w:asciiTheme="minorHAnsi" w:hAnsiTheme="minorHAnsi" w:cstheme="minorHAnsi"/>
          <w:b/>
          <w:bCs/>
        </w:rPr>
        <w:t xml:space="preserve"> </w:t>
      </w:r>
      <w:proofErr w:type="spellStart"/>
      <w:r w:rsidRPr="00986DF8">
        <w:rPr>
          <w:rFonts w:asciiTheme="minorHAnsi" w:hAnsiTheme="minorHAnsi" w:cstheme="minorHAnsi"/>
          <w:b/>
          <w:bCs/>
        </w:rPr>
        <w:t>time</w:t>
      </w:r>
      <w:proofErr w:type="spellEnd"/>
      <w:r w:rsidRPr="00986DF8">
        <w:rPr>
          <w:rFonts w:asciiTheme="minorHAnsi" w:hAnsiTheme="minorHAnsi" w:cstheme="minorHAnsi"/>
          <w:b/>
          <w:bCs/>
        </w:rPr>
        <w:t xml:space="preserve"> </w:t>
      </w:r>
      <w:proofErr w:type="spellStart"/>
      <w:r w:rsidRPr="00986DF8">
        <w:rPr>
          <w:rFonts w:asciiTheme="minorHAnsi" w:hAnsiTheme="minorHAnsi" w:cstheme="minorHAnsi"/>
          <w:b/>
          <w:bCs/>
        </w:rPr>
        <w:t>calculation</w:t>
      </w:r>
      <w:proofErr w:type="spellEnd"/>
      <w:r w:rsidRPr="00986DF8">
        <w:rPr>
          <w:rFonts w:asciiTheme="minorHAnsi" w:hAnsiTheme="minorHAnsi" w:cstheme="minorHAnsi"/>
          <w:b/>
          <w:bCs/>
        </w:rPr>
        <w:t xml:space="preserve"> </w:t>
      </w:r>
      <w:proofErr w:type="spellStart"/>
      <w:r w:rsidRPr="00986DF8">
        <w:rPr>
          <w:rFonts w:asciiTheme="minorHAnsi" w:hAnsiTheme="minorHAnsi" w:cstheme="minorHAnsi"/>
          <w:b/>
          <w:bCs/>
        </w:rPr>
        <w:t>works</w:t>
      </w:r>
      <w:proofErr w:type="spellEnd"/>
      <w:r w:rsidRPr="00930E5D">
        <w:rPr>
          <w:rFonts w:asciiTheme="minorHAnsi" w:hAnsiTheme="minorHAnsi" w:cstheme="minorHAnsi"/>
          <w:b/>
          <w:bCs/>
          <w:lang w:val="en-US"/>
        </w:rPr>
        <w:t>.</w:t>
      </w:r>
    </w:p>
    <w:p w14:paraId="2B7F449A" w14:textId="46969525" w:rsidR="00930E5D" w:rsidRPr="005E7F07" w:rsidRDefault="00930E5D" w:rsidP="007771A0">
      <w:pPr>
        <w:pStyle w:val="Web"/>
        <w:spacing w:before="0" w:beforeAutospacing="0" w:after="300" w:afterAutospacing="0"/>
        <w:rPr>
          <w:rFonts w:asciiTheme="minorHAnsi" w:hAnsiTheme="minorHAnsi" w:cstheme="minorHAnsi"/>
          <w:color w:val="000000" w:themeColor="text1"/>
          <w:lang w:val="en-US"/>
        </w:rPr>
      </w:pPr>
      <w:r w:rsidRPr="00930E5D">
        <w:rPr>
          <w:rFonts w:asciiTheme="minorHAnsi" w:hAnsiTheme="minorHAnsi" w:cstheme="minorHAnsi"/>
          <w:lang w:val="en-US"/>
        </w:rPr>
        <w:t xml:space="preserve">The scheduled task retrieves all user activity entries (start of activity sessions). For each entry, the task attempts to identify the next action taken by the user away from the activity. This action is captured from the </w:t>
      </w:r>
      <w:proofErr w:type="spellStart"/>
      <w:r w:rsidRPr="00930E5D">
        <w:rPr>
          <w:rFonts w:asciiTheme="minorHAnsi" w:hAnsiTheme="minorHAnsi" w:cstheme="minorHAnsi"/>
          <w:lang w:val="en-US"/>
        </w:rPr>
        <w:t>logstore</w:t>
      </w:r>
      <w:proofErr w:type="spellEnd"/>
      <w:r w:rsidRPr="00930E5D">
        <w:rPr>
          <w:rFonts w:asciiTheme="minorHAnsi" w:hAnsiTheme="minorHAnsi" w:cstheme="minorHAnsi"/>
          <w:lang w:val="en-US"/>
        </w:rPr>
        <w:t xml:space="preserve"> and marks the end of the activity session. Consequently, activity sessions may extend for considerable durations. To manage this, all session durations are compared against the system's session timeout value</w:t>
      </w:r>
      <w:r>
        <w:rPr>
          <w:noProof/>
        </w:rPr>
        <w:drawing>
          <wp:inline distT="0" distB="0" distL="0" distR="0" wp14:anchorId="5E83B2C4" wp14:editId="0B04179C">
            <wp:extent cx="6115050" cy="2604135"/>
            <wp:effectExtent l="0" t="0" r="0" b="5715"/>
            <wp:docPr id="17832662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66216" name=""/>
                    <pic:cNvPicPr/>
                  </pic:nvPicPr>
                  <pic:blipFill>
                    <a:blip r:embed="rId16"/>
                    <a:stretch>
                      <a:fillRect/>
                    </a:stretch>
                  </pic:blipFill>
                  <pic:spPr>
                    <a:xfrm>
                      <a:off x="0" y="0"/>
                      <a:ext cx="6115050" cy="2604135"/>
                    </a:xfrm>
                    <a:prstGeom prst="rect">
                      <a:avLst/>
                    </a:prstGeom>
                  </pic:spPr>
                </pic:pic>
              </a:graphicData>
            </a:graphic>
          </wp:inline>
        </w:drawing>
      </w:r>
      <w:r>
        <w:rPr>
          <w:rFonts w:asciiTheme="minorHAnsi" w:hAnsiTheme="minorHAnsi" w:cstheme="minorHAnsi"/>
          <w:color w:val="000000" w:themeColor="text1"/>
          <w:lang w:val="en-US"/>
        </w:rPr>
        <w:t xml:space="preserve">  </w:t>
      </w:r>
    </w:p>
    <w:p w14:paraId="4926DD4D" w14:textId="3CFFD94F" w:rsidR="000131CC" w:rsidRPr="005E7F07" w:rsidRDefault="00920A3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Admin can</w:t>
      </w:r>
      <w:r w:rsidR="000131CC" w:rsidRPr="005E7F07">
        <w:rPr>
          <w:rFonts w:asciiTheme="minorHAnsi" w:hAnsiTheme="minorHAnsi" w:cstheme="minorHAnsi"/>
          <w:color w:val="000000" w:themeColor="text1"/>
          <w:lang w:val="en-US"/>
        </w:rPr>
        <w:t xml:space="preserve"> modify the scheduled task time at Site Administration &gt; Server &gt; Scheduled Tasks.</w:t>
      </w:r>
    </w:p>
    <w:p w14:paraId="41AD792F" w14:textId="35C8C069" w:rsidR="001357DB" w:rsidRPr="005E7F07" w:rsidRDefault="001357DB" w:rsidP="007771A0">
      <w:pPr>
        <w:rPr>
          <w:rFonts w:cstheme="minorHAnsi"/>
          <w:color w:val="000000" w:themeColor="text1"/>
          <w:lang w:val="en-US"/>
        </w:rPr>
      </w:pPr>
      <w:r w:rsidRPr="005E7F07">
        <w:rPr>
          <w:rFonts w:cstheme="minorHAnsi"/>
          <w:noProof/>
          <w:color w:val="000000" w:themeColor="text1"/>
        </w:rPr>
        <w:lastRenderedPageBreak/>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7"/>
                    <a:stretch>
                      <a:fillRect/>
                    </a:stretch>
                  </pic:blipFill>
                  <pic:spPr>
                    <a:xfrm>
                      <a:off x="0" y="0"/>
                      <a:ext cx="6115050" cy="5763260"/>
                    </a:xfrm>
                    <a:prstGeom prst="rect">
                      <a:avLst/>
                    </a:prstGeom>
                  </pic:spPr>
                </pic:pic>
              </a:graphicData>
            </a:graphic>
          </wp:inline>
        </w:drawing>
      </w:r>
    </w:p>
    <w:p w14:paraId="028DCEB3" w14:textId="77777777" w:rsidR="00A455C1" w:rsidRPr="005E7F07" w:rsidRDefault="00A455C1" w:rsidP="007771A0">
      <w:pPr>
        <w:rPr>
          <w:rFonts w:cstheme="minorHAnsi"/>
          <w:color w:val="000000" w:themeColor="text1"/>
          <w:lang w:val="en-US"/>
        </w:rPr>
      </w:pPr>
    </w:p>
    <w:p w14:paraId="753D266C" w14:textId="77777777" w:rsidR="00A455C1" w:rsidRPr="005E7F07" w:rsidRDefault="00A455C1" w:rsidP="007771A0">
      <w:pPr>
        <w:rPr>
          <w:rFonts w:cstheme="minorHAnsi"/>
          <w:color w:val="000000" w:themeColor="text1"/>
          <w:lang w:val="en-US"/>
        </w:rPr>
      </w:pPr>
    </w:p>
    <w:p w14:paraId="6043A872" w14:textId="77777777" w:rsidR="000131CC" w:rsidRPr="005E7F07" w:rsidRDefault="000131CC" w:rsidP="007771A0">
      <w:pPr>
        <w:pStyle w:val="3"/>
        <w:rPr>
          <w:rFonts w:asciiTheme="minorHAnsi" w:hAnsiTheme="minorHAnsi" w:cstheme="minorHAnsi"/>
          <w:color w:val="000000" w:themeColor="text1"/>
          <w:lang w:val="en-US"/>
        </w:rPr>
      </w:pPr>
      <w:bookmarkStart w:id="4" w:name="_Toc145877072"/>
      <w:r w:rsidRPr="005E7F07">
        <w:rPr>
          <w:rFonts w:asciiTheme="minorHAnsi" w:hAnsiTheme="minorHAnsi" w:cstheme="minorHAnsi"/>
          <w:color w:val="000000" w:themeColor="text1"/>
          <w:lang w:val="en-US"/>
        </w:rPr>
        <w:t>Structure</w:t>
      </w:r>
      <w:bookmarkEnd w:id="4"/>
    </w:p>
    <w:p w14:paraId="1EA20B30"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plugin is organized into three main sections:</w:t>
      </w:r>
    </w:p>
    <w:p w14:paraId="4993E7E2"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top section houses the main menu.</w:t>
      </w:r>
    </w:p>
    <w:p w14:paraId="4A33B2D3"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middle section contains period filters.</w:t>
      </w:r>
    </w:p>
    <w:p w14:paraId="3C602DCE" w14:textId="18660F34"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third section displays a data table generated based on the main and period filter selections.</w:t>
      </w:r>
      <w:r w:rsidR="00E83B94">
        <w:rPr>
          <w:rFonts w:cstheme="minorHAnsi"/>
          <w:color w:val="000000" w:themeColor="text1"/>
          <w:lang w:val="en-US"/>
        </w:rPr>
        <w:t xml:space="preserve"> </w:t>
      </w:r>
      <w:r w:rsidR="00E83B94" w:rsidRPr="00E83B94">
        <w:rPr>
          <w:rFonts w:cstheme="minorHAnsi"/>
          <w:b/>
          <w:bCs/>
          <w:color w:val="000000" w:themeColor="text1"/>
          <w:lang w:val="en-US"/>
        </w:rPr>
        <w:t>Also, in this section at the top, it includes a navigation between the data tables (breadcrumb)</w:t>
      </w:r>
    </w:p>
    <w:p w14:paraId="50CA19EB" w14:textId="77777777"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initial page of the plugin showcases the general measures for the course.</w:t>
      </w:r>
    </w:p>
    <w:p w14:paraId="6AED6A6F" w14:textId="77777777" w:rsidR="000131CC" w:rsidRPr="005E7F07" w:rsidRDefault="000131CC" w:rsidP="007771A0">
      <w:pPr>
        <w:pStyle w:val="3"/>
        <w:rPr>
          <w:rFonts w:asciiTheme="minorHAnsi" w:hAnsiTheme="minorHAnsi" w:cstheme="minorHAnsi"/>
          <w:color w:val="000000" w:themeColor="text1"/>
          <w:lang w:val="en-US"/>
        </w:rPr>
      </w:pPr>
      <w:bookmarkStart w:id="5" w:name="_Toc145877073"/>
      <w:r w:rsidRPr="005E7F07">
        <w:rPr>
          <w:rFonts w:asciiTheme="minorHAnsi" w:hAnsiTheme="minorHAnsi" w:cstheme="minorHAnsi"/>
          <w:color w:val="000000" w:themeColor="text1"/>
          <w:lang w:val="en-US"/>
        </w:rPr>
        <w:t>General Measures</w:t>
      </w:r>
      <w:bookmarkEnd w:id="5"/>
    </w:p>
    <w:p w14:paraId="797D805F" w14:textId="510DF93B"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General Measures measure we see statistics of the general use of the users in it.</w:t>
      </w:r>
    </w:p>
    <w:p w14:paraId="6476CF56" w14:textId="55B46AC2"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 xml:space="preserve">The measure starts to count for each user from the </w:t>
      </w:r>
      <w:proofErr w:type="gramStart"/>
      <w:r w:rsidRPr="005E7F07">
        <w:rPr>
          <w:rFonts w:asciiTheme="minorHAnsi" w:hAnsiTheme="minorHAnsi" w:cstheme="minorHAnsi"/>
          <w:color w:val="000000" w:themeColor="text1"/>
          <w:lang w:val="en-US"/>
        </w:rPr>
        <w:t>moment  the</w:t>
      </w:r>
      <w:proofErr w:type="gramEnd"/>
      <w:r w:rsidRPr="005E7F07">
        <w:rPr>
          <w:rFonts w:asciiTheme="minorHAnsi" w:hAnsiTheme="minorHAnsi" w:cstheme="minorHAnsi"/>
          <w:color w:val="000000" w:themeColor="text1"/>
          <w:lang w:val="en-US"/>
        </w:rPr>
        <w:t xml:space="preserve"> user enters the course.</w:t>
      </w:r>
    </w:p>
    <w:p w14:paraId="57FADBF5"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For example, in the course below, the total time in the subject is 3 hours and 58 minutes. </w:t>
      </w:r>
    </w:p>
    <w:p w14:paraId="048CF2A8" w14:textId="5650615D" w:rsidR="00811D10"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measurement includes the time users were in the course but were inactive and had not yet entered any activity. It also measures the time users spent in activities within the course.</w:t>
      </w:r>
      <w:r w:rsidR="00811D10" w:rsidRPr="005E7F07">
        <w:rPr>
          <w:rFonts w:asciiTheme="minorHAnsi" w:hAnsiTheme="minorHAnsi" w:cstheme="minorHAnsi"/>
          <w:noProof/>
        </w:rPr>
        <w:drawing>
          <wp:inline distT="0" distB="0" distL="0" distR="0" wp14:anchorId="285226F6" wp14:editId="695C44B0">
            <wp:extent cx="6115050" cy="2172970"/>
            <wp:effectExtent l="0" t="0" r="0" b="0"/>
            <wp:docPr id="16878723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2331" name=""/>
                    <pic:cNvPicPr/>
                  </pic:nvPicPr>
                  <pic:blipFill>
                    <a:blip r:embed="rId18"/>
                    <a:stretch>
                      <a:fillRect/>
                    </a:stretch>
                  </pic:blipFill>
                  <pic:spPr>
                    <a:xfrm>
                      <a:off x="0" y="0"/>
                      <a:ext cx="6115050" cy="2172970"/>
                    </a:xfrm>
                    <a:prstGeom prst="rect">
                      <a:avLst/>
                    </a:prstGeom>
                  </pic:spPr>
                </pic:pic>
              </a:graphicData>
            </a:graphic>
          </wp:inline>
        </w:drawing>
      </w:r>
    </w:p>
    <w:p w14:paraId="09028873"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Example.</w:t>
      </w:r>
    </w:p>
    <w:p w14:paraId="413969E9"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into the course at 10:47.</w:t>
      </w:r>
    </w:p>
    <w:p w14:paraId="52A0EA15"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an activity within the course, Activity A, at 10:50.</w:t>
      </w:r>
    </w:p>
    <w:p w14:paraId="02410AB0"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exits Activity A at 11:00.</w:t>
      </w:r>
    </w:p>
    <w:p w14:paraId="1443BA5D"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is back in the main course page (has not selected any activity).</w:t>
      </w:r>
    </w:p>
    <w:p w14:paraId="05512CA7"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Activity B at 12:00.</w:t>
      </w:r>
    </w:p>
    <w:p w14:paraId="7CB7BC59" w14:textId="69CFB07E"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out of the course at 12:30.</w:t>
      </w:r>
    </w:p>
    <w:p w14:paraId="2FC1930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this example, the General Measurement for the user is from 10:47 am to 12:30 pm.</w:t>
      </w:r>
    </w:p>
    <w:p w14:paraId="30322E3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Total time is 1 hour and 43 minutes.</w:t>
      </w:r>
    </w:p>
    <w:p w14:paraId="6764C6E7" w14:textId="1023B014" w:rsidR="005D53E6" w:rsidRPr="005E7F07" w:rsidRDefault="005D53E6" w:rsidP="005D53E6">
      <w:pPr>
        <w:pStyle w:val="Web"/>
        <w:spacing w:before="0" w:beforeAutospacing="0" w:after="300" w:afterAutospacing="0"/>
        <w:rPr>
          <w:rFonts w:asciiTheme="minorHAnsi" w:hAnsiTheme="minorHAnsi" w:cstheme="minorHAnsi"/>
          <w:color w:val="000000" w:themeColor="text1"/>
          <w:lang w:val="en-US"/>
        </w:rPr>
      </w:pPr>
      <w:r w:rsidRPr="00FC0560">
        <w:rPr>
          <w:rFonts w:asciiTheme="minorHAnsi" w:hAnsiTheme="minorHAnsi" w:cstheme="minorHAnsi"/>
          <w:b/>
          <w:bCs/>
          <w:color w:val="000000" w:themeColor="text1"/>
          <w:lang w:val="en-US"/>
        </w:rPr>
        <w:t>While</w:t>
      </w:r>
      <w:r w:rsidRPr="005E7F07">
        <w:rPr>
          <w:rFonts w:asciiTheme="minorHAnsi" w:hAnsiTheme="minorHAnsi" w:cstheme="minorHAnsi"/>
          <w:color w:val="000000" w:themeColor="text1"/>
          <w:lang w:val="en-US"/>
        </w:rPr>
        <w:t xml:space="preserve"> Activity A has a total measurement of 10 minutes, and Activity B has 30 minutes.</w:t>
      </w:r>
    </w:p>
    <w:p w14:paraId="41B27C5D" w14:textId="692FBCA4" w:rsidR="005D53E6" w:rsidRPr="005E7F07" w:rsidRDefault="005D53E6"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data table provides the user (teacher/administrator) with fundamental statistics including:</w:t>
      </w:r>
    </w:p>
    <w:p w14:paraId="541CE3B2" w14:textId="6DC26FA2"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First Data table </w:t>
      </w:r>
      <w:proofErr w:type="gramStart"/>
      <w:r w:rsidRPr="005E7F07">
        <w:rPr>
          <w:rFonts w:cstheme="minorHAnsi"/>
          <w:color w:val="000000" w:themeColor="text1"/>
          <w:shd w:val="clear" w:color="auto" w:fill="F7F7F8"/>
          <w:lang w:val="en-US"/>
        </w:rPr>
        <w:t>columns :</w:t>
      </w:r>
      <w:proofErr w:type="gramEnd"/>
    </w:p>
    <w:p w14:paraId="29CC811F" w14:textId="6CBE15A6" w:rsidR="000131CC" w:rsidRPr="005E7F07" w:rsidRDefault="000131CC" w:rsidP="007771A0">
      <w:pPr>
        <w:numPr>
          <w:ilvl w:val="0"/>
          <w:numId w:val="62"/>
        </w:numPr>
        <w:spacing w:before="0" w:after="0" w:line="240" w:lineRule="auto"/>
        <w:rPr>
          <w:rFonts w:cstheme="minorHAnsi"/>
          <w:color w:val="000000" w:themeColor="text1"/>
        </w:rPr>
      </w:pPr>
      <w:proofErr w:type="spellStart"/>
      <w:r w:rsidRPr="005E7F07">
        <w:rPr>
          <w:rFonts w:cstheme="minorHAnsi"/>
          <w:color w:val="000000" w:themeColor="text1"/>
        </w:rPr>
        <w:t>Course</w:t>
      </w:r>
      <w:proofErr w:type="spellEnd"/>
      <w:r w:rsidR="00AA3CE7" w:rsidRPr="005E7F07">
        <w:rPr>
          <w:rFonts w:cstheme="minorHAnsi"/>
          <w:color w:val="000000" w:themeColor="text1"/>
          <w:lang w:val="en-US"/>
        </w:rPr>
        <w:t>,</w:t>
      </w:r>
    </w:p>
    <w:p w14:paraId="25825D14" w14:textId="535167CE"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r w:rsidR="00AA3CE7" w:rsidRPr="005E7F07">
        <w:rPr>
          <w:rFonts w:cstheme="minorHAnsi"/>
          <w:color w:val="000000" w:themeColor="text1"/>
          <w:lang w:val="en-US"/>
        </w:rPr>
        <w:t>,</w:t>
      </w:r>
      <w:r w:rsidRPr="005E7F07">
        <w:rPr>
          <w:rFonts w:cstheme="minorHAnsi"/>
          <w:color w:val="000000" w:themeColor="text1"/>
          <w:lang w:val="en-US"/>
        </w:rPr>
        <w:t xml:space="preserve"> in Course (number of times users entered the course)</w:t>
      </w:r>
    </w:p>
    <w:p w14:paraId="15398170"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 (total time spent by users divided by total sessions)</w:t>
      </w:r>
    </w:p>
    <w:p w14:paraId="5A276FDE"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Total Time in the Subject (course)</w:t>
      </w:r>
    </w:p>
    <w:p w14:paraId="35FB6ABF"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 (actions performed by users in the course, e.g., enter forum, write a post)</w:t>
      </w:r>
    </w:p>
    <w:p w14:paraId="093AE5BA" w14:textId="77777777" w:rsidR="000131CC"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Number of Actions per Session (total actions divided by total sessions)</w:t>
      </w:r>
    </w:p>
    <w:p w14:paraId="30108254" w14:textId="77777777" w:rsidR="00E83B94" w:rsidRDefault="00E83B94" w:rsidP="00E83B94">
      <w:pPr>
        <w:spacing w:before="0" w:after="0" w:line="240" w:lineRule="auto"/>
        <w:rPr>
          <w:rFonts w:cstheme="minorHAnsi"/>
          <w:color w:val="000000" w:themeColor="text1"/>
          <w:lang w:val="en-US"/>
        </w:rPr>
      </w:pPr>
    </w:p>
    <w:p w14:paraId="22C32F6F" w14:textId="77777777" w:rsidR="00E83B94" w:rsidRDefault="00E83B94" w:rsidP="00E83B94">
      <w:pPr>
        <w:spacing w:before="0" w:after="0" w:line="240" w:lineRule="auto"/>
        <w:rPr>
          <w:rFonts w:cstheme="minorHAnsi"/>
          <w:color w:val="000000" w:themeColor="text1"/>
          <w:lang w:val="en-US"/>
        </w:rPr>
      </w:pPr>
    </w:p>
    <w:p w14:paraId="484CD0A6" w14:textId="77777777" w:rsidR="00E83B94" w:rsidRDefault="00E83B94" w:rsidP="00E83B94">
      <w:pPr>
        <w:spacing w:before="0" w:after="0" w:line="240" w:lineRule="auto"/>
        <w:rPr>
          <w:rFonts w:cstheme="minorHAnsi"/>
          <w:color w:val="000000" w:themeColor="text1"/>
          <w:lang w:val="en-US"/>
        </w:rPr>
      </w:pPr>
    </w:p>
    <w:p w14:paraId="3C36941F" w14:textId="77777777" w:rsidR="00E83B94" w:rsidRDefault="00E83B94" w:rsidP="00E83B94">
      <w:pPr>
        <w:spacing w:before="0" w:after="0" w:line="240" w:lineRule="auto"/>
        <w:rPr>
          <w:rFonts w:cstheme="minorHAnsi"/>
          <w:color w:val="000000" w:themeColor="text1"/>
          <w:lang w:val="en-US"/>
        </w:rPr>
      </w:pPr>
    </w:p>
    <w:p w14:paraId="1B21FD37" w14:textId="77777777" w:rsidR="00E83B94" w:rsidRDefault="00E83B94" w:rsidP="00E83B94">
      <w:pPr>
        <w:spacing w:before="0" w:after="0" w:line="240" w:lineRule="auto"/>
        <w:rPr>
          <w:rFonts w:cstheme="minorHAnsi"/>
          <w:color w:val="000000" w:themeColor="text1"/>
          <w:lang w:val="en-US"/>
        </w:rPr>
      </w:pPr>
    </w:p>
    <w:p w14:paraId="06923790" w14:textId="26BAF2BE" w:rsidR="00E83B94" w:rsidRPr="005E7F07" w:rsidRDefault="00E83B94" w:rsidP="00E83B94">
      <w:pPr>
        <w:pStyle w:val="a6"/>
        <w:rPr>
          <w:lang w:val="en-US"/>
        </w:rPr>
      </w:pPr>
      <w:r>
        <w:rPr>
          <w:lang w:val="en-US"/>
        </w:rPr>
        <w:lastRenderedPageBreak/>
        <w:t xml:space="preserve">Data table </w:t>
      </w:r>
      <w:proofErr w:type="gramStart"/>
      <w:r>
        <w:rPr>
          <w:lang w:val="en-US"/>
        </w:rPr>
        <w:t>Course :</w:t>
      </w:r>
      <w:proofErr w:type="gramEnd"/>
    </w:p>
    <w:p w14:paraId="76C88A24" w14:textId="6C47FD79" w:rsidR="00AA3CE7" w:rsidRPr="005E7F07" w:rsidRDefault="00AA3CE7" w:rsidP="00A36790">
      <w:pPr>
        <w:spacing w:before="0" w:after="0" w:line="240" w:lineRule="auto"/>
        <w:rPr>
          <w:rFonts w:cstheme="minorHAnsi"/>
          <w:color w:val="000000" w:themeColor="text1"/>
          <w:lang w:val="en-US"/>
        </w:rPr>
      </w:pPr>
      <w:r w:rsidRPr="005E7F07">
        <w:rPr>
          <w:rFonts w:cstheme="minorHAnsi"/>
          <w:noProof/>
        </w:rPr>
        <w:drawing>
          <wp:inline distT="0" distB="0" distL="0" distR="0" wp14:anchorId="5357AEEF" wp14:editId="318CF08B">
            <wp:extent cx="6115050" cy="3994150"/>
            <wp:effectExtent l="0" t="0" r="0" b="6350"/>
            <wp:docPr id="11887114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11446" name=""/>
                    <pic:cNvPicPr/>
                  </pic:nvPicPr>
                  <pic:blipFill>
                    <a:blip r:embed="rId19"/>
                    <a:stretch>
                      <a:fillRect/>
                    </a:stretch>
                  </pic:blipFill>
                  <pic:spPr>
                    <a:xfrm>
                      <a:off x="0" y="0"/>
                      <a:ext cx="6115050" cy="3994150"/>
                    </a:xfrm>
                    <a:prstGeom prst="rect">
                      <a:avLst/>
                    </a:prstGeom>
                  </pic:spPr>
                </pic:pic>
              </a:graphicData>
            </a:graphic>
          </wp:inline>
        </w:drawing>
      </w:r>
      <w:r w:rsidR="000131CC" w:rsidRPr="005E7F07">
        <w:rPr>
          <w:rFonts w:cstheme="minorHAnsi"/>
          <w:color w:val="000000" w:themeColor="text1"/>
          <w:lang w:val="en-US"/>
        </w:rPr>
        <w:t xml:space="preserve">By selecting </w:t>
      </w:r>
      <w:r w:rsidR="00A36790" w:rsidRPr="005E7F07">
        <w:rPr>
          <w:rFonts w:cstheme="minorHAnsi"/>
          <w:color w:val="000000" w:themeColor="text1"/>
          <w:lang w:val="en-US"/>
        </w:rPr>
        <w:t>the</w:t>
      </w:r>
      <w:r w:rsidR="000131CC" w:rsidRPr="005E7F07">
        <w:rPr>
          <w:rFonts w:cstheme="minorHAnsi"/>
          <w:color w:val="000000" w:themeColor="text1"/>
          <w:lang w:val="en-US"/>
        </w:rPr>
        <w:t xml:space="preserve"> course title, the user (teacher/administrator) gains access to more detailed statistics for all users in that course.</w:t>
      </w:r>
    </w:p>
    <w:p w14:paraId="4E2C5989" w14:textId="485473B4"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Second Data table </w:t>
      </w:r>
      <w:proofErr w:type="gramStart"/>
      <w:r w:rsidRPr="005E7F07">
        <w:rPr>
          <w:rFonts w:cstheme="minorHAnsi"/>
          <w:color w:val="000000" w:themeColor="text1"/>
          <w:shd w:val="clear" w:color="auto" w:fill="F7F7F8"/>
          <w:lang w:val="en-US"/>
        </w:rPr>
        <w:t>columns :</w:t>
      </w:r>
      <w:proofErr w:type="gramEnd"/>
    </w:p>
    <w:p w14:paraId="6CC21089" w14:textId="76EAAE15" w:rsidR="00AA3CE7" w:rsidRPr="005E7F07" w:rsidRDefault="00AA3CE7" w:rsidP="00AA3CE7">
      <w:pPr>
        <w:numPr>
          <w:ilvl w:val="0"/>
          <w:numId w:val="62"/>
        </w:numPr>
        <w:spacing w:before="0" w:after="0" w:line="240" w:lineRule="auto"/>
        <w:rPr>
          <w:rFonts w:cstheme="minorHAnsi"/>
          <w:color w:val="000000" w:themeColor="text1"/>
        </w:rPr>
      </w:pPr>
      <w:r w:rsidRPr="005E7F07">
        <w:rPr>
          <w:rFonts w:cstheme="minorHAnsi"/>
          <w:color w:val="000000" w:themeColor="text1"/>
          <w:lang w:val="en-US"/>
        </w:rPr>
        <w:t>Surname,</w:t>
      </w:r>
    </w:p>
    <w:p w14:paraId="6C013FB1" w14:textId="0428C989"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First name, </w:t>
      </w:r>
    </w:p>
    <w:p w14:paraId="06F5671C" w14:textId="42CAA743"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Course,</w:t>
      </w:r>
    </w:p>
    <w:p w14:paraId="0F814FC0" w14:textId="5C45FEE1"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p>
    <w:p w14:paraId="706BA5BC" w14:textId="729974EF"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w:t>
      </w:r>
    </w:p>
    <w:p w14:paraId="0A23F3FC" w14:textId="32366075"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Total Time </w:t>
      </w:r>
      <w:proofErr w:type="gramStart"/>
      <w:r w:rsidRPr="005E7F07">
        <w:rPr>
          <w:rFonts w:cstheme="minorHAnsi"/>
          <w:color w:val="000000" w:themeColor="text1"/>
          <w:lang w:val="en-US"/>
        </w:rPr>
        <w:t>In</w:t>
      </w:r>
      <w:proofErr w:type="gramEnd"/>
      <w:r w:rsidRPr="005E7F07">
        <w:rPr>
          <w:rFonts w:cstheme="minorHAnsi"/>
          <w:color w:val="000000" w:themeColor="text1"/>
          <w:lang w:val="en-US"/>
        </w:rPr>
        <w:t xml:space="preserve"> The Subject,</w:t>
      </w:r>
    </w:p>
    <w:p w14:paraId="28B1421C" w14:textId="3A9B3AB7"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w:t>
      </w:r>
    </w:p>
    <w:p w14:paraId="57DC676F" w14:textId="18ED2235" w:rsidR="00AA3CE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Average Number </w:t>
      </w:r>
      <w:proofErr w:type="gramStart"/>
      <w:r w:rsidRPr="005E7F07">
        <w:rPr>
          <w:rFonts w:cstheme="minorHAnsi"/>
          <w:color w:val="000000" w:themeColor="text1"/>
          <w:lang w:val="en-US"/>
        </w:rPr>
        <w:t>Of</w:t>
      </w:r>
      <w:proofErr w:type="gramEnd"/>
      <w:r w:rsidRPr="005E7F07">
        <w:rPr>
          <w:rFonts w:cstheme="minorHAnsi"/>
          <w:color w:val="000000" w:themeColor="text1"/>
          <w:lang w:val="en-US"/>
        </w:rPr>
        <w:t xml:space="preserve"> Actions Per Session</w:t>
      </w:r>
    </w:p>
    <w:p w14:paraId="425D569F" w14:textId="77777777" w:rsidR="00E83B94" w:rsidRDefault="00E83B94" w:rsidP="00E83B94">
      <w:pPr>
        <w:spacing w:before="0" w:after="0" w:line="240" w:lineRule="auto"/>
        <w:rPr>
          <w:rFonts w:cstheme="minorHAnsi"/>
          <w:color w:val="000000" w:themeColor="text1"/>
          <w:lang w:val="en-US"/>
        </w:rPr>
      </w:pPr>
    </w:p>
    <w:p w14:paraId="16A367DA" w14:textId="77777777" w:rsidR="00E83B94" w:rsidRDefault="00E83B94" w:rsidP="00E83B94">
      <w:pPr>
        <w:spacing w:before="0" w:after="0" w:line="240" w:lineRule="auto"/>
        <w:rPr>
          <w:rFonts w:cstheme="minorHAnsi"/>
          <w:color w:val="000000" w:themeColor="text1"/>
          <w:lang w:val="en-US"/>
        </w:rPr>
      </w:pPr>
    </w:p>
    <w:p w14:paraId="7CCC5089" w14:textId="77777777" w:rsidR="00E83B94" w:rsidRDefault="00E83B94" w:rsidP="00E83B94">
      <w:pPr>
        <w:spacing w:before="0" w:after="0" w:line="240" w:lineRule="auto"/>
        <w:rPr>
          <w:rFonts w:cstheme="minorHAnsi"/>
          <w:color w:val="000000" w:themeColor="text1"/>
          <w:lang w:val="en-US"/>
        </w:rPr>
      </w:pPr>
    </w:p>
    <w:p w14:paraId="737AA210" w14:textId="77777777" w:rsidR="00E83B94" w:rsidRDefault="00E83B94" w:rsidP="00E83B94">
      <w:pPr>
        <w:spacing w:before="0" w:after="0" w:line="240" w:lineRule="auto"/>
        <w:rPr>
          <w:rFonts w:cstheme="minorHAnsi"/>
          <w:color w:val="000000" w:themeColor="text1"/>
          <w:lang w:val="en-US"/>
        </w:rPr>
      </w:pPr>
    </w:p>
    <w:p w14:paraId="47CCF7E4" w14:textId="77777777" w:rsidR="00E83B94" w:rsidRDefault="00E83B94" w:rsidP="00E83B94">
      <w:pPr>
        <w:spacing w:before="0" w:after="0" w:line="240" w:lineRule="auto"/>
        <w:rPr>
          <w:rFonts w:cstheme="minorHAnsi"/>
          <w:color w:val="000000" w:themeColor="text1"/>
          <w:lang w:val="en-US"/>
        </w:rPr>
      </w:pPr>
    </w:p>
    <w:p w14:paraId="737A5981" w14:textId="77777777" w:rsidR="00E83B94" w:rsidRDefault="00E83B94" w:rsidP="00E83B94">
      <w:pPr>
        <w:spacing w:before="0" w:after="0" w:line="240" w:lineRule="auto"/>
        <w:rPr>
          <w:rFonts w:cstheme="minorHAnsi"/>
          <w:color w:val="000000" w:themeColor="text1"/>
          <w:lang w:val="en-US"/>
        </w:rPr>
      </w:pPr>
    </w:p>
    <w:p w14:paraId="244BACBA" w14:textId="77777777" w:rsidR="00E83B94" w:rsidRDefault="00E83B94" w:rsidP="00E83B94">
      <w:pPr>
        <w:spacing w:before="0" w:after="0" w:line="240" w:lineRule="auto"/>
        <w:rPr>
          <w:rFonts w:cstheme="minorHAnsi"/>
          <w:color w:val="000000" w:themeColor="text1"/>
          <w:lang w:val="en-US"/>
        </w:rPr>
      </w:pPr>
    </w:p>
    <w:p w14:paraId="31881F93" w14:textId="77777777" w:rsidR="00E83B94" w:rsidRDefault="00E83B94" w:rsidP="00E83B94">
      <w:pPr>
        <w:spacing w:before="0" w:after="0" w:line="240" w:lineRule="auto"/>
        <w:rPr>
          <w:rFonts w:cstheme="minorHAnsi"/>
          <w:color w:val="000000" w:themeColor="text1"/>
          <w:lang w:val="en-US"/>
        </w:rPr>
      </w:pPr>
    </w:p>
    <w:p w14:paraId="24F73236" w14:textId="77777777" w:rsidR="00E83B94" w:rsidRDefault="00E83B94" w:rsidP="00E83B94">
      <w:pPr>
        <w:spacing w:before="0" w:after="0" w:line="240" w:lineRule="auto"/>
        <w:rPr>
          <w:rFonts w:cstheme="minorHAnsi"/>
          <w:color w:val="000000" w:themeColor="text1"/>
          <w:lang w:val="en-US"/>
        </w:rPr>
      </w:pPr>
    </w:p>
    <w:p w14:paraId="5D21FB7B" w14:textId="77777777" w:rsidR="00E83B94" w:rsidRDefault="00E83B94" w:rsidP="00E83B94">
      <w:pPr>
        <w:spacing w:before="0" w:after="0" w:line="240" w:lineRule="auto"/>
        <w:rPr>
          <w:rFonts w:cstheme="minorHAnsi"/>
          <w:color w:val="000000" w:themeColor="text1"/>
          <w:lang w:val="en-US"/>
        </w:rPr>
      </w:pPr>
    </w:p>
    <w:p w14:paraId="19A04E03" w14:textId="77777777" w:rsidR="00E83B94" w:rsidRDefault="00E83B94" w:rsidP="00E83B94">
      <w:pPr>
        <w:spacing w:before="0" w:after="0" w:line="240" w:lineRule="auto"/>
        <w:rPr>
          <w:rFonts w:cstheme="minorHAnsi"/>
          <w:color w:val="000000" w:themeColor="text1"/>
          <w:lang w:val="en-US"/>
        </w:rPr>
      </w:pPr>
    </w:p>
    <w:p w14:paraId="0EFA8197" w14:textId="77777777" w:rsidR="00E83B94" w:rsidRDefault="00E83B94" w:rsidP="00E83B94">
      <w:pPr>
        <w:spacing w:before="0" w:after="0" w:line="240" w:lineRule="auto"/>
        <w:rPr>
          <w:rFonts w:cstheme="minorHAnsi"/>
          <w:color w:val="000000" w:themeColor="text1"/>
          <w:lang w:val="en-US"/>
        </w:rPr>
      </w:pPr>
    </w:p>
    <w:p w14:paraId="28CC161F" w14:textId="77777777" w:rsidR="00E83B94" w:rsidRDefault="00E83B94" w:rsidP="00E83B94">
      <w:pPr>
        <w:spacing w:before="0" w:after="0" w:line="240" w:lineRule="auto"/>
        <w:rPr>
          <w:rFonts w:cstheme="minorHAnsi"/>
          <w:color w:val="000000" w:themeColor="text1"/>
          <w:lang w:val="en-US"/>
        </w:rPr>
      </w:pPr>
    </w:p>
    <w:p w14:paraId="24BEC2C7" w14:textId="77777777" w:rsidR="00E83B94" w:rsidRDefault="00E83B94" w:rsidP="00E83B94">
      <w:pPr>
        <w:spacing w:before="0" w:after="0" w:line="240" w:lineRule="auto"/>
        <w:rPr>
          <w:rFonts w:cstheme="minorHAnsi"/>
          <w:color w:val="000000" w:themeColor="text1"/>
          <w:lang w:val="en-US"/>
        </w:rPr>
      </w:pPr>
    </w:p>
    <w:p w14:paraId="3AD306C4" w14:textId="77777777" w:rsidR="00E83B94" w:rsidRDefault="00E83B94" w:rsidP="00E83B94">
      <w:pPr>
        <w:spacing w:before="0" w:after="0" w:line="240" w:lineRule="auto"/>
        <w:rPr>
          <w:rFonts w:cstheme="minorHAnsi"/>
          <w:color w:val="000000" w:themeColor="text1"/>
          <w:lang w:val="en-US"/>
        </w:rPr>
      </w:pPr>
    </w:p>
    <w:p w14:paraId="32271F97" w14:textId="751E4E9E" w:rsidR="00A46DAC" w:rsidRPr="00E83B94" w:rsidRDefault="00E83B94" w:rsidP="00E83B94">
      <w:pPr>
        <w:pStyle w:val="a6"/>
        <w:rPr>
          <w:lang w:val="en-US"/>
        </w:rPr>
      </w:pPr>
      <w:r>
        <w:rPr>
          <w:lang w:val="en-US"/>
        </w:rPr>
        <w:lastRenderedPageBreak/>
        <w:t xml:space="preserve">Data table </w:t>
      </w:r>
      <w:proofErr w:type="gramStart"/>
      <w:r>
        <w:rPr>
          <w:lang w:val="en-US"/>
        </w:rPr>
        <w:t>Users :</w:t>
      </w:r>
      <w:proofErr w:type="gramEnd"/>
    </w:p>
    <w:p w14:paraId="06EB707C" w14:textId="1146EDA9"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drawing>
          <wp:inline distT="0" distB="0" distL="0" distR="0" wp14:anchorId="6918311A" wp14:editId="69BA8BA0">
            <wp:extent cx="6115050" cy="5144135"/>
            <wp:effectExtent l="0" t="0" r="0" b="0"/>
            <wp:docPr id="6860229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2941" name=""/>
                    <pic:cNvPicPr/>
                  </pic:nvPicPr>
                  <pic:blipFill>
                    <a:blip r:embed="rId20"/>
                    <a:stretch>
                      <a:fillRect/>
                    </a:stretch>
                  </pic:blipFill>
                  <pic:spPr>
                    <a:xfrm>
                      <a:off x="0" y="0"/>
                      <a:ext cx="6115050" cy="5144135"/>
                    </a:xfrm>
                    <a:prstGeom prst="rect">
                      <a:avLst/>
                    </a:prstGeom>
                  </pic:spPr>
                </pic:pic>
              </a:graphicData>
            </a:graphic>
          </wp:inline>
        </w:drawing>
      </w:r>
    </w:p>
    <w:p w14:paraId="6095D86B" w14:textId="77777777" w:rsidR="00AA3CE7"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general measures category consists of two data tables. </w:t>
      </w:r>
    </w:p>
    <w:p w14:paraId="23BDD4DA" w14:textId="348B5703"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first displays total records for each course, while the second provides records for each user in the selected course.</w:t>
      </w:r>
    </w:p>
    <w:p w14:paraId="7DA344F1"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0ED616C3"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50BC7694" w14:textId="7256A12F"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104832C2" w14:textId="77777777" w:rsidR="000131CC" w:rsidRPr="005E7F07" w:rsidRDefault="000131CC" w:rsidP="007771A0">
      <w:pPr>
        <w:rPr>
          <w:rFonts w:cstheme="minorHAnsi"/>
          <w:color w:val="000000" w:themeColor="text1"/>
          <w:lang w:val="en-US"/>
        </w:rPr>
      </w:pPr>
    </w:p>
    <w:p w14:paraId="0EF343CD" w14:textId="77777777" w:rsidR="000131CC" w:rsidRPr="005E7F07" w:rsidRDefault="000131CC" w:rsidP="007771A0">
      <w:pPr>
        <w:rPr>
          <w:rFonts w:cstheme="minorHAnsi"/>
          <w:color w:val="000000" w:themeColor="text1"/>
          <w:lang w:val="en-US"/>
        </w:rPr>
      </w:pPr>
    </w:p>
    <w:p w14:paraId="3E6C74A8" w14:textId="77777777" w:rsidR="000131CC" w:rsidRDefault="000131CC" w:rsidP="007771A0">
      <w:pPr>
        <w:rPr>
          <w:rFonts w:cstheme="minorHAnsi"/>
          <w:color w:val="000000" w:themeColor="text1"/>
          <w:lang w:val="en-US"/>
        </w:rPr>
      </w:pPr>
    </w:p>
    <w:p w14:paraId="7EC79510" w14:textId="77777777" w:rsidR="005E7F07" w:rsidRPr="005E7F07" w:rsidRDefault="005E7F07" w:rsidP="007771A0">
      <w:pPr>
        <w:rPr>
          <w:rFonts w:cstheme="minorHAnsi"/>
          <w:color w:val="000000" w:themeColor="text1"/>
          <w:lang w:val="en-US"/>
        </w:rPr>
      </w:pPr>
    </w:p>
    <w:p w14:paraId="4071E992" w14:textId="77777777" w:rsidR="000131CC" w:rsidRPr="005E7F07" w:rsidRDefault="000131CC" w:rsidP="007771A0">
      <w:pPr>
        <w:pStyle w:val="3"/>
        <w:rPr>
          <w:rFonts w:asciiTheme="minorHAnsi" w:hAnsiTheme="minorHAnsi" w:cstheme="minorHAnsi"/>
          <w:color w:val="000000" w:themeColor="text1"/>
          <w:lang w:val="en-US"/>
        </w:rPr>
      </w:pPr>
      <w:bookmarkStart w:id="6" w:name="_Toc145877074"/>
      <w:r w:rsidRPr="005E7F07">
        <w:rPr>
          <w:rFonts w:asciiTheme="minorHAnsi" w:hAnsiTheme="minorHAnsi" w:cstheme="minorHAnsi"/>
          <w:color w:val="000000" w:themeColor="text1"/>
          <w:lang w:val="en-US"/>
        </w:rPr>
        <w:lastRenderedPageBreak/>
        <w:t>Measures by Tool</w:t>
      </w:r>
      <w:bookmarkEnd w:id="6"/>
    </w:p>
    <w:p w14:paraId="0A1139C1" w14:textId="642B7C3D" w:rsidR="00A46DAC"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r w:rsidR="00A36790" w:rsidRPr="005E7F07">
        <w:rPr>
          <w:rFonts w:cstheme="minorHAnsi"/>
          <w:color w:val="000000" w:themeColor="text1"/>
          <w:shd w:val="clear" w:color="auto" w:fill="F7F7F8"/>
          <w:lang w:val="en-US"/>
        </w:rPr>
        <w:t xml:space="preserve"> </w:t>
      </w:r>
    </w:p>
    <w:p w14:paraId="7E4AFECB" w14:textId="6ECAF5A3" w:rsidR="00A36790" w:rsidRPr="005E7F07" w:rsidRDefault="00A36790"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First Data table </w:t>
      </w:r>
      <w:proofErr w:type="gramStart"/>
      <w:r w:rsidRPr="005E7F07">
        <w:rPr>
          <w:rFonts w:cstheme="minorHAnsi"/>
          <w:color w:val="000000" w:themeColor="text1"/>
          <w:shd w:val="clear" w:color="auto" w:fill="F7F7F8"/>
          <w:lang w:val="en-US"/>
        </w:rPr>
        <w:t>columns :</w:t>
      </w:r>
      <w:proofErr w:type="gramEnd"/>
    </w:p>
    <w:p w14:paraId="23775B6E" w14:textId="1822AF6F"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1B9F14B" w14:textId="76C7010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Activities,</w:t>
      </w:r>
    </w:p>
    <w:p w14:paraId="717BBC8B" w14:textId="198C5E05"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4329BE15" w14:textId="0060B9C3"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6BB16B51" w14:textId="3934F002" w:rsidR="00A36790" w:rsidRPr="00E83B94"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p>
    <w:p w14:paraId="6D1CCE8C" w14:textId="514C3F1E" w:rsidR="00E83B94" w:rsidRPr="00E83B94" w:rsidRDefault="00E83B94" w:rsidP="00E83B94">
      <w:pPr>
        <w:pStyle w:val="a6"/>
        <w:rPr>
          <w:lang w:val="en-US"/>
        </w:rPr>
      </w:pPr>
      <w:r>
        <w:rPr>
          <w:lang w:val="en-US"/>
        </w:rPr>
        <w:t xml:space="preserve">Data table </w:t>
      </w:r>
      <w:proofErr w:type="gramStart"/>
      <w:r>
        <w:rPr>
          <w:lang w:val="en-US"/>
        </w:rPr>
        <w:t>Course :</w:t>
      </w:r>
      <w:proofErr w:type="gramEnd"/>
    </w:p>
    <w:p w14:paraId="7F69AF31" w14:textId="60EBB11A" w:rsidR="00B9508C" w:rsidRPr="005E7F07" w:rsidRDefault="00AA3CE7" w:rsidP="007771A0">
      <w:pPr>
        <w:rPr>
          <w:rFonts w:cstheme="minorHAnsi"/>
          <w:color w:val="000000" w:themeColor="text1"/>
          <w:lang w:val="en-US"/>
        </w:rPr>
      </w:pPr>
      <w:r w:rsidRPr="005E7F07">
        <w:rPr>
          <w:rFonts w:cstheme="minorHAnsi"/>
          <w:noProof/>
        </w:rPr>
        <w:drawing>
          <wp:inline distT="0" distB="0" distL="0" distR="0" wp14:anchorId="4CF62011" wp14:editId="082C7C72">
            <wp:extent cx="6115050" cy="3920490"/>
            <wp:effectExtent l="0" t="0" r="0" b="3810"/>
            <wp:docPr id="15649959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5963" name=""/>
                    <pic:cNvPicPr/>
                  </pic:nvPicPr>
                  <pic:blipFill>
                    <a:blip r:embed="rId21"/>
                    <a:stretch>
                      <a:fillRect/>
                    </a:stretch>
                  </pic:blipFill>
                  <pic:spPr>
                    <a:xfrm>
                      <a:off x="0" y="0"/>
                      <a:ext cx="6115050" cy="3920490"/>
                    </a:xfrm>
                    <a:prstGeom prst="rect">
                      <a:avLst/>
                    </a:prstGeom>
                  </pic:spPr>
                </pic:pic>
              </a:graphicData>
            </a:graphic>
          </wp:inline>
        </w:drawing>
      </w:r>
    </w:p>
    <w:p w14:paraId="057B787D" w14:textId="5DDE9C14"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By selecting the course title, the user (teacher/administrator) gains access to more detailed statistics for all </w:t>
      </w:r>
      <w:r w:rsidR="00FC0560">
        <w:rPr>
          <w:rFonts w:asciiTheme="minorHAnsi" w:hAnsiTheme="minorHAnsi" w:cstheme="minorHAnsi"/>
          <w:color w:val="000000" w:themeColor="text1"/>
          <w:lang w:val="en-US"/>
        </w:rPr>
        <w:t>activities</w:t>
      </w:r>
      <w:r w:rsidRPr="005E7F07">
        <w:rPr>
          <w:rFonts w:asciiTheme="minorHAnsi" w:hAnsiTheme="minorHAnsi" w:cstheme="minorHAnsi"/>
          <w:color w:val="000000" w:themeColor="text1"/>
          <w:lang w:val="en-US"/>
        </w:rPr>
        <w:t xml:space="preserve"> in that course.</w:t>
      </w:r>
    </w:p>
    <w:p w14:paraId="246F7895" w14:textId="57418F1D"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Second Data table </w:t>
      </w:r>
      <w:proofErr w:type="gramStart"/>
      <w:r w:rsidRPr="005E7F07">
        <w:rPr>
          <w:rFonts w:asciiTheme="minorHAnsi" w:hAnsiTheme="minorHAnsi" w:cstheme="minorHAnsi"/>
          <w:color w:val="000000" w:themeColor="text1"/>
          <w:lang w:val="en-US"/>
        </w:rPr>
        <w:t>columns :</w:t>
      </w:r>
      <w:proofErr w:type="gramEnd"/>
    </w:p>
    <w:p w14:paraId="7F545F37"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62D5B378" w14:textId="65AE3A89"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p>
    <w:p w14:paraId="3B52F16A"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78043BC8"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55766469" w14:textId="47F5CDB5"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p>
    <w:p w14:paraId="28BDA888" w14:textId="69BE6356"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Use in Sessions</w:t>
      </w:r>
    </w:p>
    <w:p w14:paraId="1F570E8B" w14:textId="5ED304BE" w:rsidR="00A36790" w:rsidRPr="009C653E" w:rsidRDefault="009C653E" w:rsidP="009C653E">
      <w:pPr>
        <w:pStyle w:val="a6"/>
        <w:rPr>
          <w:lang w:val="en-US"/>
        </w:rPr>
      </w:pPr>
      <w:r>
        <w:rPr>
          <w:lang w:val="en-US"/>
        </w:rPr>
        <w:lastRenderedPageBreak/>
        <w:t xml:space="preserve">Data table </w:t>
      </w:r>
      <w:proofErr w:type="gramStart"/>
      <w:r>
        <w:rPr>
          <w:lang w:val="en-US"/>
        </w:rPr>
        <w:t>Activities :</w:t>
      </w:r>
      <w:proofErr w:type="gramEnd"/>
    </w:p>
    <w:p w14:paraId="274BAC7F" w14:textId="6ADA3588" w:rsidR="00A36790" w:rsidRPr="005E7F07" w:rsidRDefault="00A36790" w:rsidP="007771A0">
      <w:pPr>
        <w:rPr>
          <w:rFonts w:cstheme="minorHAnsi"/>
          <w:noProof/>
          <w:color w:val="000000" w:themeColor="text1"/>
          <w:lang w:val="en-US"/>
        </w:rPr>
      </w:pPr>
      <w:r w:rsidRPr="005E7F07">
        <w:rPr>
          <w:rFonts w:cstheme="minorHAnsi"/>
          <w:noProof/>
        </w:rPr>
        <w:drawing>
          <wp:inline distT="0" distB="0" distL="0" distR="0" wp14:anchorId="504488E8" wp14:editId="72C405E3">
            <wp:extent cx="6115050" cy="4937760"/>
            <wp:effectExtent l="0" t="0" r="0" b="0"/>
            <wp:docPr id="7477031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3107" name=""/>
                    <pic:cNvPicPr/>
                  </pic:nvPicPr>
                  <pic:blipFill>
                    <a:blip r:embed="rId22"/>
                    <a:stretch>
                      <a:fillRect/>
                    </a:stretch>
                  </pic:blipFill>
                  <pic:spPr>
                    <a:xfrm>
                      <a:off x="0" y="0"/>
                      <a:ext cx="6115050" cy="4937760"/>
                    </a:xfrm>
                    <a:prstGeom prst="rect">
                      <a:avLst/>
                    </a:prstGeom>
                  </pic:spPr>
                </pic:pic>
              </a:graphicData>
            </a:graphic>
          </wp:inline>
        </w:drawing>
      </w:r>
    </w:p>
    <w:p w14:paraId="0E835563" w14:textId="6CCA1366" w:rsidR="00192C0C" w:rsidRPr="005E7F07" w:rsidRDefault="00192C0C" w:rsidP="007771A0">
      <w:pPr>
        <w:rPr>
          <w:rFonts w:cstheme="minorHAnsi"/>
          <w:noProof/>
          <w:color w:val="000000" w:themeColor="text1"/>
          <w:lang w:val="en-US"/>
        </w:rPr>
      </w:pPr>
      <w:r w:rsidRPr="005E7F07">
        <w:rPr>
          <w:rFonts w:cstheme="minorHAnsi"/>
          <w:noProof/>
          <w:color w:val="000000" w:themeColor="text1"/>
          <w:lang w:val="en-US"/>
        </w:rPr>
        <w:t>Detailed Data table results for all activities in course.</w:t>
      </w:r>
    </w:p>
    <w:p w14:paraId="207493CB" w14:textId="64CBF7FF"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an activity, the user (teacher/administrator) gains access to more detailed statistics for all users in that activity.</w:t>
      </w:r>
    </w:p>
    <w:p w14:paraId="42C37206" w14:textId="4C8A70BC"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Third Data table </w:t>
      </w:r>
      <w:proofErr w:type="gramStart"/>
      <w:r w:rsidRPr="005E7F07">
        <w:rPr>
          <w:rFonts w:asciiTheme="minorHAnsi" w:hAnsiTheme="minorHAnsi" w:cstheme="minorHAnsi"/>
          <w:color w:val="000000" w:themeColor="text1"/>
          <w:lang w:val="en-US"/>
        </w:rPr>
        <w:t>columns :</w:t>
      </w:r>
      <w:proofErr w:type="gramEnd"/>
    </w:p>
    <w:p w14:paraId="5EFA376E" w14:textId="6B59F570"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r w:rsidR="00A36790" w:rsidRPr="005E7F07">
        <w:rPr>
          <w:rFonts w:cstheme="minorHAnsi"/>
          <w:color w:val="000000" w:themeColor="text1"/>
          <w:sz w:val="24"/>
          <w:szCs w:val="24"/>
          <w:shd w:val="clear" w:color="auto" w:fill="F7F7F8"/>
          <w:lang w:val="en-US"/>
        </w:rPr>
        <w:t>,</w:t>
      </w:r>
    </w:p>
    <w:p w14:paraId="402D5C57" w14:textId="49464C14"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r w:rsidR="00A36790" w:rsidRPr="005E7F07">
        <w:rPr>
          <w:rFonts w:cstheme="minorHAnsi"/>
          <w:color w:val="000000" w:themeColor="text1"/>
          <w:sz w:val="24"/>
          <w:szCs w:val="24"/>
          <w:shd w:val="clear" w:color="auto" w:fill="F7F7F8"/>
          <w:lang w:val="en-US"/>
        </w:rPr>
        <w:t>,</w:t>
      </w:r>
    </w:p>
    <w:p w14:paraId="273C463B" w14:textId="62F54AF3"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r w:rsidR="00A36790" w:rsidRPr="005E7F07">
        <w:rPr>
          <w:rFonts w:cstheme="minorHAnsi"/>
          <w:color w:val="000000" w:themeColor="text1"/>
          <w:sz w:val="24"/>
          <w:szCs w:val="24"/>
          <w:shd w:val="clear" w:color="auto" w:fill="F7F7F8"/>
          <w:lang w:val="en-US"/>
        </w:rPr>
        <w:t>,</w:t>
      </w:r>
    </w:p>
    <w:p w14:paraId="4E5F09FE" w14:textId="34B96356"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(activity in the course where the user was active)</w:t>
      </w:r>
    </w:p>
    <w:p w14:paraId="2F0F36D5" w14:textId="5CD7D842"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 Dedicated</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(user's time spent in the activity)</w:t>
      </w:r>
    </w:p>
    <w:p w14:paraId="75B74FE2" w14:textId="59EC5D23"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Number Of</w:t>
      </w:r>
      <w:r w:rsidR="00A36790" w:rsidRPr="005E7F07">
        <w:rPr>
          <w:rFonts w:cstheme="minorHAnsi"/>
          <w:color w:val="000000" w:themeColor="text1"/>
          <w:sz w:val="24"/>
          <w:szCs w:val="24"/>
          <w:shd w:val="clear" w:color="auto" w:fill="F7F7F8"/>
          <w:lang w:val="en-US"/>
        </w:rPr>
        <w:t xml:space="preserve"> Sessions</w:t>
      </w:r>
      <w:r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(how many times the user entered the activity)</w:t>
      </w:r>
    </w:p>
    <w:p w14:paraId="7F121FBC" w14:textId="4E8E111B"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r w:rsidR="00FF0413" w:rsidRPr="005E7F07">
        <w:rPr>
          <w:rFonts w:eastAsia="Times New Roman" w:cstheme="minorHAnsi"/>
          <w:color w:val="000000" w:themeColor="text1"/>
          <w:sz w:val="24"/>
          <w:szCs w:val="24"/>
          <w:lang w:val="en-US" w:eastAsia="el-GR"/>
        </w:rPr>
        <w:t xml:space="preserve"> (total time in activity divided by number of sessions)</w:t>
      </w:r>
    </w:p>
    <w:p w14:paraId="5825BD40" w14:textId="158179A1"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Use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r w:rsidR="00FF0413" w:rsidRPr="005E7F07">
        <w:rPr>
          <w:rFonts w:eastAsia="Times New Roman" w:cstheme="minorHAnsi"/>
          <w:color w:val="000000" w:themeColor="text1"/>
          <w:sz w:val="24"/>
          <w:szCs w:val="24"/>
          <w:lang w:val="en-US" w:eastAsia="el-GR"/>
        </w:rPr>
        <w:t xml:space="preserve"> (total course sessions divided by number of times user entered the activity)</w:t>
      </w:r>
    </w:p>
    <w:p w14:paraId="309E44D5" w14:textId="77777777"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p>
    <w:p w14:paraId="3DD49C15" w14:textId="4DB9E73F" w:rsidR="00A36790" w:rsidRPr="009C653E" w:rsidRDefault="009C653E" w:rsidP="009C653E">
      <w:pPr>
        <w:pStyle w:val="a6"/>
        <w:rPr>
          <w:lang w:val="en-US"/>
        </w:rPr>
      </w:pPr>
      <w:r>
        <w:rPr>
          <w:lang w:val="en-US"/>
        </w:rPr>
        <w:lastRenderedPageBreak/>
        <w:t xml:space="preserve">Data table </w:t>
      </w:r>
      <w:proofErr w:type="gramStart"/>
      <w:r>
        <w:rPr>
          <w:lang w:val="en-US"/>
        </w:rPr>
        <w:t>Users :</w:t>
      </w:r>
      <w:proofErr w:type="gramEnd"/>
    </w:p>
    <w:p w14:paraId="1ED98669" w14:textId="035167F0" w:rsidR="00C74495" w:rsidRPr="005E7F07" w:rsidRDefault="004C4DE0" w:rsidP="007771A0">
      <w:pPr>
        <w:rPr>
          <w:rFonts w:cstheme="minorHAnsi"/>
          <w:noProof/>
          <w:color w:val="000000" w:themeColor="text1"/>
          <w:lang w:val="en-US"/>
        </w:rPr>
      </w:pPr>
      <w:r w:rsidRPr="005E7F07">
        <w:rPr>
          <w:rFonts w:cstheme="minorHAnsi"/>
          <w:noProof/>
        </w:rPr>
        <w:drawing>
          <wp:inline distT="0" distB="0" distL="0" distR="0" wp14:anchorId="650D22B3" wp14:editId="101D8D27">
            <wp:extent cx="6115050" cy="5033010"/>
            <wp:effectExtent l="0" t="0" r="0" b="0"/>
            <wp:docPr id="11350014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01402" name=""/>
                    <pic:cNvPicPr/>
                  </pic:nvPicPr>
                  <pic:blipFill>
                    <a:blip r:embed="rId23"/>
                    <a:stretch>
                      <a:fillRect/>
                    </a:stretch>
                  </pic:blipFill>
                  <pic:spPr>
                    <a:xfrm>
                      <a:off x="0" y="0"/>
                      <a:ext cx="6115050" cy="5033010"/>
                    </a:xfrm>
                    <a:prstGeom prst="rect">
                      <a:avLst/>
                    </a:prstGeom>
                  </pic:spPr>
                </pic:pic>
              </a:graphicData>
            </a:graphic>
          </wp:inline>
        </w:drawing>
      </w:r>
    </w:p>
    <w:p w14:paraId="3C552B5E" w14:textId="67314EE2" w:rsidR="00192C0C" w:rsidRPr="005E7F07" w:rsidRDefault="000131CC"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SCORM and Quiz session time starts when a user enters the activity, not when they start an attempt or SCORM. Both modules/activities include a lobby section. For instance, time spent in the lobby area without entering the quiz or SCORM is counted as a session. Therefore, a session is distinct from an attempt.</w:t>
      </w:r>
    </w:p>
    <w:p w14:paraId="0A056336" w14:textId="77777777" w:rsidR="001C19B7"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p>
    <w:p w14:paraId="1191E7F0" w14:textId="77777777" w:rsidR="001C19B7" w:rsidRPr="005E7F07" w:rsidRDefault="001C19B7" w:rsidP="007771A0">
      <w:pPr>
        <w:pStyle w:val="3"/>
        <w:rPr>
          <w:rFonts w:asciiTheme="minorHAnsi" w:hAnsiTheme="minorHAnsi" w:cstheme="minorHAnsi"/>
          <w:color w:val="000000" w:themeColor="text1"/>
          <w:lang w:val="en-US"/>
        </w:rPr>
      </w:pPr>
      <w:bookmarkStart w:id="7" w:name="_Toc145877075"/>
      <w:r w:rsidRPr="005E7F07">
        <w:rPr>
          <w:rFonts w:asciiTheme="minorHAnsi" w:hAnsiTheme="minorHAnsi" w:cstheme="minorHAnsi"/>
          <w:color w:val="000000" w:themeColor="text1"/>
          <w:lang w:val="en-US"/>
        </w:rPr>
        <w:t>Forum Measures</w:t>
      </w:r>
      <w:bookmarkEnd w:id="7"/>
    </w:p>
    <w:p w14:paraId="636ABD46" w14:textId="263F7736" w:rsidR="00FF0413" w:rsidRPr="005E7F07" w:rsidRDefault="00FF0413" w:rsidP="00FF0413">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The initial page of Measures For The Forum displays total </w:t>
      </w:r>
      <w:proofErr w:type="gramStart"/>
      <w:r w:rsidRPr="005E7F07">
        <w:rPr>
          <w:rFonts w:cstheme="minorHAnsi"/>
          <w:color w:val="000000" w:themeColor="text1"/>
          <w:shd w:val="clear" w:color="auto" w:fill="F7F7F8"/>
          <w:lang w:val="en-US"/>
        </w:rPr>
        <w:t>metrics  for</w:t>
      </w:r>
      <w:proofErr w:type="gramEnd"/>
      <w:r w:rsidRPr="005E7F07">
        <w:rPr>
          <w:rFonts w:cstheme="minorHAnsi"/>
          <w:color w:val="000000" w:themeColor="text1"/>
          <w:shd w:val="clear" w:color="auto" w:fill="F7F7F8"/>
          <w:lang w:val="en-US"/>
        </w:rPr>
        <w:t xml:space="preserve"> the forums included in the course. Teachers/administrators can access more detailed statistics by selecting an activity.</w:t>
      </w:r>
    </w:p>
    <w:p w14:paraId="72C76E5E"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6654069D"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63AA509E" w14:textId="77777777" w:rsidR="009C653E" w:rsidRDefault="009C653E" w:rsidP="00FF0413">
      <w:pPr>
        <w:pStyle w:val="Web"/>
        <w:spacing w:before="300" w:beforeAutospacing="0" w:after="300" w:afterAutospacing="0"/>
        <w:rPr>
          <w:rFonts w:asciiTheme="minorHAnsi" w:hAnsiTheme="minorHAnsi" w:cstheme="minorHAnsi"/>
          <w:color w:val="000000" w:themeColor="text1"/>
          <w:lang w:val="en-US"/>
        </w:rPr>
      </w:pPr>
    </w:p>
    <w:p w14:paraId="7CB5DA59" w14:textId="6FE94934" w:rsidR="00FF0413" w:rsidRPr="005E7F07" w:rsidRDefault="00FF0413" w:rsidP="00FF0413">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 xml:space="preserve">First Data table </w:t>
      </w:r>
      <w:proofErr w:type="gramStart"/>
      <w:r w:rsidRPr="005E7F07">
        <w:rPr>
          <w:rFonts w:asciiTheme="minorHAnsi" w:hAnsiTheme="minorHAnsi" w:cstheme="minorHAnsi"/>
          <w:color w:val="000000" w:themeColor="text1"/>
          <w:lang w:val="en-US"/>
        </w:rPr>
        <w:t>columns :</w:t>
      </w:r>
      <w:proofErr w:type="gramEnd"/>
    </w:p>
    <w:p w14:paraId="678690DA" w14:textId="30CE0185" w:rsidR="00FF0413" w:rsidRPr="009607D6" w:rsidRDefault="00FF0413" w:rsidP="009607D6">
      <w:pPr>
        <w:rPr>
          <w:rFonts w:cstheme="minorHAnsi"/>
          <w:color w:val="000000" w:themeColor="text1"/>
          <w:shd w:val="clear" w:color="auto" w:fill="F7F7F8"/>
          <w:lang w:val="en-US"/>
        </w:rPr>
      </w:pPr>
    </w:p>
    <w:p w14:paraId="4F29B679" w14:textId="77777777" w:rsidR="00FF0413" w:rsidRPr="005E7F07" w:rsidRDefault="00FF0413" w:rsidP="00FF0413">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443814C" w14:textId="1E622EBC" w:rsidR="00FF0413" w:rsidRPr="009607D6" w:rsidRDefault="00FF0413" w:rsidP="009607D6">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40B4A3AC" w14:textId="129091B2"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5CC42CCE" w14:textId="706FF82C"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6CF7BFC3" w14:textId="65CFD01E"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6FDD9550" w14:textId="19337302" w:rsidR="00FF0413" w:rsidRPr="009C653E"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1189CCB2" w14:textId="4415AA5A" w:rsidR="009C653E" w:rsidRPr="009C653E" w:rsidRDefault="009C653E" w:rsidP="009C653E">
      <w:pPr>
        <w:pStyle w:val="a6"/>
        <w:rPr>
          <w:lang w:val="en-US"/>
        </w:rPr>
      </w:pPr>
      <w:r>
        <w:rPr>
          <w:lang w:val="en-US"/>
        </w:rPr>
        <w:t xml:space="preserve">Data table </w:t>
      </w:r>
      <w:proofErr w:type="gramStart"/>
      <w:r>
        <w:rPr>
          <w:lang w:val="en-US"/>
        </w:rPr>
        <w:t>Course :</w:t>
      </w:r>
      <w:proofErr w:type="gramEnd"/>
    </w:p>
    <w:p w14:paraId="2D87174A" w14:textId="1653B9B1" w:rsidR="00C00524" w:rsidRPr="005E7F07" w:rsidRDefault="00C00524" w:rsidP="00C00524">
      <w:pPr>
        <w:rPr>
          <w:rFonts w:cstheme="minorHAnsi"/>
          <w:noProof/>
          <w:color w:val="000000" w:themeColor="text1"/>
          <w:lang w:val="en-US"/>
        </w:rPr>
      </w:pPr>
      <w:r w:rsidRPr="005E7F07">
        <w:rPr>
          <w:rFonts w:cstheme="minorHAnsi"/>
          <w:noProof/>
        </w:rPr>
        <w:drawing>
          <wp:inline distT="0" distB="0" distL="0" distR="0" wp14:anchorId="250782C9" wp14:editId="0EDFC159">
            <wp:extent cx="6115050" cy="4092575"/>
            <wp:effectExtent l="0" t="0" r="0" b="3175"/>
            <wp:docPr id="14976869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6961" name=""/>
                    <pic:cNvPicPr/>
                  </pic:nvPicPr>
                  <pic:blipFill>
                    <a:blip r:embed="rId24"/>
                    <a:stretch>
                      <a:fillRect/>
                    </a:stretch>
                  </pic:blipFill>
                  <pic:spPr>
                    <a:xfrm>
                      <a:off x="0" y="0"/>
                      <a:ext cx="6115050" cy="4092575"/>
                    </a:xfrm>
                    <a:prstGeom prst="rect">
                      <a:avLst/>
                    </a:prstGeom>
                  </pic:spPr>
                </pic:pic>
              </a:graphicData>
            </a:graphic>
          </wp:inline>
        </w:drawing>
      </w:r>
    </w:p>
    <w:p w14:paraId="10352F78" w14:textId="77777777" w:rsidR="00FF0413" w:rsidRPr="005E7F07" w:rsidRDefault="00FF0413" w:rsidP="00FF0413">
      <w:pPr>
        <w:rPr>
          <w:rFonts w:cstheme="minorHAnsi"/>
          <w:lang w:val="en-US"/>
        </w:rPr>
      </w:pPr>
    </w:p>
    <w:p w14:paraId="49C1BE01" w14:textId="77777777" w:rsidR="00FF0413" w:rsidRPr="005E7F07" w:rsidRDefault="00FF0413" w:rsidP="00FF0413">
      <w:pPr>
        <w:rPr>
          <w:rFonts w:cstheme="minorHAnsi"/>
          <w:lang w:val="en-US"/>
        </w:rPr>
      </w:pPr>
    </w:p>
    <w:p w14:paraId="257B8E06" w14:textId="19AFAA28"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By selecting the </w:t>
      </w:r>
      <w:r w:rsidR="00AA2201" w:rsidRPr="005E7F07">
        <w:rPr>
          <w:rFonts w:asciiTheme="minorHAnsi" w:hAnsiTheme="minorHAnsi" w:cstheme="minorHAnsi"/>
          <w:color w:val="000000" w:themeColor="text1"/>
          <w:lang w:val="en-US"/>
        </w:rPr>
        <w:t>course title</w:t>
      </w:r>
      <w:r w:rsidRPr="005E7F07">
        <w:rPr>
          <w:rFonts w:asciiTheme="minorHAnsi" w:hAnsiTheme="minorHAnsi" w:cstheme="minorHAnsi"/>
          <w:color w:val="000000" w:themeColor="text1"/>
          <w:lang w:val="en-US"/>
        </w:rPr>
        <w:t xml:space="preserve">, the teacher/administrator can access detailed statistics for </w:t>
      </w:r>
      <w:r w:rsidR="00AA2201" w:rsidRPr="005E7F07">
        <w:rPr>
          <w:rFonts w:asciiTheme="minorHAnsi" w:hAnsiTheme="minorHAnsi" w:cstheme="minorHAnsi"/>
          <w:color w:val="000000" w:themeColor="text1"/>
          <w:lang w:val="en-US"/>
        </w:rPr>
        <w:t>the forums included in it</w:t>
      </w:r>
      <w:r w:rsidRPr="005E7F07">
        <w:rPr>
          <w:rFonts w:asciiTheme="minorHAnsi" w:hAnsiTheme="minorHAnsi" w:cstheme="minorHAnsi"/>
          <w:color w:val="000000" w:themeColor="text1"/>
          <w:lang w:val="en-US"/>
        </w:rPr>
        <w:t>.</w:t>
      </w:r>
    </w:p>
    <w:p w14:paraId="2AFAF2C4" w14:textId="2DEBE600" w:rsidR="001C19B7" w:rsidRPr="005E7F07" w:rsidRDefault="00AA2201" w:rsidP="007771A0">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Second </w:t>
      </w:r>
      <w:proofErr w:type="spellStart"/>
      <w:r w:rsidR="001C19B7" w:rsidRPr="005E7F07">
        <w:rPr>
          <w:rFonts w:eastAsia="Times New Roman" w:cstheme="minorHAnsi"/>
          <w:color w:val="000000" w:themeColor="text1"/>
          <w:lang w:eastAsia="el-GR"/>
        </w:rPr>
        <w:t>Data</w:t>
      </w:r>
      <w:proofErr w:type="spellEnd"/>
      <w:r w:rsidR="001C19B7" w:rsidRPr="005E7F07">
        <w:rPr>
          <w:rFonts w:eastAsia="Times New Roman" w:cstheme="minorHAnsi"/>
          <w:color w:val="000000" w:themeColor="text1"/>
          <w:lang w:eastAsia="el-GR"/>
        </w:rPr>
        <w:t xml:space="preserve"> </w:t>
      </w:r>
      <w:proofErr w:type="spellStart"/>
      <w:r w:rsidR="001C19B7" w:rsidRPr="005E7F07">
        <w:rPr>
          <w:rFonts w:eastAsia="Times New Roman" w:cstheme="minorHAnsi"/>
          <w:color w:val="000000" w:themeColor="text1"/>
          <w:lang w:eastAsia="el-GR"/>
        </w:rPr>
        <w:t>table</w:t>
      </w:r>
      <w:proofErr w:type="spellEnd"/>
      <w:r w:rsidR="001C19B7" w:rsidRPr="005E7F07">
        <w:rPr>
          <w:rFonts w:eastAsia="Times New Roman" w:cstheme="minorHAnsi"/>
          <w:color w:val="000000" w:themeColor="text1"/>
          <w:lang w:eastAsia="el-GR"/>
        </w:rPr>
        <w:t xml:space="preserve"> f</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eastAsia="el-GR"/>
        </w:rPr>
        <w:t>:</w:t>
      </w:r>
    </w:p>
    <w:p w14:paraId="17EF370B"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4F1F5F56"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019944E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6FF42F05"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05BCD75F"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389EFC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lastRenderedPageBreak/>
        <w:t>Topics Initialized,</w:t>
      </w:r>
    </w:p>
    <w:p w14:paraId="491BA139" w14:textId="7D5E6720" w:rsidR="00C74495" w:rsidRPr="005E7F07"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0F622F98" w14:textId="77777777" w:rsidR="00AA2201" w:rsidRDefault="00AA2201" w:rsidP="00AA2201">
      <w:pPr>
        <w:rPr>
          <w:rFonts w:cstheme="minorHAnsi"/>
          <w:noProof/>
          <w:color w:val="000000" w:themeColor="text1"/>
          <w:lang w:val="en-US"/>
        </w:rPr>
      </w:pPr>
    </w:p>
    <w:p w14:paraId="234090DF" w14:textId="43BAD238" w:rsidR="009C653E" w:rsidRPr="009C653E" w:rsidRDefault="009C653E" w:rsidP="009C653E">
      <w:pPr>
        <w:pStyle w:val="a6"/>
        <w:rPr>
          <w:lang w:val="en-US"/>
        </w:rPr>
      </w:pPr>
      <w:r>
        <w:rPr>
          <w:lang w:val="en-US"/>
        </w:rPr>
        <w:t>Data table Forums:</w:t>
      </w:r>
    </w:p>
    <w:p w14:paraId="0BBEB498" w14:textId="02F80002" w:rsidR="00AA2201" w:rsidRPr="005E7F07" w:rsidRDefault="00AA2201" w:rsidP="00AA2201">
      <w:pPr>
        <w:rPr>
          <w:rFonts w:cstheme="minorHAnsi"/>
          <w:noProof/>
          <w:color w:val="000000" w:themeColor="text1"/>
          <w:lang w:val="en-US"/>
        </w:rPr>
      </w:pPr>
      <w:r w:rsidRPr="005E7F07">
        <w:rPr>
          <w:rFonts w:cstheme="minorHAnsi"/>
          <w:noProof/>
        </w:rPr>
        <w:drawing>
          <wp:inline distT="0" distB="0" distL="0" distR="0" wp14:anchorId="7F24F9E8" wp14:editId="0B9251A9">
            <wp:extent cx="6115050" cy="4304665"/>
            <wp:effectExtent l="0" t="0" r="0" b="635"/>
            <wp:docPr id="2309555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5534" name=""/>
                    <pic:cNvPicPr/>
                  </pic:nvPicPr>
                  <pic:blipFill>
                    <a:blip r:embed="rId25"/>
                    <a:stretch>
                      <a:fillRect/>
                    </a:stretch>
                  </pic:blipFill>
                  <pic:spPr>
                    <a:xfrm>
                      <a:off x="0" y="0"/>
                      <a:ext cx="6115050" cy="4304665"/>
                    </a:xfrm>
                    <a:prstGeom prst="rect">
                      <a:avLst/>
                    </a:prstGeom>
                  </pic:spPr>
                </pic:pic>
              </a:graphicData>
            </a:graphic>
          </wp:inline>
        </w:drawing>
      </w:r>
    </w:p>
    <w:p w14:paraId="031F7CB4" w14:textId="49A0381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forum title, the teacher/administrator can access detailed statistics for each topic in it.</w:t>
      </w:r>
    </w:p>
    <w:p w14:paraId="69FFB365" w14:textId="36D62DCD" w:rsidR="00AA2201" w:rsidRPr="005E7F07" w:rsidRDefault="00AA2201" w:rsidP="00AA2201">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Third </w:t>
      </w:r>
      <w:proofErr w:type="spellStart"/>
      <w:r w:rsidRPr="005E7F07">
        <w:rPr>
          <w:rFonts w:eastAsia="Times New Roman" w:cstheme="minorHAnsi"/>
          <w:color w:val="000000" w:themeColor="text1"/>
          <w:lang w:eastAsia="el-GR"/>
        </w:rPr>
        <w:t>Data</w:t>
      </w:r>
      <w:proofErr w:type="spellEnd"/>
      <w:r w:rsidRPr="005E7F07">
        <w:rPr>
          <w:rFonts w:eastAsia="Times New Roman" w:cstheme="minorHAnsi"/>
          <w:color w:val="000000" w:themeColor="text1"/>
          <w:lang w:eastAsia="el-GR"/>
        </w:rPr>
        <w:t xml:space="preserve"> </w:t>
      </w:r>
      <w:proofErr w:type="spellStart"/>
      <w:r w:rsidRPr="005E7F07">
        <w:rPr>
          <w:rFonts w:eastAsia="Times New Roman" w:cstheme="minorHAnsi"/>
          <w:color w:val="000000" w:themeColor="text1"/>
          <w:lang w:eastAsia="el-GR"/>
        </w:rPr>
        <w:t>table</w:t>
      </w:r>
      <w:proofErr w:type="spellEnd"/>
      <w:r w:rsidRPr="005E7F07">
        <w:rPr>
          <w:rFonts w:eastAsia="Times New Roman" w:cstheme="minorHAnsi"/>
          <w:color w:val="000000" w:themeColor="text1"/>
          <w:lang w:eastAsia="el-GR"/>
        </w:rPr>
        <w:t xml:space="preserve"> </w:t>
      </w:r>
      <w:r w:rsidRPr="005E7F07">
        <w:rPr>
          <w:rFonts w:eastAsia="Times New Roman" w:cstheme="minorHAnsi"/>
          <w:color w:val="000000" w:themeColor="text1"/>
          <w:lang w:val="en-US" w:eastAsia="el-GR"/>
        </w:rPr>
        <w:t>columns</w:t>
      </w:r>
      <w:r w:rsidRPr="005E7F07">
        <w:rPr>
          <w:rFonts w:eastAsia="Times New Roman" w:cstheme="minorHAnsi"/>
          <w:color w:val="000000" w:themeColor="text1"/>
          <w:lang w:eastAsia="el-GR"/>
        </w:rPr>
        <w:t>:</w:t>
      </w:r>
    </w:p>
    <w:p w14:paraId="7CCCB1BE"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53CBD09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4D0D1EF8"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0B69F733"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7B3D10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70B2E32C"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19C1F94F" w14:textId="77777777" w:rsidR="00AA2201" w:rsidRPr="009C653E"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60EF0DCC" w14:textId="77777777" w:rsidR="009C653E" w:rsidRDefault="009C653E" w:rsidP="009C653E">
      <w:pPr>
        <w:rPr>
          <w:rFonts w:cstheme="minorHAnsi"/>
          <w:noProof/>
          <w:color w:val="000000" w:themeColor="text1"/>
          <w:lang w:val="en-US"/>
        </w:rPr>
      </w:pPr>
    </w:p>
    <w:p w14:paraId="0DBA1C02" w14:textId="77777777" w:rsidR="009C653E" w:rsidRDefault="009C653E" w:rsidP="009C653E">
      <w:pPr>
        <w:rPr>
          <w:rFonts w:cstheme="minorHAnsi"/>
          <w:noProof/>
          <w:color w:val="000000" w:themeColor="text1"/>
          <w:lang w:val="en-US"/>
        </w:rPr>
      </w:pPr>
    </w:p>
    <w:p w14:paraId="71067CA0" w14:textId="77777777" w:rsidR="009C653E" w:rsidRDefault="009C653E" w:rsidP="009C653E">
      <w:pPr>
        <w:rPr>
          <w:rFonts w:cstheme="minorHAnsi"/>
          <w:noProof/>
          <w:color w:val="000000" w:themeColor="text1"/>
          <w:lang w:val="en-US"/>
        </w:rPr>
      </w:pPr>
    </w:p>
    <w:p w14:paraId="7F0B647C" w14:textId="77777777" w:rsidR="009C653E" w:rsidRDefault="009C653E" w:rsidP="009C653E">
      <w:pPr>
        <w:rPr>
          <w:rFonts w:cstheme="minorHAnsi"/>
          <w:noProof/>
          <w:color w:val="000000" w:themeColor="text1"/>
          <w:lang w:val="en-US"/>
        </w:rPr>
      </w:pPr>
    </w:p>
    <w:p w14:paraId="6A5EEED3" w14:textId="2829B8F7" w:rsidR="009C653E" w:rsidRPr="009C653E" w:rsidRDefault="009C653E" w:rsidP="009C653E">
      <w:pPr>
        <w:pStyle w:val="a6"/>
        <w:rPr>
          <w:lang w:val="en-US"/>
        </w:rPr>
      </w:pPr>
      <w:r>
        <w:rPr>
          <w:lang w:val="en-US"/>
        </w:rPr>
        <w:lastRenderedPageBreak/>
        <w:t xml:space="preserve">Data table </w:t>
      </w:r>
      <w:proofErr w:type="gramStart"/>
      <w:r>
        <w:rPr>
          <w:lang w:val="en-US"/>
        </w:rPr>
        <w:t>Topics :</w:t>
      </w:r>
      <w:proofErr w:type="gramEnd"/>
    </w:p>
    <w:p w14:paraId="68910D85" w14:textId="7621723C" w:rsidR="00AA2201" w:rsidRPr="005E7F07" w:rsidRDefault="00AA2201" w:rsidP="00AA2201">
      <w:pPr>
        <w:rPr>
          <w:rFonts w:cstheme="minorHAnsi"/>
          <w:noProof/>
          <w:color w:val="000000" w:themeColor="text1"/>
          <w:lang w:val="en-US"/>
        </w:rPr>
      </w:pPr>
      <w:r w:rsidRPr="005E7F07">
        <w:rPr>
          <w:rFonts w:cstheme="minorHAnsi"/>
          <w:noProof/>
        </w:rPr>
        <w:drawing>
          <wp:inline distT="0" distB="0" distL="0" distR="0" wp14:anchorId="7C286812" wp14:editId="7DA8B854">
            <wp:extent cx="6115050" cy="4785360"/>
            <wp:effectExtent l="0" t="0" r="0" b="0"/>
            <wp:docPr id="17483820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2077" name=""/>
                    <pic:cNvPicPr/>
                  </pic:nvPicPr>
                  <pic:blipFill>
                    <a:blip r:embed="rId26"/>
                    <a:stretch>
                      <a:fillRect/>
                    </a:stretch>
                  </pic:blipFill>
                  <pic:spPr>
                    <a:xfrm>
                      <a:off x="0" y="0"/>
                      <a:ext cx="6115050" cy="4785360"/>
                    </a:xfrm>
                    <a:prstGeom prst="rect">
                      <a:avLst/>
                    </a:prstGeom>
                  </pic:spPr>
                </pic:pic>
              </a:graphicData>
            </a:graphic>
          </wp:inline>
        </w:drawing>
      </w:r>
    </w:p>
    <w:p w14:paraId="5C8BF57C" w14:textId="77777777"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topic title, the teacher/administrator can access detailed statistics for each user in it.</w:t>
      </w:r>
    </w:p>
    <w:p w14:paraId="6F326EAC" w14:textId="09DC1E8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eastAsia="Times New Roman" w:hAnsiTheme="minorHAnsi" w:cstheme="minorHAnsi"/>
          <w:color w:val="000000" w:themeColor="text1"/>
          <w:lang w:val="en-US" w:eastAsia="el-GR"/>
        </w:rPr>
        <w:t>Fourth Data table columns:</w:t>
      </w:r>
    </w:p>
    <w:p w14:paraId="511EAA64" w14:textId="6B86739F"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43DC5503" w14:textId="4FDFFCC8"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46208F46" w14:textId="207BAE59"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90CF85F" w14:textId="60C2F11B" w:rsidR="00AA2201" w:rsidRPr="005E7F07" w:rsidRDefault="00AA2201"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315D44BC" w14:textId="53A6BD41"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Topic, </w:t>
      </w:r>
      <w:r w:rsidRPr="005E7F07">
        <w:rPr>
          <w:rFonts w:eastAsia="Times New Roman" w:cstheme="minorHAnsi"/>
          <w:color w:val="000000" w:themeColor="text1"/>
          <w:sz w:val="24"/>
          <w:szCs w:val="24"/>
          <w:lang w:val="en-US" w:eastAsia="el-GR"/>
        </w:rPr>
        <w:t>(a category in the forum)</w:t>
      </w:r>
    </w:p>
    <w:p w14:paraId="6222AA06" w14:textId="4DA4A5FA"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r w:rsidRPr="005E7F07">
        <w:rPr>
          <w:rFonts w:eastAsia="Times New Roman" w:cstheme="minorHAnsi"/>
          <w:color w:val="000000" w:themeColor="text1"/>
          <w:sz w:val="24"/>
          <w:szCs w:val="24"/>
          <w:lang w:val="en-US" w:eastAsia="el-GR"/>
        </w:rPr>
        <w:t xml:space="preserve"> (number of posts by the user in the topic)</w:t>
      </w:r>
    </w:p>
    <w:p w14:paraId="787E9ADC" w14:textId="354536A8"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Answers, </w:t>
      </w:r>
      <w:r w:rsidRPr="005E7F07">
        <w:rPr>
          <w:rFonts w:eastAsia="Times New Roman" w:cstheme="minorHAnsi"/>
          <w:color w:val="000000" w:themeColor="text1"/>
          <w:sz w:val="24"/>
          <w:szCs w:val="24"/>
          <w:lang w:val="en-US" w:eastAsia="el-GR"/>
        </w:rPr>
        <w:t>(number of posts the user has answered)</w:t>
      </w:r>
    </w:p>
    <w:p w14:paraId="594EAC51" w14:textId="5376F283" w:rsidR="00A46DAC" w:rsidRPr="009C653E"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Reads </w:t>
      </w:r>
      <w:r w:rsidRPr="005E7F07">
        <w:rPr>
          <w:rFonts w:eastAsia="Times New Roman" w:cstheme="minorHAnsi"/>
          <w:color w:val="000000" w:themeColor="text1"/>
          <w:sz w:val="24"/>
          <w:szCs w:val="24"/>
          <w:lang w:val="en-US" w:eastAsia="el-GR"/>
        </w:rPr>
        <w:t>(number of posts read by the user)</w:t>
      </w:r>
    </w:p>
    <w:p w14:paraId="7BF600C5" w14:textId="77777777" w:rsidR="009C653E" w:rsidRDefault="009C653E" w:rsidP="009C653E">
      <w:pPr>
        <w:rPr>
          <w:rFonts w:cstheme="minorHAnsi"/>
          <w:noProof/>
          <w:color w:val="000000" w:themeColor="text1"/>
          <w:lang w:val="en-US"/>
        </w:rPr>
      </w:pPr>
    </w:p>
    <w:p w14:paraId="67A4D2F5" w14:textId="77777777" w:rsidR="009C653E" w:rsidRDefault="009C653E" w:rsidP="009C653E">
      <w:pPr>
        <w:rPr>
          <w:rFonts w:cstheme="minorHAnsi"/>
          <w:noProof/>
          <w:color w:val="000000" w:themeColor="text1"/>
          <w:lang w:val="en-US"/>
        </w:rPr>
      </w:pPr>
    </w:p>
    <w:p w14:paraId="162694F4" w14:textId="77777777" w:rsidR="009C653E" w:rsidRDefault="009C653E" w:rsidP="009C653E">
      <w:pPr>
        <w:rPr>
          <w:rFonts w:cstheme="minorHAnsi"/>
          <w:noProof/>
          <w:color w:val="000000" w:themeColor="text1"/>
          <w:lang w:val="en-US"/>
        </w:rPr>
      </w:pPr>
    </w:p>
    <w:p w14:paraId="17CB3681" w14:textId="77777777" w:rsidR="009C653E" w:rsidRDefault="009C653E" w:rsidP="009C653E">
      <w:pPr>
        <w:rPr>
          <w:rFonts w:cstheme="minorHAnsi"/>
          <w:noProof/>
          <w:color w:val="000000" w:themeColor="text1"/>
          <w:lang w:val="en-US"/>
        </w:rPr>
      </w:pPr>
    </w:p>
    <w:p w14:paraId="37E4D76E" w14:textId="77777777" w:rsidR="009C653E" w:rsidRDefault="009C653E" w:rsidP="009C653E">
      <w:pPr>
        <w:rPr>
          <w:rFonts w:cstheme="minorHAnsi"/>
          <w:noProof/>
          <w:color w:val="000000" w:themeColor="text1"/>
          <w:lang w:val="en-US"/>
        </w:rPr>
      </w:pPr>
    </w:p>
    <w:p w14:paraId="10B335A6" w14:textId="0335060B" w:rsidR="009C653E" w:rsidRPr="00E83B94" w:rsidRDefault="009C653E" w:rsidP="009C653E">
      <w:pPr>
        <w:pStyle w:val="a6"/>
        <w:rPr>
          <w:lang w:val="en-US"/>
        </w:rPr>
      </w:pPr>
      <w:r>
        <w:rPr>
          <w:lang w:val="en-US"/>
        </w:rPr>
        <w:lastRenderedPageBreak/>
        <w:t xml:space="preserve">Data table </w:t>
      </w:r>
      <w:proofErr w:type="gramStart"/>
      <w:r>
        <w:rPr>
          <w:lang w:val="en-US"/>
        </w:rPr>
        <w:t>Users :</w:t>
      </w:r>
      <w:proofErr w:type="gramEnd"/>
    </w:p>
    <w:p w14:paraId="0ECAAF49" w14:textId="77777777" w:rsidR="009C653E" w:rsidRPr="009C653E" w:rsidRDefault="009C653E" w:rsidP="009C653E">
      <w:pPr>
        <w:rPr>
          <w:rFonts w:cstheme="minorHAnsi"/>
          <w:noProof/>
          <w:color w:val="000000" w:themeColor="text1"/>
          <w:lang w:val="en-US"/>
        </w:rPr>
      </w:pPr>
    </w:p>
    <w:p w14:paraId="2B73203B" w14:textId="7529EDF4" w:rsidR="00617A25" w:rsidRPr="005E7F07" w:rsidRDefault="00617A25" w:rsidP="00617A25">
      <w:pPr>
        <w:rPr>
          <w:rFonts w:cstheme="minorHAnsi"/>
          <w:noProof/>
          <w:color w:val="000000" w:themeColor="text1"/>
          <w:lang w:val="en-US"/>
        </w:rPr>
      </w:pPr>
      <w:r w:rsidRPr="005E7F07">
        <w:rPr>
          <w:rFonts w:cstheme="minorHAnsi"/>
          <w:noProof/>
        </w:rPr>
        <w:drawing>
          <wp:inline distT="0" distB="0" distL="0" distR="0" wp14:anchorId="649A97EF" wp14:editId="2FC57260">
            <wp:extent cx="6115050" cy="4916805"/>
            <wp:effectExtent l="0" t="0" r="0" b="0"/>
            <wp:docPr id="2016556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6278" name=""/>
                    <pic:cNvPicPr/>
                  </pic:nvPicPr>
                  <pic:blipFill>
                    <a:blip r:embed="rId27"/>
                    <a:stretch>
                      <a:fillRect/>
                    </a:stretch>
                  </pic:blipFill>
                  <pic:spPr>
                    <a:xfrm>
                      <a:off x="0" y="0"/>
                      <a:ext cx="6115050" cy="4916805"/>
                    </a:xfrm>
                    <a:prstGeom prst="rect">
                      <a:avLst/>
                    </a:prstGeom>
                  </pic:spPr>
                </pic:pic>
              </a:graphicData>
            </a:graphic>
          </wp:inline>
        </w:drawing>
      </w:r>
    </w:p>
    <w:p w14:paraId="5C4420C0" w14:textId="77777777" w:rsidR="00185635" w:rsidRPr="005E7F07" w:rsidRDefault="00185635" w:rsidP="007771A0">
      <w:pPr>
        <w:rPr>
          <w:rFonts w:cstheme="minorHAnsi"/>
          <w:color w:val="000000" w:themeColor="text1"/>
          <w:lang w:val="en-US"/>
        </w:rPr>
      </w:pPr>
    </w:p>
    <w:p w14:paraId="1705D785" w14:textId="77777777" w:rsidR="001C19B7" w:rsidRPr="005E7F07" w:rsidRDefault="001C19B7" w:rsidP="007771A0">
      <w:pPr>
        <w:pStyle w:val="3"/>
        <w:rPr>
          <w:rFonts w:asciiTheme="minorHAnsi" w:hAnsiTheme="minorHAnsi" w:cstheme="minorHAnsi"/>
          <w:color w:val="000000" w:themeColor="text1"/>
          <w:lang w:val="en-US"/>
        </w:rPr>
      </w:pPr>
      <w:bookmarkStart w:id="8" w:name="_Toc145877076"/>
      <w:r w:rsidRPr="005E7F07">
        <w:rPr>
          <w:rFonts w:asciiTheme="minorHAnsi" w:hAnsiTheme="minorHAnsi" w:cstheme="minorHAnsi"/>
          <w:color w:val="000000" w:themeColor="text1"/>
          <w:lang w:val="en-US"/>
        </w:rPr>
        <w:t>Quiz Measures</w:t>
      </w:r>
      <w:bookmarkEnd w:id="8"/>
    </w:p>
    <w:p w14:paraId="5629C782" w14:textId="77777777"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initial page of Quiz Measures displays total time, attempts, average score, and skipped questions for users in quizzes within the course.</w:t>
      </w:r>
    </w:p>
    <w:p w14:paraId="578BD268" w14:textId="02A8B670" w:rsidR="001C19B7" w:rsidRPr="005E7F07" w:rsidRDefault="00617A25" w:rsidP="007771A0">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 xml:space="preserve">First </w:t>
      </w:r>
      <w:r w:rsidR="001C19B7" w:rsidRPr="005E7F07">
        <w:rPr>
          <w:rFonts w:eastAsia="Times New Roman" w:cstheme="minorHAnsi"/>
          <w:color w:val="000000" w:themeColor="text1"/>
          <w:lang w:val="en-US" w:eastAsia="el-GR"/>
        </w:rPr>
        <w:t xml:space="preserve">Data table </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val="en-US" w:eastAsia="el-GR"/>
        </w:rPr>
        <w:t>:</w:t>
      </w:r>
    </w:p>
    <w:p w14:paraId="7EDA7DB7"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F15D130" w14:textId="1C640C4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2306F415" w14:textId="3B9EA474"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5CCE94B5" w14:textId="178E428D"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w:t>
      </w:r>
      <w:proofErr w:type="spellStart"/>
      <w:r w:rsidRPr="005E7F07">
        <w:rPr>
          <w:rFonts w:eastAsia="Times New Roman" w:cstheme="minorHAnsi"/>
          <w:color w:val="000000" w:themeColor="text1"/>
          <w:sz w:val="24"/>
          <w:szCs w:val="24"/>
          <w:lang w:eastAsia="el-GR"/>
        </w:rPr>
        <w:t>total</w:t>
      </w:r>
      <w:proofErr w:type="spellEnd"/>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user</w:t>
      </w:r>
      <w:proofErr w:type="spellEnd"/>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attempts</w:t>
      </w:r>
      <w:proofErr w:type="spellEnd"/>
      <w:r w:rsidRPr="005E7F07">
        <w:rPr>
          <w:rFonts w:eastAsia="Times New Roman" w:cstheme="minorHAnsi"/>
          <w:color w:val="000000" w:themeColor="text1"/>
          <w:sz w:val="24"/>
          <w:szCs w:val="24"/>
          <w:lang w:eastAsia="el-GR"/>
        </w:rPr>
        <w:t>)</w:t>
      </w:r>
    </w:p>
    <w:p w14:paraId="79AC3A6D" w14:textId="284297DE" w:rsidR="001C19B7" w:rsidRPr="009C653E"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36E56440" w14:textId="77777777" w:rsidR="009C653E" w:rsidRDefault="009C653E" w:rsidP="009C653E">
      <w:pPr>
        <w:rPr>
          <w:rFonts w:cstheme="minorHAnsi"/>
          <w:noProof/>
          <w:color w:val="000000" w:themeColor="text1"/>
          <w:lang w:val="en-US"/>
        </w:rPr>
      </w:pPr>
    </w:p>
    <w:p w14:paraId="21FD9DB3" w14:textId="77777777" w:rsidR="009C653E" w:rsidRDefault="009C653E" w:rsidP="009C653E">
      <w:pPr>
        <w:rPr>
          <w:rFonts w:cstheme="minorHAnsi"/>
          <w:noProof/>
          <w:color w:val="000000" w:themeColor="text1"/>
          <w:lang w:val="en-US"/>
        </w:rPr>
      </w:pPr>
    </w:p>
    <w:p w14:paraId="695A37A6" w14:textId="77777777" w:rsidR="009C653E" w:rsidRDefault="009C653E" w:rsidP="009C653E">
      <w:pPr>
        <w:rPr>
          <w:rFonts w:cstheme="minorHAnsi"/>
          <w:noProof/>
          <w:color w:val="000000" w:themeColor="text1"/>
          <w:lang w:val="en-US"/>
        </w:rPr>
      </w:pPr>
    </w:p>
    <w:p w14:paraId="71ACE63E" w14:textId="3F6504FE" w:rsidR="009C653E" w:rsidRPr="009C653E" w:rsidRDefault="009C653E" w:rsidP="009C653E">
      <w:pPr>
        <w:pStyle w:val="a6"/>
        <w:rPr>
          <w:lang w:val="en-US"/>
        </w:rPr>
      </w:pPr>
      <w:r>
        <w:rPr>
          <w:lang w:val="en-US"/>
        </w:rPr>
        <w:lastRenderedPageBreak/>
        <w:t xml:space="preserve">Data table </w:t>
      </w:r>
      <w:proofErr w:type="gramStart"/>
      <w:r>
        <w:rPr>
          <w:lang w:val="en-US"/>
        </w:rPr>
        <w:t>Course :</w:t>
      </w:r>
      <w:proofErr w:type="gramEnd"/>
    </w:p>
    <w:p w14:paraId="6B34A497" w14:textId="4D45B31B" w:rsidR="00A46DAC" w:rsidRPr="005E7F07" w:rsidRDefault="00617A25" w:rsidP="007771A0">
      <w:pPr>
        <w:rPr>
          <w:rFonts w:cstheme="minorHAnsi"/>
          <w:color w:val="000000" w:themeColor="text1"/>
          <w:lang w:val="en-US"/>
        </w:rPr>
      </w:pPr>
      <w:r w:rsidRPr="005E7F07">
        <w:rPr>
          <w:rFonts w:cstheme="minorHAnsi"/>
          <w:noProof/>
        </w:rPr>
        <w:drawing>
          <wp:inline distT="0" distB="0" distL="0" distR="0" wp14:anchorId="05F4E083" wp14:editId="1883B4C9">
            <wp:extent cx="6115050" cy="3998595"/>
            <wp:effectExtent l="0" t="0" r="0" b="1905"/>
            <wp:docPr id="11084450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5064" name=""/>
                    <pic:cNvPicPr/>
                  </pic:nvPicPr>
                  <pic:blipFill>
                    <a:blip r:embed="rId28"/>
                    <a:stretch>
                      <a:fillRect/>
                    </a:stretch>
                  </pic:blipFill>
                  <pic:spPr>
                    <a:xfrm>
                      <a:off x="0" y="0"/>
                      <a:ext cx="6115050" cy="3998595"/>
                    </a:xfrm>
                    <a:prstGeom prst="rect">
                      <a:avLst/>
                    </a:prstGeom>
                  </pic:spPr>
                </pic:pic>
              </a:graphicData>
            </a:graphic>
          </wp:inline>
        </w:drawing>
      </w:r>
    </w:p>
    <w:p w14:paraId="38B90A9B" w14:textId="38F9309D" w:rsidR="00617A25" w:rsidRPr="005E7F07" w:rsidRDefault="00617A25" w:rsidP="007771A0">
      <w:pPr>
        <w:rPr>
          <w:rFonts w:cstheme="minorHAnsi"/>
          <w:noProof/>
          <w:color w:val="000000" w:themeColor="text1"/>
          <w:lang w:val="en-US"/>
        </w:rPr>
      </w:pPr>
      <w:r w:rsidRPr="005E7F07">
        <w:rPr>
          <w:rFonts w:cstheme="minorHAnsi"/>
          <w:color w:val="000000" w:themeColor="text1"/>
          <w:shd w:val="clear" w:color="auto" w:fill="F7F7F8"/>
          <w:lang w:val="en-US"/>
        </w:rPr>
        <w:t xml:space="preserve">By selecting the Course title, the teacher/administrator can access more detailed statistics about the quizzes listed in </w:t>
      </w:r>
      <w:proofErr w:type="gramStart"/>
      <w:r w:rsidRPr="005E7F07">
        <w:rPr>
          <w:rFonts w:cstheme="minorHAnsi"/>
          <w:color w:val="000000" w:themeColor="text1"/>
          <w:shd w:val="clear" w:color="auto" w:fill="F7F7F8"/>
          <w:lang w:val="en-US"/>
        </w:rPr>
        <w:t>course</w:t>
      </w:r>
      <w:r w:rsidRPr="005E7F07">
        <w:rPr>
          <w:rFonts w:cstheme="minorHAnsi"/>
          <w:noProof/>
          <w:color w:val="000000" w:themeColor="text1"/>
          <w:lang w:val="en-US"/>
        </w:rPr>
        <w:t xml:space="preserve"> .</w:t>
      </w:r>
      <w:proofErr w:type="gramEnd"/>
    </w:p>
    <w:p w14:paraId="4A27A365" w14:textId="2029C506" w:rsidR="00617A25" w:rsidRPr="005E7F07" w:rsidRDefault="00617A25" w:rsidP="00617A25">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Second Data table columns:</w:t>
      </w:r>
    </w:p>
    <w:p w14:paraId="6DB433C1"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353259B1"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A7A866"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25F44DBD"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w:t>
      </w:r>
      <w:proofErr w:type="spellStart"/>
      <w:r w:rsidRPr="005E7F07">
        <w:rPr>
          <w:rFonts w:eastAsia="Times New Roman" w:cstheme="minorHAnsi"/>
          <w:color w:val="000000" w:themeColor="text1"/>
          <w:sz w:val="24"/>
          <w:szCs w:val="24"/>
          <w:lang w:eastAsia="el-GR"/>
        </w:rPr>
        <w:t>total</w:t>
      </w:r>
      <w:proofErr w:type="spellEnd"/>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user</w:t>
      </w:r>
      <w:proofErr w:type="spellEnd"/>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attempts</w:t>
      </w:r>
      <w:proofErr w:type="spellEnd"/>
      <w:r w:rsidRPr="005E7F07">
        <w:rPr>
          <w:rFonts w:eastAsia="Times New Roman" w:cstheme="minorHAnsi"/>
          <w:color w:val="000000" w:themeColor="text1"/>
          <w:sz w:val="24"/>
          <w:szCs w:val="24"/>
          <w:lang w:eastAsia="el-GR"/>
        </w:rPr>
        <w:t>)</w:t>
      </w:r>
    </w:p>
    <w:p w14:paraId="285708BA" w14:textId="3CB98F8E" w:rsidR="00617A25" w:rsidRPr="009C653E"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66C13358" w14:textId="77777777" w:rsidR="009C653E" w:rsidRDefault="009C653E" w:rsidP="009C653E">
      <w:pPr>
        <w:rPr>
          <w:rFonts w:cstheme="minorHAnsi"/>
          <w:noProof/>
          <w:color w:val="000000" w:themeColor="text1"/>
          <w:lang w:val="en-US"/>
        </w:rPr>
      </w:pPr>
    </w:p>
    <w:p w14:paraId="703FA5A5" w14:textId="77777777" w:rsidR="009C653E" w:rsidRDefault="009C653E" w:rsidP="009C653E">
      <w:pPr>
        <w:rPr>
          <w:rFonts w:cstheme="minorHAnsi"/>
          <w:noProof/>
          <w:color w:val="000000" w:themeColor="text1"/>
          <w:lang w:val="en-US"/>
        </w:rPr>
      </w:pPr>
    </w:p>
    <w:p w14:paraId="4AF8BE84" w14:textId="77777777" w:rsidR="009C653E" w:rsidRDefault="009C653E" w:rsidP="009C653E">
      <w:pPr>
        <w:rPr>
          <w:rFonts w:cstheme="minorHAnsi"/>
          <w:noProof/>
          <w:color w:val="000000" w:themeColor="text1"/>
          <w:lang w:val="en-US"/>
        </w:rPr>
      </w:pPr>
    </w:p>
    <w:p w14:paraId="12174191" w14:textId="77777777" w:rsidR="009C653E" w:rsidRDefault="009C653E" w:rsidP="009C653E">
      <w:pPr>
        <w:rPr>
          <w:rFonts w:cstheme="minorHAnsi"/>
          <w:noProof/>
          <w:color w:val="000000" w:themeColor="text1"/>
          <w:lang w:val="en-US"/>
        </w:rPr>
      </w:pPr>
    </w:p>
    <w:p w14:paraId="72D9B54F" w14:textId="77777777" w:rsidR="009C653E" w:rsidRDefault="009C653E" w:rsidP="009C653E">
      <w:pPr>
        <w:rPr>
          <w:rFonts w:cstheme="minorHAnsi"/>
          <w:noProof/>
          <w:color w:val="000000" w:themeColor="text1"/>
          <w:lang w:val="en-US"/>
        </w:rPr>
      </w:pPr>
    </w:p>
    <w:p w14:paraId="143339FC" w14:textId="77777777" w:rsidR="009C653E" w:rsidRDefault="009C653E" w:rsidP="009C653E">
      <w:pPr>
        <w:rPr>
          <w:rFonts w:cstheme="minorHAnsi"/>
          <w:noProof/>
          <w:color w:val="000000" w:themeColor="text1"/>
          <w:lang w:val="en-US"/>
        </w:rPr>
      </w:pPr>
    </w:p>
    <w:p w14:paraId="2D0962FC" w14:textId="77777777" w:rsidR="009C653E" w:rsidRDefault="009C653E" w:rsidP="009C653E">
      <w:pPr>
        <w:rPr>
          <w:rFonts w:cstheme="minorHAnsi"/>
          <w:noProof/>
          <w:color w:val="000000" w:themeColor="text1"/>
          <w:lang w:val="en-US"/>
        </w:rPr>
      </w:pPr>
    </w:p>
    <w:p w14:paraId="64F81FFE" w14:textId="77777777" w:rsidR="009C653E" w:rsidRDefault="009C653E" w:rsidP="009C653E">
      <w:pPr>
        <w:rPr>
          <w:rFonts w:cstheme="minorHAnsi"/>
          <w:noProof/>
          <w:color w:val="000000" w:themeColor="text1"/>
          <w:lang w:val="en-US"/>
        </w:rPr>
      </w:pPr>
    </w:p>
    <w:p w14:paraId="28E262C3" w14:textId="03A8CF5A" w:rsidR="009C653E" w:rsidRPr="00E83B94" w:rsidRDefault="009C653E" w:rsidP="009C653E">
      <w:pPr>
        <w:pStyle w:val="a6"/>
        <w:rPr>
          <w:lang w:val="en-US"/>
        </w:rPr>
      </w:pPr>
      <w:r>
        <w:rPr>
          <w:lang w:val="en-US"/>
        </w:rPr>
        <w:lastRenderedPageBreak/>
        <w:t xml:space="preserve">Data table </w:t>
      </w:r>
      <w:proofErr w:type="gramStart"/>
      <w:r>
        <w:rPr>
          <w:lang w:val="en-US"/>
        </w:rPr>
        <w:t>Quizzes :</w:t>
      </w:r>
      <w:proofErr w:type="gramEnd"/>
    </w:p>
    <w:p w14:paraId="24248A82" w14:textId="77777777" w:rsidR="009C653E" w:rsidRPr="009C653E" w:rsidRDefault="009C653E" w:rsidP="009C653E">
      <w:pPr>
        <w:rPr>
          <w:rFonts w:cstheme="minorHAnsi"/>
          <w:noProof/>
          <w:color w:val="000000" w:themeColor="text1"/>
          <w:lang w:val="en-US"/>
        </w:rPr>
      </w:pPr>
    </w:p>
    <w:p w14:paraId="46C9E374" w14:textId="6ABA633E" w:rsidR="00617A25" w:rsidRPr="005E7F07" w:rsidRDefault="00617A25" w:rsidP="007771A0">
      <w:pPr>
        <w:rPr>
          <w:rFonts w:cstheme="minorHAnsi"/>
          <w:color w:val="000000" w:themeColor="text1"/>
          <w:lang w:val="en-US"/>
        </w:rPr>
      </w:pPr>
      <w:r w:rsidRPr="005E7F07">
        <w:rPr>
          <w:rFonts w:cstheme="minorHAnsi"/>
          <w:noProof/>
        </w:rPr>
        <w:drawing>
          <wp:inline distT="0" distB="0" distL="0" distR="0" wp14:anchorId="0B7E2615" wp14:editId="5E62E761">
            <wp:extent cx="6115050" cy="3945890"/>
            <wp:effectExtent l="0" t="0" r="0" b="0"/>
            <wp:docPr id="5477454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45462" name=""/>
                    <pic:cNvPicPr/>
                  </pic:nvPicPr>
                  <pic:blipFill>
                    <a:blip r:embed="rId29"/>
                    <a:stretch>
                      <a:fillRect/>
                    </a:stretch>
                  </pic:blipFill>
                  <pic:spPr>
                    <a:xfrm>
                      <a:off x="0" y="0"/>
                      <a:ext cx="6115050" cy="3945890"/>
                    </a:xfrm>
                    <a:prstGeom prst="rect">
                      <a:avLst/>
                    </a:prstGeom>
                  </pic:spPr>
                </pic:pic>
              </a:graphicData>
            </a:graphic>
          </wp:inline>
        </w:drawing>
      </w:r>
    </w:p>
    <w:p w14:paraId="7C6D0588" w14:textId="27746A99" w:rsidR="00C74495" w:rsidRPr="005E7F07" w:rsidRDefault="001C19B7"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color w:val="000000" w:themeColor="text1"/>
          <w:shd w:val="clear" w:color="auto" w:fill="F7F7F8"/>
          <w:lang w:val="en-US"/>
        </w:rPr>
        <w:t>By selecting the Quiz Title, the teacher/administrator can access more detailed statistics</w:t>
      </w:r>
      <w:r w:rsidRPr="005E7F07">
        <w:rPr>
          <w:rFonts w:asciiTheme="minorHAnsi" w:hAnsiTheme="minorHAnsi" w:cstheme="minorHAnsi"/>
          <w:noProof/>
          <w:color w:val="000000" w:themeColor="text1"/>
          <w:lang w:val="en-US"/>
        </w:rPr>
        <w:t xml:space="preserve"> </w:t>
      </w:r>
      <w:r w:rsidR="00617A25" w:rsidRPr="005E7F07">
        <w:rPr>
          <w:rFonts w:asciiTheme="minorHAnsi" w:hAnsiTheme="minorHAnsi" w:cstheme="minorHAnsi"/>
          <w:noProof/>
          <w:color w:val="000000" w:themeColor="text1"/>
          <w:lang w:val="en-US"/>
        </w:rPr>
        <w:t>about users results</w:t>
      </w:r>
      <w:r w:rsidRPr="005E7F07">
        <w:rPr>
          <w:rFonts w:asciiTheme="minorHAnsi" w:hAnsiTheme="minorHAnsi" w:cstheme="minorHAnsi"/>
          <w:noProof/>
          <w:color w:val="000000" w:themeColor="text1"/>
          <w:lang w:val="en-US"/>
        </w:rPr>
        <w:t>.</w:t>
      </w:r>
      <w:r w:rsidR="00B9508C" w:rsidRPr="005E7F07">
        <w:rPr>
          <w:rFonts w:asciiTheme="minorHAnsi" w:hAnsiTheme="minorHAnsi" w:cstheme="minorHAnsi"/>
          <w:noProof/>
          <w:lang w:val="en-US"/>
        </w:rPr>
        <w:t xml:space="preserve"> </w:t>
      </w:r>
    </w:p>
    <w:p w14:paraId="4126ECDD" w14:textId="77777777" w:rsidR="001C19B7" w:rsidRPr="005E7F07" w:rsidRDefault="001C19B7" w:rsidP="007771A0">
      <w:pPr>
        <w:shd w:val="clear" w:color="auto" w:fill="FFFFFF" w:themeFill="background1"/>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Data table fields for detailed statistics:</w:t>
      </w:r>
    </w:p>
    <w:p w14:paraId="4E1AD9A7" w14:textId="2BEDCB31"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6FB9B340" w14:textId="242F2250"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004BC478" w14:textId="0EEA5065"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5BCCD90"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270054" w14:textId="09D8FA53"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the user)</w:t>
      </w:r>
    </w:p>
    <w:p w14:paraId="5E4477D9" w14:textId="3FAF530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val="en-US" w:eastAsia="el-GR"/>
        </w:rPr>
        <w:t>(total user attempts, redirects to users attempts)</w:t>
      </w:r>
    </w:p>
    <w:p w14:paraId="76E00DC7" w14:textId="137C5715" w:rsidR="00A46DAC" w:rsidRPr="009C653E"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w:t>
      </w:r>
      <w:proofErr w:type="gramStart"/>
      <w:r w:rsidRPr="005E7F07">
        <w:rPr>
          <w:rFonts w:eastAsia="Times New Roman" w:cstheme="minorHAnsi"/>
          <w:color w:val="000000" w:themeColor="text1"/>
          <w:sz w:val="24"/>
          <w:szCs w:val="24"/>
          <w:lang w:val="en-US" w:eastAsia="el-GR"/>
        </w:rPr>
        <w:t>user</w:t>
      </w:r>
      <w:proofErr w:type="gramEnd"/>
      <w:r w:rsidRPr="005E7F07">
        <w:rPr>
          <w:rFonts w:eastAsia="Times New Roman" w:cstheme="minorHAnsi"/>
          <w:color w:val="000000" w:themeColor="text1"/>
          <w:sz w:val="24"/>
          <w:szCs w:val="24"/>
          <w:lang w:val="en-US" w:eastAsia="el-GR"/>
        </w:rPr>
        <w:t xml:space="preserve"> in quiz)</w:t>
      </w:r>
    </w:p>
    <w:p w14:paraId="453761A2" w14:textId="77777777" w:rsidR="009C653E" w:rsidRDefault="009C653E" w:rsidP="009C653E">
      <w:pPr>
        <w:rPr>
          <w:rFonts w:cstheme="minorHAnsi"/>
          <w:noProof/>
          <w:color w:val="000000" w:themeColor="text1"/>
          <w:lang w:val="en-US"/>
        </w:rPr>
      </w:pPr>
    </w:p>
    <w:p w14:paraId="1296CB8C" w14:textId="77777777" w:rsidR="009C653E" w:rsidRDefault="009C653E" w:rsidP="009C653E">
      <w:pPr>
        <w:rPr>
          <w:rFonts w:cstheme="minorHAnsi"/>
          <w:noProof/>
          <w:color w:val="000000" w:themeColor="text1"/>
          <w:lang w:val="en-US"/>
        </w:rPr>
      </w:pPr>
    </w:p>
    <w:p w14:paraId="566E796C" w14:textId="77777777" w:rsidR="009C653E" w:rsidRDefault="009C653E" w:rsidP="009C653E">
      <w:pPr>
        <w:rPr>
          <w:rFonts w:cstheme="minorHAnsi"/>
          <w:noProof/>
          <w:color w:val="000000" w:themeColor="text1"/>
          <w:lang w:val="en-US"/>
        </w:rPr>
      </w:pPr>
    </w:p>
    <w:p w14:paraId="7A2BAC3B" w14:textId="77777777" w:rsidR="009C653E" w:rsidRDefault="009C653E" w:rsidP="009C653E">
      <w:pPr>
        <w:rPr>
          <w:rFonts w:cstheme="minorHAnsi"/>
          <w:noProof/>
          <w:color w:val="000000" w:themeColor="text1"/>
          <w:lang w:val="en-US"/>
        </w:rPr>
      </w:pPr>
    </w:p>
    <w:p w14:paraId="2D22131A" w14:textId="77777777" w:rsidR="009C653E" w:rsidRDefault="009C653E" w:rsidP="009C653E">
      <w:pPr>
        <w:rPr>
          <w:rFonts w:cstheme="minorHAnsi"/>
          <w:noProof/>
          <w:color w:val="000000" w:themeColor="text1"/>
          <w:lang w:val="en-US"/>
        </w:rPr>
      </w:pPr>
    </w:p>
    <w:p w14:paraId="2CBA44F5" w14:textId="77777777" w:rsidR="009C653E" w:rsidRDefault="009C653E" w:rsidP="009C653E">
      <w:pPr>
        <w:rPr>
          <w:rFonts w:cstheme="minorHAnsi"/>
          <w:noProof/>
          <w:color w:val="000000" w:themeColor="text1"/>
          <w:lang w:val="en-US"/>
        </w:rPr>
      </w:pPr>
    </w:p>
    <w:p w14:paraId="03BF30C0" w14:textId="4487A924" w:rsidR="009C653E" w:rsidRPr="00E83B94" w:rsidRDefault="009C653E" w:rsidP="009C653E">
      <w:pPr>
        <w:pStyle w:val="a6"/>
        <w:rPr>
          <w:lang w:val="en-US"/>
        </w:rPr>
      </w:pPr>
      <w:r>
        <w:rPr>
          <w:lang w:val="en-US"/>
        </w:rPr>
        <w:lastRenderedPageBreak/>
        <w:t xml:space="preserve">Data table </w:t>
      </w:r>
      <w:proofErr w:type="gramStart"/>
      <w:r>
        <w:rPr>
          <w:lang w:val="en-US"/>
        </w:rPr>
        <w:t>Users :</w:t>
      </w:r>
      <w:proofErr w:type="gramEnd"/>
    </w:p>
    <w:p w14:paraId="34F3B04C" w14:textId="77777777" w:rsidR="009C653E" w:rsidRPr="009C653E" w:rsidRDefault="009C653E" w:rsidP="009C653E">
      <w:pPr>
        <w:rPr>
          <w:rFonts w:cstheme="minorHAnsi"/>
          <w:noProof/>
          <w:color w:val="000000" w:themeColor="text1"/>
          <w:lang w:val="en-US"/>
        </w:rPr>
      </w:pPr>
    </w:p>
    <w:p w14:paraId="488EF4EA" w14:textId="42BB3E91" w:rsidR="00635759" w:rsidRPr="005E7F07" w:rsidRDefault="00617A25"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rPr>
        <w:drawing>
          <wp:inline distT="0" distB="0" distL="0" distR="0" wp14:anchorId="245C2635" wp14:editId="01CC9E7B">
            <wp:extent cx="6115050" cy="5163820"/>
            <wp:effectExtent l="0" t="0" r="0" b="0"/>
            <wp:docPr id="926273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320" name=""/>
                    <pic:cNvPicPr/>
                  </pic:nvPicPr>
                  <pic:blipFill>
                    <a:blip r:embed="rId30"/>
                    <a:stretch>
                      <a:fillRect/>
                    </a:stretch>
                  </pic:blipFill>
                  <pic:spPr>
                    <a:xfrm>
                      <a:off x="0" y="0"/>
                      <a:ext cx="6115050" cy="5163820"/>
                    </a:xfrm>
                    <a:prstGeom prst="rect">
                      <a:avLst/>
                    </a:prstGeom>
                  </pic:spPr>
                </pic:pic>
              </a:graphicData>
            </a:graphic>
          </wp:inline>
        </w:drawing>
      </w:r>
    </w:p>
    <w:p w14:paraId="32D00C51" w14:textId="77777777" w:rsidR="002C5491" w:rsidRPr="005E7F07" w:rsidRDefault="002C5491" w:rsidP="007771A0">
      <w:pPr>
        <w:rPr>
          <w:rFonts w:cstheme="minorHAnsi"/>
          <w:color w:val="000000" w:themeColor="text1"/>
          <w:lang w:val="en-US"/>
        </w:rPr>
      </w:pPr>
    </w:p>
    <w:sectPr w:rsidR="002C5491" w:rsidRPr="005E7F07" w:rsidSect="00B119EC">
      <w:headerReference w:type="default" r:id="rId31"/>
      <w:footerReference w:type="default" r:id="rId32"/>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3E6A6" w14:textId="77777777" w:rsidR="00B119EC" w:rsidRDefault="00B119EC" w:rsidP="00A73962">
      <w:pPr>
        <w:spacing w:before="0" w:after="0" w:line="240" w:lineRule="auto"/>
      </w:pPr>
      <w:r>
        <w:separator/>
      </w:r>
    </w:p>
  </w:endnote>
  <w:endnote w:type="continuationSeparator" w:id="0">
    <w:p w14:paraId="066A3A58" w14:textId="77777777" w:rsidR="00B119EC" w:rsidRDefault="00B119EC"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8E659" w14:textId="77777777" w:rsidR="00B119EC" w:rsidRDefault="00B119EC" w:rsidP="00A73962">
      <w:pPr>
        <w:spacing w:before="0" w:after="0" w:line="240" w:lineRule="auto"/>
      </w:pPr>
      <w:r>
        <w:separator/>
      </w:r>
    </w:p>
  </w:footnote>
  <w:footnote w:type="continuationSeparator" w:id="0">
    <w:p w14:paraId="64D175CE" w14:textId="77777777" w:rsidR="00B119EC" w:rsidRDefault="00B119EC"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4BBD"/>
    <w:multiLevelType w:val="hybridMultilevel"/>
    <w:tmpl w:val="5EDA54EE"/>
    <w:lvl w:ilvl="0" w:tplc="1F10FA5C">
      <w:numFmt w:val="bullet"/>
      <w:lvlText w:val=""/>
      <w:lvlJc w:val="left"/>
      <w:pPr>
        <w:ind w:left="720" w:hanging="360"/>
      </w:pPr>
      <w:rPr>
        <w:rFonts w:ascii="Symbol" w:eastAsiaTheme="minorEastAsia" w:hAnsi="Symbol"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124539"/>
    <w:multiLevelType w:val="hybridMultilevel"/>
    <w:tmpl w:val="B4104F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29"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6"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0"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0AA1343"/>
    <w:multiLevelType w:val="hybridMultilevel"/>
    <w:tmpl w:val="2CBA3C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67CF393A"/>
    <w:multiLevelType w:val="hybridMultilevel"/>
    <w:tmpl w:val="301617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1"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2"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3"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59"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3"/>
  </w:num>
  <w:num w:numId="2" w16cid:durableId="1967080472">
    <w:abstractNumId w:val="48"/>
  </w:num>
  <w:num w:numId="3" w16cid:durableId="731738789">
    <w:abstractNumId w:val="4"/>
  </w:num>
  <w:num w:numId="4" w16cid:durableId="194932851">
    <w:abstractNumId w:val="28"/>
  </w:num>
  <w:num w:numId="5" w16cid:durableId="1247573622">
    <w:abstractNumId w:val="5"/>
  </w:num>
  <w:num w:numId="6" w16cid:durableId="1250886177">
    <w:abstractNumId w:val="52"/>
  </w:num>
  <w:num w:numId="7" w16cid:durableId="332027027">
    <w:abstractNumId w:val="51"/>
  </w:num>
  <w:num w:numId="8" w16cid:durableId="568002938">
    <w:abstractNumId w:val="1"/>
  </w:num>
  <w:num w:numId="9" w16cid:durableId="307170385">
    <w:abstractNumId w:val="61"/>
  </w:num>
  <w:num w:numId="10" w16cid:durableId="891623623">
    <w:abstractNumId w:val="14"/>
  </w:num>
  <w:num w:numId="11" w16cid:durableId="836188763">
    <w:abstractNumId w:val="54"/>
  </w:num>
  <w:num w:numId="12" w16cid:durableId="1809470985">
    <w:abstractNumId w:val="33"/>
  </w:num>
  <w:num w:numId="13" w16cid:durableId="334890725">
    <w:abstractNumId w:val="58"/>
  </w:num>
  <w:num w:numId="14" w16cid:durableId="1693413001">
    <w:abstractNumId w:val="7"/>
  </w:num>
  <w:num w:numId="15" w16cid:durableId="19013060">
    <w:abstractNumId w:val="15"/>
  </w:num>
  <w:num w:numId="16" w16cid:durableId="335573688">
    <w:abstractNumId w:val="50"/>
  </w:num>
  <w:num w:numId="17" w16cid:durableId="2058628702">
    <w:abstractNumId w:val="24"/>
  </w:num>
  <w:num w:numId="18" w16cid:durableId="488254995">
    <w:abstractNumId w:val="41"/>
  </w:num>
  <w:num w:numId="19" w16cid:durableId="1352493813">
    <w:abstractNumId w:val="22"/>
  </w:num>
  <w:num w:numId="20" w16cid:durableId="1995448578">
    <w:abstractNumId w:val="35"/>
  </w:num>
  <w:num w:numId="21" w16cid:durableId="1944877694">
    <w:abstractNumId w:val="29"/>
  </w:num>
  <w:num w:numId="22" w16cid:durableId="1937519349">
    <w:abstractNumId w:val="18"/>
  </w:num>
  <w:num w:numId="23" w16cid:durableId="940995160">
    <w:abstractNumId w:val="36"/>
  </w:num>
  <w:num w:numId="24" w16cid:durableId="1912154826">
    <w:abstractNumId w:val="17"/>
  </w:num>
  <w:num w:numId="25" w16cid:durableId="1140268583">
    <w:abstractNumId w:val="10"/>
  </w:num>
  <w:num w:numId="26" w16cid:durableId="1406688235">
    <w:abstractNumId w:val="26"/>
  </w:num>
  <w:num w:numId="27" w16cid:durableId="290523120">
    <w:abstractNumId w:val="45"/>
  </w:num>
  <w:num w:numId="28" w16cid:durableId="942690574">
    <w:abstractNumId w:val="56"/>
  </w:num>
  <w:num w:numId="29" w16cid:durableId="1557425184">
    <w:abstractNumId w:val="39"/>
  </w:num>
  <w:num w:numId="30" w16cid:durableId="1619407260">
    <w:abstractNumId w:val="47"/>
  </w:num>
  <w:num w:numId="31" w16cid:durableId="1014038996">
    <w:abstractNumId w:val="60"/>
  </w:num>
  <w:num w:numId="32" w16cid:durableId="1295912992">
    <w:abstractNumId w:val="57"/>
  </w:num>
  <w:num w:numId="33" w16cid:durableId="180357954">
    <w:abstractNumId w:val="31"/>
  </w:num>
  <w:num w:numId="34" w16cid:durableId="1499809603">
    <w:abstractNumId w:val="43"/>
  </w:num>
  <w:num w:numId="35" w16cid:durableId="197409980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3"/>
  </w:num>
  <w:num w:numId="38" w16cid:durableId="1263106099">
    <w:abstractNumId w:val="64"/>
  </w:num>
  <w:num w:numId="39" w16cid:durableId="1778910422">
    <w:abstractNumId w:val="13"/>
  </w:num>
  <w:num w:numId="40" w16cid:durableId="447965314">
    <w:abstractNumId w:val="23"/>
  </w:num>
  <w:num w:numId="41" w16cid:durableId="656304885">
    <w:abstractNumId w:val="3"/>
  </w:num>
  <w:num w:numId="42" w16cid:durableId="1378360124">
    <w:abstractNumId w:val="53"/>
  </w:num>
  <w:num w:numId="43" w16cid:durableId="2035229308">
    <w:abstractNumId w:val="6"/>
  </w:num>
  <w:num w:numId="44" w16cid:durableId="924919349">
    <w:abstractNumId w:val="65"/>
  </w:num>
  <w:num w:numId="45" w16cid:durableId="854490906">
    <w:abstractNumId w:val="37"/>
  </w:num>
  <w:num w:numId="46" w16cid:durableId="1280333180">
    <w:abstractNumId w:val="34"/>
  </w:num>
  <w:num w:numId="47" w16cid:durableId="1045525635">
    <w:abstractNumId w:val="40"/>
  </w:num>
  <w:num w:numId="48" w16cid:durableId="890115214">
    <w:abstractNumId w:val="30"/>
  </w:num>
  <w:num w:numId="49" w16cid:durableId="982806885">
    <w:abstractNumId w:val="49"/>
  </w:num>
  <w:num w:numId="50" w16cid:durableId="1542748198">
    <w:abstractNumId w:val="55"/>
  </w:num>
  <w:num w:numId="51" w16cid:durableId="333608134">
    <w:abstractNumId w:val="38"/>
  </w:num>
  <w:num w:numId="52" w16cid:durableId="726997740">
    <w:abstractNumId w:val="25"/>
  </w:num>
  <w:num w:numId="53" w16cid:durableId="1998531266">
    <w:abstractNumId w:val="2"/>
  </w:num>
  <w:num w:numId="54" w16cid:durableId="217397388">
    <w:abstractNumId w:val="19"/>
  </w:num>
  <w:num w:numId="55" w16cid:durableId="129397901">
    <w:abstractNumId w:val="59"/>
  </w:num>
  <w:num w:numId="56" w16cid:durableId="745416878">
    <w:abstractNumId w:val="32"/>
  </w:num>
  <w:num w:numId="57" w16cid:durableId="842359765">
    <w:abstractNumId w:val="8"/>
  </w:num>
  <w:num w:numId="58" w16cid:durableId="1415857045">
    <w:abstractNumId w:val="66"/>
  </w:num>
  <w:num w:numId="59" w16cid:durableId="1983927758">
    <w:abstractNumId w:val="20"/>
  </w:num>
  <w:num w:numId="60" w16cid:durableId="791899514">
    <w:abstractNumId w:val="27"/>
  </w:num>
  <w:num w:numId="61" w16cid:durableId="1430546747">
    <w:abstractNumId w:val="62"/>
  </w:num>
  <w:num w:numId="62" w16cid:durableId="1646087762">
    <w:abstractNumId w:val="12"/>
  </w:num>
  <w:num w:numId="63" w16cid:durableId="1995908055">
    <w:abstractNumId w:val="11"/>
  </w:num>
  <w:num w:numId="64" w16cid:durableId="1220242604">
    <w:abstractNumId w:val="9"/>
  </w:num>
  <w:num w:numId="65" w16cid:durableId="111754102">
    <w:abstractNumId w:val="67"/>
  </w:num>
  <w:num w:numId="66" w16cid:durableId="1802842087">
    <w:abstractNumId w:val="16"/>
  </w:num>
  <w:num w:numId="67" w16cid:durableId="524640398">
    <w:abstractNumId w:val="44"/>
  </w:num>
  <w:num w:numId="68" w16cid:durableId="1736313678">
    <w:abstractNumId w:val="46"/>
  </w:num>
  <w:num w:numId="69" w16cid:durableId="289435098">
    <w:abstractNumId w:val="0"/>
  </w:num>
  <w:num w:numId="70" w16cid:durableId="202062939">
    <w:abstractNumId w:val="21"/>
  </w:num>
  <w:num w:numId="71" w16cid:durableId="1510751578">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204C2"/>
    <w:rsid w:val="000209D0"/>
    <w:rsid w:val="00024385"/>
    <w:rsid w:val="000302A4"/>
    <w:rsid w:val="000312BB"/>
    <w:rsid w:val="00031A04"/>
    <w:rsid w:val="00033710"/>
    <w:rsid w:val="00042D3D"/>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91C50"/>
    <w:rsid w:val="0009327F"/>
    <w:rsid w:val="000946AE"/>
    <w:rsid w:val="0009513C"/>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E7E"/>
    <w:rsid w:val="00114A37"/>
    <w:rsid w:val="001238E1"/>
    <w:rsid w:val="00123DBB"/>
    <w:rsid w:val="0012744E"/>
    <w:rsid w:val="001326AD"/>
    <w:rsid w:val="00132D54"/>
    <w:rsid w:val="001357DB"/>
    <w:rsid w:val="00136AEA"/>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2FE7"/>
    <w:rsid w:val="002345E8"/>
    <w:rsid w:val="00235EC2"/>
    <w:rsid w:val="00236E81"/>
    <w:rsid w:val="002414E5"/>
    <w:rsid w:val="002458A0"/>
    <w:rsid w:val="002548A7"/>
    <w:rsid w:val="00255431"/>
    <w:rsid w:val="00256F61"/>
    <w:rsid w:val="00267C0B"/>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48EB"/>
    <w:rsid w:val="0032079B"/>
    <w:rsid w:val="003219F9"/>
    <w:rsid w:val="003337A6"/>
    <w:rsid w:val="003353E3"/>
    <w:rsid w:val="00335DDB"/>
    <w:rsid w:val="00340103"/>
    <w:rsid w:val="00340A2A"/>
    <w:rsid w:val="00342C14"/>
    <w:rsid w:val="00343040"/>
    <w:rsid w:val="00344833"/>
    <w:rsid w:val="00350161"/>
    <w:rsid w:val="0035178B"/>
    <w:rsid w:val="003569C3"/>
    <w:rsid w:val="00356B31"/>
    <w:rsid w:val="0035723B"/>
    <w:rsid w:val="00360CE9"/>
    <w:rsid w:val="00362B60"/>
    <w:rsid w:val="00365303"/>
    <w:rsid w:val="00365764"/>
    <w:rsid w:val="00366CD8"/>
    <w:rsid w:val="003705F8"/>
    <w:rsid w:val="00370FB2"/>
    <w:rsid w:val="003714AE"/>
    <w:rsid w:val="00371DE0"/>
    <w:rsid w:val="00373558"/>
    <w:rsid w:val="00382375"/>
    <w:rsid w:val="00383710"/>
    <w:rsid w:val="00385DC3"/>
    <w:rsid w:val="00386298"/>
    <w:rsid w:val="00386DF9"/>
    <w:rsid w:val="003916CB"/>
    <w:rsid w:val="00392EE7"/>
    <w:rsid w:val="00393A8B"/>
    <w:rsid w:val="003971A3"/>
    <w:rsid w:val="003A793C"/>
    <w:rsid w:val="003B3C44"/>
    <w:rsid w:val="003B55F7"/>
    <w:rsid w:val="003C112F"/>
    <w:rsid w:val="003C7A0C"/>
    <w:rsid w:val="003D18CE"/>
    <w:rsid w:val="003D4823"/>
    <w:rsid w:val="003D612E"/>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24D"/>
    <w:rsid w:val="00461F14"/>
    <w:rsid w:val="00462A87"/>
    <w:rsid w:val="00465936"/>
    <w:rsid w:val="004664CE"/>
    <w:rsid w:val="0047046F"/>
    <w:rsid w:val="0047061E"/>
    <w:rsid w:val="004715C5"/>
    <w:rsid w:val="00473232"/>
    <w:rsid w:val="00480437"/>
    <w:rsid w:val="0048044D"/>
    <w:rsid w:val="00481D47"/>
    <w:rsid w:val="00483BB3"/>
    <w:rsid w:val="00485101"/>
    <w:rsid w:val="004963BB"/>
    <w:rsid w:val="004A015C"/>
    <w:rsid w:val="004A01E5"/>
    <w:rsid w:val="004A2E70"/>
    <w:rsid w:val="004A5036"/>
    <w:rsid w:val="004A7952"/>
    <w:rsid w:val="004B66F8"/>
    <w:rsid w:val="004B6B3F"/>
    <w:rsid w:val="004C0C11"/>
    <w:rsid w:val="004C3627"/>
    <w:rsid w:val="004C45EF"/>
    <w:rsid w:val="004C4DE0"/>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1902"/>
    <w:rsid w:val="00512F7F"/>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75DB"/>
    <w:rsid w:val="005C02DE"/>
    <w:rsid w:val="005C087B"/>
    <w:rsid w:val="005C0D38"/>
    <w:rsid w:val="005C0F38"/>
    <w:rsid w:val="005C2210"/>
    <w:rsid w:val="005C51D7"/>
    <w:rsid w:val="005C77DA"/>
    <w:rsid w:val="005D01EC"/>
    <w:rsid w:val="005D2150"/>
    <w:rsid w:val="005D53E6"/>
    <w:rsid w:val="005D6E12"/>
    <w:rsid w:val="005E7F07"/>
    <w:rsid w:val="006038A9"/>
    <w:rsid w:val="00603C0D"/>
    <w:rsid w:val="00605984"/>
    <w:rsid w:val="006062D2"/>
    <w:rsid w:val="0061036A"/>
    <w:rsid w:val="00610BC7"/>
    <w:rsid w:val="006118D3"/>
    <w:rsid w:val="006137F0"/>
    <w:rsid w:val="00614EB2"/>
    <w:rsid w:val="0061783A"/>
    <w:rsid w:val="006179B1"/>
    <w:rsid w:val="00617A25"/>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2F46"/>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771A0"/>
    <w:rsid w:val="0078013A"/>
    <w:rsid w:val="007828A9"/>
    <w:rsid w:val="00785819"/>
    <w:rsid w:val="00787FA0"/>
    <w:rsid w:val="00791A35"/>
    <w:rsid w:val="00794E61"/>
    <w:rsid w:val="00795295"/>
    <w:rsid w:val="007A00BB"/>
    <w:rsid w:val="007A3104"/>
    <w:rsid w:val="007A5D35"/>
    <w:rsid w:val="007A6C76"/>
    <w:rsid w:val="007B33B4"/>
    <w:rsid w:val="007B4C23"/>
    <w:rsid w:val="007B5B5C"/>
    <w:rsid w:val="007B736D"/>
    <w:rsid w:val="007C01D4"/>
    <w:rsid w:val="007C5C5E"/>
    <w:rsid w:val="007C70B4"/>
    <w:rsid w:val="007D000A"/>
    <w:rsid w:val="007D4DEE"/>
    <w:rsid w:val="007D6B18"/>
    <w:rsid w:val="007E0D89"/>
    <w:rsid w:val="007E5431"/>
    <w:rsid w:val="007F1C36"/>
    <w:rsid w:val="007F3D33"/>
    <w:rsid w:val="007F4514"/>
    <w:rsid w:val="008009FD"/>
    <w:rsid w:val="00811D10"/>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0A30"/>
    <w:rsid w:val="009217C3"/>
    <w:rsid w:val="00924E38"/>
    <w:rsid w:val="00926057"/>
    <w:rsid w:val="00930E5D"/>
    <w:rsid w:val="00930ECB"/>
    <w:rsid w:val="0093265C"/>
    <w:rsid w:val="00933ED6"/>
    <w:rsid w:val="009352DE"/>
    <w:rsid w:val="0094281D"/>
    <w:rsid w:val="00952A42"/>
    <w:rsid w:val="009532FF"/>
    <w:rsid w:val="009557BB"/>
    <w:rsid w:val="009607D6"/>
    <w:rsid w:val="009615ED"/>
    <w:rsid w:val="00961913"/>
    <w:rsid w:val="009651AF"/>
    <w:rsid w:val="00967367"/>
    <w:rsid w:val="00967485"/>
    <w:rsid w:val="00970801"/>
    <w:rsid w:val="00975BF5"/>
    <w:rsid w:val="00975C93"/>
    <w:rsid w:val="00976404"/>
    <w:rsid w:val="00977BE2"/>
    <w:rsid w:val="00982945"/>
    <w:rsid w:val="00986DF8"/>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653E"/>
    <w:rsid w:val="009C7B62"/>
    <w:rsid w:val="009D565B"/>
    <w:rsid w:val="009E1C68"/>
    <w:rsid w:val="009E286C"/>
    <w:rsid w:val="009E3DBD"/>
    <w:rsid w:val="009E5F48"/>
    <w:rsid w:val="009E6B26"/>
    <w:rsid w:val="009F328A"/>
    <w:rsid w:val="009F7967"/>
    <w:rsid w:val="00A00991"/>
    <w:rsid w:val="00A02D7B"/>
    <w:rsid w:val="00A11D6A"/>
    <w:rsid w:val="00A126B4"/>
    <w:rsid w:val="00A139A8"/>
    <w:rsid w:val="00A143BC"/>
    <w:rsid w:val="00A235E7"/>
    <w:rsid w:val="00A237CB"/>
    <w:rsid w:val="00A3361E"/>
    <w:rsid w:val="00A33ADC"/>
    <w:rsid w:val="00A33CDC"/>
    <w:rsid w:val="00A35B22"/>
    <w:rsid w:val="00A36790"/>
    <w:rsid w:val="00A455C1"/>
    <w:rsid w:val="00A46DAC"/>
    <w:rsid w:val="00A53B98"/>
    <w:rsid w:val="00A558D2"/>
    <w:rsid w:val="00A7040F"/>
    <w:rsid w:val="00A709FA"/>
    <w:rsid w:val="00A73894"/>
    <w:rsid w:val="00A73962"/>
    <w:rsid w:val="00A76567"/>
    <w:rsid w:val="00A774D8"/>
    <w:rsid w:val="00A829EA"/>
    <w:rsid w:val="00A830CA"/>
    <w:rsid w:val="00A84CB5"/>
    <w:rsid w:val="00A94D0D"/>
    <w:rsid w:val="00AA2201"/>
    <w:rsid w:val="00AA3CE7"/>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E7756"/>
    <w:rsid w:val="00AF3641"/>
    <w:rsid w:val="00AF4D45"/>
    <w:rsid w:val="00AF7251"/>
    <w:rsid w:val="00B00560"/>
    <w:rsid w:val="00B00AA5"/>
    <w:rsid w:val="00B02DBF"/>
    <w:rsid w:val="00B066C5"/>
    <w:rsid w:val="00B119EC"/>
    <w:rsid w:val="00B12F05"/>
    <w:rsid w:val="00B13665"/>
    <w:rsid w:val="00B13FAB"/>
    <w:rsid w:val="00B15A4C"/>
    <w:rsid w:val="00B321B6"/>
    <w:rsid w:val="00B33FA2"/>
    <w:rsid w:val="00B361FE"/>
    <w:rsid w:val="00B4298B"/>
    <w:rsid w:val="00B46C2B"/>
    <w:rsid w:val="00B5008D"/>
    <w:rsid w:val="00B52BF0"/>
    <w:rsid w:val="00B55B7A"/>
    <w:rsid w:val="00B55BFE"/>
    <w:rsid w:val="00B571B4"/>
    <w:rsid w:val="00B6018B"/>
    <w:rsid w:val="00B601A1"/>
    <w:rsid w:val="00B632EE"/>
    <w:rsid w:val="00B649BF"/>
    <w:rsid w:val="00B64CF6"/>
    <w:rsid w:val="00B650F4"/>
    <w:rsid w:val="00B65A30"/>
    <w:rsid w:val="00B66471"/>
    <w:rsid w:val="00B66E17"/>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43CC"/>
    <w:rsid w:val="00BB6A5C"/>
    <w:rsid w:val="00BD775C"/>
    <w:rsid w:val="00BE0D77"/>
    <w:rsid w:val="00BE10DB"/>
    <w:rsid w:val="00BE529D"/>
    <w:rsid w:val="00BE5B75"/>
    <w:rsid w:val="00BE74A6"/>
    <w:rsid w:val="00BE7522"/>
    <w:rsid w:val="00BF0204"/>
    <w:rsid w:val="00BF2A09"/>
    <w:rsid w:val="00BF51D5"/>
    <w:rsid w:val="00C00524"/>
    <w:rsid w:val="00C02FCF"/>
    <w:rsid w:val="00C14AD0"/>
    <w:rsid w:val="00C16FC6"/>
    <w:rsid w:val="00C208AD"/>
    <w:rsid w:val="00C24629"/>
    <w:rsid w:val="00C256F6"/>
    <w:rsid w:val="00C3124E"/>
    <w:rsid w:val="00C337C7"/>
    <w:rsid w:val="00C351FA"/>
    <w:rsid w:val="00C36745"/>
    <w:rsid w:val="00C51242"/>
    <w:rsid w:val="00C51A74"/>
    <w:rsid w:val="00C52EA2"/>
    <w:rsid w:val="00C544D3"/>
    <w:rsid w:val="00C577A0"/>
    <w:rsid w:val="00C60545"/>
    <w:rsid w:val="00C606FA"/>
    <w:rsid w:val="00C62012"/>
    <w:rsid w:val="00C648AF"/>
    <w:rsid w:val="00C7424D"/>
    <w:rsid w:val="00C74495"/>
    <w:rsid w:val="00C809D5"/>
    <w:rsid w:val="00C86D6F"/>
    <w:rsid w:val="00C9264A"/>
    <w:rsid w:val="00C9646F"/>
    <w:rsid w:val="00C97B1F"/>
    <w:rsid w:val="00CA0A48"/>
    <w:rsid w:val="00CA0E08"/>
    <w:rsid w:val="00CA0F7B"/>
    <w:rsid w:val="00CA1273"/>
    <w:rsid w:val="00CA2AE1"/>
    <w:rsid w:val="00CA61B6"/>
    <w:rsid w:val="00CC080B"/>
    <w:rsid w:val="00CC1B57"/>
    <w:rsid w:val="00CC3D9D"/>
    <w:rsid w:val="00CC69D6"/>
    <w:rsid w:val="00CD1A91"/>
    <w:rsid w:val="00CE056A"/>
    <w:rsid w:val="00CE5EDF"/>
    <w:rsid w:val="00CE661A"/>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A3F"/>
    <w:rsid w:val="00DC2F56"/>
    <w:rsid w:val="00DC2FA0"/>
    <w:rsid w:val="00DC3E82"/>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7385"/>
    <w:rsid w:val="00E4282D"/>
    <w:rsid w:val="00E4415E"/>
    <w:rsid w:val="00E45EA5"/>
    <w:rsid w:val="00E52810"/>
    <w:rsid w:val="00E542EA"/>
    <w:rsid w:val="00E55D74"/>
    <w:rsid w:val="00E57034"/>
    <w:rsid w:val="00E60C99"/>
    <w:rsid w:val="00E62CB7"/>
    <w:rsid w:val="00E66F55"/>
    <w:rsid w:val="00E67918"/>
    <w:rsid w:val="00E723AF"/>
    <w:rsid w:val="00E75F5C"/>
    <w:rsid w:val="00E76694"/>
    <w:rsid w:val="00E77496"/>
    <w:rsid w:val="00E8185B"/>
    <w:rsid w:val="00E834F4"/>
    <w:rsid w:val="00E8394E"/>
    <w:rsid w:val="00E83B94"/>
    <w:rsid w:val="00E85661"/>
    <w:rsid w:val="00E91148"/>
    <w:rsid w:val="00EA2296"/>
    <w:rsid w:val="00EA2AB5"/>
    <w:rsid w:val="00EA4346"/>
    <w:rsid w:val="00EA51D4"/>
    <w:rsid w:val="00EA6114"/>
    <w:rsid w:val="00EB047D"/>
    <w:rsid w:val="00EB0490"/>
    <w:rsid w:val="00EB1534"/>
    <w:rsid w:val="00EB2C09"/>
    <w:rsid w:val="00EB2F7C"/>
    <w:rsid w:val="00EB4008"/>
    <w:rsid w:val="00EB6631"/>
    <w:rsid w:val="00EB788C"/>
    <w:rsid w:val="00EC2C1C"/>
    <w:rsid w:val="00EC2E41"/>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1F52"/>
    <w:rsid w:val="00F43835"/>
    <w:rsid w:val="00F46643"/>
    <w:rsid w:val="00F51E95"/>
    <w:rsid w:val="00F55D8C"/>
    <w:rsid w:val="00F56D69"/>
    <w:rsid w:val="00F57A2B"/>
    <w:rsid w:val="00F65497"/>
    <w:rsid w:val="00F664B9"/>
    <w:rsid w:val="00F672C0"/>
    <w:rsid w:val="00F6749E"/>
    <w:rsid w:val="00F6779F"/>
    <w:rsid w:val="00F70BD9"/>
    <w:rsid w:val="00F73A00"/>
    <w:rsid w:val="00F835CE"/>
    <w:rsid w:val="00F85DD9"/>
    <w:rsid w:val="00F85F10"/>
    <w:rsid w:val="00F869BA"/>
    <w:rsid w:val="00F90171"/>
    <w:rsid w:val="00F948CB"/>
    <w:rsid w:val="00FA06D2"/>
    <w:rsid w:val="00FA3700"/>
    <w:rsid w:val="00FA713E"/>
    <w:rsid w:val="00FB0226"/>
    <w:rsid w:val="00FB0FCD"/>
    <w:rsid w:val="00FB13B5"/>
    <w:rsid w:val="00FB2918"/>
    <w:rsid w:val="00FB49EE"/>
    <w:rsid w:val="00FC0560"/>
    <w:rsid w:val="00FC0B24"/>
    <w:rsid w:val="00FC667A"/>
    <w:rsid w:val="00FD2B9E"/>
    <w:rsid w:val="00FD539C"/>
    <w:rsid w:val="00FD544B"/>
    <w:rsid w:val="00FE0ED0"/>
    <w:rsid w:val="00FE0F43"/>
    <w:rsid w:val="00FE48C1"/>
    <w:rsid w:val="00FE4CB0"/>
    <w:rsid w:val="00FE6F87"/>
    <w:rsid w:val="00FF0413"/>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5.png"/><Relationship Id="rId7" Type="http://schemas.openxmlformats.org/officeDocument/2006/relationships/hyperlink" Target="mailto:info@wideservices.gr" TargetMode="External"/><Relationship Id="rId2" Type="http://schemas.openxmlformats.org/officeDocument/2006/relationships/image" Target="media/image24.jpeg"/><Relationship Id="rId1" Type="http://schemas.openxmlformats.org/officeDocument/2006/relationships/image" Target="media/image23.png"/><Relationship Id="rId6" Type="http://schemas.openxmlformats.org/officeDocument/2006/relationships/hyperlink" Target="http://www.widedservices.gr" TargetMode="External"/><Relationship Id="rId5" Type="http://schemas.openxmlformats.org/officeDocument/2006/relationships/image" Target="media/image27.png"/><Relationship Id="rId4" Type="http://schemas.openxmlformats.org/officeDocument/2006/relationships/image" Target="media/image26.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2.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3.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18</Pages>
  <Words>1613</Words>
  <Characters>8713</Characters>
  <Application>Microsoft Office Word</Application>
  <DocSecurity>0</DocSecurity>
  <Lines>72</Lines>
  <Paragraphs>20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2024-01-26T07:12:00Z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