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000000" w:themeColor="text1"/>
          <w:sz w:val="24"/>
          <w:szCs w:val="24"/>
          <w:lang w:val="el-GR" w:eastAsia="ja-JP"/>
        </w:rPr>
        <w:id w:val="-2056533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1A3F" w14:textId="35E14B84" w:rsidR="00061F62" w:rsidRPr="00016DB3" w:rsidRDefault="00016DB3" w:rsidP="001C19B7">
          <w:pPr>
            <w:pStyle w:val="af3"/>
            <w:rPr>
              <w:color w:val="000000" w:themeColor="text1"/>
              <w:lang w:val="el-GR"/>
            </w:rPr>
          </w:pPr>
          <w:r>
            <w:rPr>
              <w:color w:val="000000" w:themeColor="text1"/>
              <w:lang w:val="el-GR"/>
            </w:rPr>
            <w:t>Πίνακας Περιεχομένων</w:t>
          </w:r>
        </w:p>
        <w:p w14:paraId="1045E3D1" w14:textId="67F93D3C" w:rsidR="00A5151F" w:rsidRDefault="00061F62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r w:rsidRPr="001C19B7">
            <w:rPr>
              <w:color w:val="000000" w:themeColor="text1"/>
            </w:rPr>
            <w:fldChar w:fldCharType="begin"/>
          </w:r>
          <w:r w:rsidRPr="001C19B7">
            <w:rPr>
              <w:color w:val="000000" w:themeColor="text1"/>
            </w:rPr>
            <w:instrText xml:space="preserve"> TOC \o "1-3" \h \z \u </w:instrText>
          </w:r>
          <w:r w:rsidRPr="001C19B7">
            <w:rPr>
              <w:color w:val="000000" w:themeColor="text1"/>
            </w:rPr>
            <w:fldChar w:fldCharType="separate"/>
          </w:r>
          <w:hyperlink w:anchor="_Toc149557237" w:history="1">
            <w:r w:rsidR="00A5151F" w:rsidRPr="009D7C40">
              <w:rPr>
                <w:rStyle w:val="-"/>
                <w:noProof/>
                <w:lang w:val="en-US"/>
              </w:rPr>
              <w:t>Εγκατάσταση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_Toc149557237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1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6441798D" w14:textId="59112F5E" w:rsidR="00A5151F" w:rsidRDefault="00A5151F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38" w:history="1">
            <w:r w:rsidRPr="009D7C40">
              <w:rPr>
                <w:rStyle w:val="-"/>
                <w:noProof/>
              </w:rPr>
              <w:t>Εντοπισμός</w:t>
            </w:r>
            <w:r w:rsidRPr="009D7C40">
              <w:rPr>
                <w:rStyle w:val="-"/>
                <w:noProof/>
                <w:lang w:val="en-US"/>
              </w:rPr>
              <w:t xml:space="preserve"> </w:t>
            </w:r>
            <w:r w:rsidRPr="009D7C40">
              <w:rPr>
                <w:rStyle w:val="-"/>
                <w:noProof/>
              </w:rPr>
              <w:t>του</w:t>
            </w:r>
            <w:r w:rsidRPr="009D7C40">
              <w:rPr>
                <w:rStyle w:val="-"/>
                <w:noProof/>
                <w:lang w:val="en-US"/>
              </w:rPr>
              <w:t xml:space="preserve"> </w:t>
            </w:r>
            <w:r w:rsidRPr="009D7C40">
              <w:rPr>
                <w:rStyle w:val="-"/>
                <w:noProof/>
              </w:rPr>
              <w:t>Προσθέτου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11201" w14:textId="23362F1E" w:rsidR="00A5151F" w:rsidRDefault="00A5151F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39" w:history="1">
            <w:r w:rsidRPr="009D7C40">
              <w:rPr>
                <w:rStyle w:val="-"/>
                <w:noProof/>
              </w:rPr>
              <w:t>Ορατότητα και Πρόσβαση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8CE6" w14:textId="3890B3AF" w:rsidR="00A5151F" w:rsidRDefault="00A5151F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0" w:history="1">
            <w:r w:rsidRPr="009D7C40">
              <w:rPr>
                <w:rStyle w:val="-"/>
                <w:noProof/>
              </w:rPr>
              <w:t>Επισκόπηση Λειτουργιών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639E8" w14:textId="0ECA72DB" w:rsidR="00A5151F" w:rsidRDefault="00A5151F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1" w:history="1">
            <w:r w:rsidRPr="009D7C40">
              <w:rPr>
                <w:rStyle w:val="-"/>
                <w:noProof/>
              </w:rPr>
              <w:t>Γενικές μετρήσεις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857C4" w14:textId="6069DBCC" w:rsidR="00A5151F" w:rsidRDefault="00A5151F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2" w:history="1">
            <w:r w:rsidRPr="009D7C40">
              <w:rPr>
                <w:rStyle w:val="-"/>
                <w:noProof/>
              </w:rPr>
              <w:t>Μετρήσεις ανά Εργαλείο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A5870" w14:textId="2E42A44F" w:rsidR="00A5151F" w:rsidRDefault="00A5151F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4" w:history="1">
            <w:r w:rsidRPr="009D7C40">
              <w:rPr>
                <w:rStyle w:val="-"/>
                <w:noProof/>
              </w:rPr>
              <w:t xml:space="preserve">Μέτρήσεις </w:t>
            </w:r>
            <w:r w:rsidRPr="009D7C40">
              <w:rPr>
                <w:rStyle w:val="-"/>
                <w:noProof/>
                <w:lang w:val="en-US"/>
              </w:rPr>
              <w:t>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F7FC7" w14:textId="7B2ADBA2" w:rsidR="00A5151F" w:rsidRDefault="00A5151F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5" w:history="1">
            <w:r w:rsidRPr="009D7C40">
              <w:rPr>
                <w:rStyle w:val="-"/>
                <w:noProof/>
              </w:rPr>
              <w:t>Μετρήσεις Κουίζ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84488" w14:textId="3638D8E7" w:rsidR="000131CC" w:rsidRPr="00A5151F" w:rsidRDefault="00061F62" w:rsidP="00A5151F">
          <w:pPr>
            <w:rPr>
              <w:b/>
              <w:bCs/>
              <w:color w:val="000000" w:themeColor="text1"/>
            </w:rPr>
          </w:pPr>
          <w:r w:rsidRPr="001C19B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F59561D" w14:textId="15912E42" w:rsidR="00635759" w:rsidRPr="001C19B7" w:rsidRDefault="00635759" w:rsidP="001C19B7">
      <w:pPr>
        <w:jc w:val="center"/>
        <w:rPr>
          <w:color w:val="000000" w:themeColor="text1"/>
          <w:sz w:val="28"/>
          <w:szCs w:val="28"/>
          <w:lang w:val="en-US"/>
        </w:rPr>
      </w:pPr>
      <w:r w:rsidRPr="001C19B7">
        <w:rPr>
          <w:color w:val="000000" w:themeColor="text1"/>
          <w:sz w:val="28"/>
          <w:szCs w:val="28"/>
          <w:lang w:val="en-US"/>
        </w:rPr>
        <w:t>B</w:t>
      </w:r>
      <w:r w:rsidR="00C74495" w:rsidRPr="001C19B7">
        <w:rPr>
          <w:color w:val="000000" w:themeColor="text1"/>
          <w:sz w:val="28"/>
          <w:szCs w:val="28"/>
          <w:lang w:val="en-US"/>
        </w:rPr>
        <w:t>LOCK</w:t>
      </w:r>
      <w:r w:rsidRPr="001C19B7">
        <w:rPr>
          <w:color w:val="000000" w:themeColor="text1"/>
          <w:sz w:val="28"/>
          <w:szCs w:val="28"/>
          <w:lang w:val="en-US"/>
        </w:rPr>
        <w:t xml:space="preserve"> COURSE STATISTICS</w:t>
      </w:r>
    </w:p>
    <w:p w14:paraId="48A579CE" w14:textId="77777777" w:rsidR="00635759" w:rsidRPr="001C19B7" w:rsidRDefault="00635759" w:rsidP="001C19B7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831374E" w14:textId="77777777" w:rsidR="00016DB3" w:rsidRDefault="00016DB3" w:rsidP="00C67E6F">
      <w:pPr>
        <w:pStyle w:val="2"/>
        <w:rPr>
          <w:lang w:val="en-US"/>
        </w:rPr>
      </w:pPr>
      <w:bookmarkStart w:id="0" w:name="_Toc149557237"/>
      <w:proofErr w:type="spellStart"/>
      <w:r w:rsidRPr="00016DB3">
        <w:rPr>
          <w:lang w:val="en-US"/>
        </w:rPr>
        <w:t>Εγκ</w:t>
      </w:r>
      <w:proofErr w:type="spellEnd"/>
      <w:r w:rsidRPr="00016DB3">
        <w:rPr>
          <w:lang w:val="en-US"/>
        </w:rPr>
        <w:t>ατάσταση</w:t>
      </w:r>
      <w:bookmarkEnd w:id="0"/>
    </w:p>
    <w:p w14:paraId="76B2A6BC" w14:textId="02E8BADC" w:rsidR="00016DB3" w:rsidRDefault="00016DB3" w:rsidP="00016DB3">
      <w:pPr>
        <w:pStyle w:val="Web"/>
        <w:spacing w:before="0" w:beforeAutospacing="0" w:after="300" w:afterAutospacing="0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Για να εγκαταστήσετε το πρόσθετο, ακολουθήστε αυτά τα βήματα:</w:t>
      </w:r>
    </w:p>
    <w:p w14:paraId="564DF92C" w14:textId="77777777" w:rsidR="00016DB3" w:rsidRDefault="00016DB3" w:rsidP="00016DB3">
      <w:pPr>
        <w:pStyle w:val="Web"/>
        <w:numPr>
          <w:ilvl w:val="0"/>
          <w:numId w:val="67"/>
        </w:numPr>
        <w:spacing w:before="0" w:beforeAutospacing="0" w:after="300" w:afterAutospacing="0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 xml:space="preserve">Μεταβείτε στη Διαχείριση </w:t>
      </w:r>
      <w:proofErr w:type="spellStart"/>
      <w:r w:rsidRPr="00016DB3">
        <w:rPr>
          <w:rFonts w:ascii="Segoe UI" w:hAnsi="Segoe UI" w:cs="Segoe UI"/>
          <w:color w:val="000000" w:themeColor="text1"/>
        </w:rPr>
        <w:t>Ιστότοπου</w:t>
      </w:r>
      <w:proofErr w:type="spellEnd"/>
      <w:r w:rsidRPr="00016DB3">
        <w:rPr>
          <w:rFonts w:ascii="Segoe UI" w:hAnsi="Segoe UI" w:cs="Segoe UI"/>
          <w:color w:val="000000" w:themeColor="text1"/>
        </w:rPr>
        <w:t xml:space="preserve"> &gt; Εγκατάσταση Προσθέτου</w:t>
      </w:r>
    </w:p>
    <w:p w14:paraId="209202BE" w14:textId="1083FF3C" w:rsidR="00A46DAC" w:rsidRPr="00016DB3" w:rsidRDefault="00016DB3" w:rsidP="00016DB3">
      <w:pPr>
        <w:pStyle w:val="breadcrumb-item"/>
        <w:numPr>
          <w:ilvl w:val="0"/>
          <w:numId w:val="67"/>
        </w:numPr>
        <w:rPr>
          <w:rFonts w:ascii="Segoe UI" w:hAnsi="Segoe UI" w:cs="Segoe UI"/>
          <w:color w:val="000000" w:themeColor="text1"/>
          <w:sz w:val="23"/>
          <w:szCs w:val="23"/>
        </w:rPr>
      </w:pPr>
      <w:r w:rsidRPr="00016DB3">
        <w:rPr>
          <w:rFonts w:ascii="Segoe UI" w:eastAsiaTheme="minorEastAsia" w:hAnsi="Segoe UI" w:cs="Segoe UI"/>
          <w:color w:val="000000" w:themeColor="text1"/>
          <w:lang w:eastAsia="ja-JP"/>
        </w:rPr>
        <w:t xml:space="preserve">Επιλέξτε το αρχείο </w:t>
      </w:r>
      <w:r w:rsidRPr="00016DB3">
        <w:rPr>
          <w:rFonts w:ascii="Segoe UI" w:eastAsiaTheme="minorEastAsia" w:hAnsi="Segoe UI" w:cs="Segoe UI"/>
          <w:color w:val="000000" w:themeColor="text1"/>
          <w:lang w:val="en-US" w:eastAsia="ja-JP"/>
        </w:rPr>
        <w:t>zip</w:t>
      </w:r>
      <w:r w:rsidRPr="00016DB3">
        <w:rPr>
          <w:rFonts w:ascii="Segoe UI" w:eastAsiaTheme="minorEastAsia" w:hAnsi="Segoe UI" w:cs="Segoe UI"/>
          <w:color w:val="000000" w:themeColor="text1"/>
          <w:lang w:eastAsia="ja-JP"/>
        </w:rPr>
        <w:t xml:space="preserve"> και ανεβάστε το.</w:t>
      </w:r>
      <w:r w:rsidR="00A46DAC"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46E88B96" wp14:editId="623FCD1C">
            <wp:extent cx="5148082" cy="2508509"/>
            <wp:effectExtent l="0" t="0" r="0" b="6350"/>
            <wp:docPr id="16778050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5074" name="Εικόνα 16778050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25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0AF6" w14:textId="26E4F3F5" w:rsidR="00635759" w:rsidRPr="00016DB3" w:rsidRDefault="00635759" w:rsidP="001C19B7">
      <w:pPr>
        <w:rPr>
          <w:color w:val="000000" w:themeColor="text1"/>
          <w:sz w:val="28"/>
          <w:szCs w:val="28"/>
        </w:rPr>
      </w:pPr>
    </w:p>
    <w:p w14:paraId="79CC6AB3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0563D5CE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4CF12D96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7239EC54" w14:textId="77777777" w:rsidR="00016DB3" w:rsidRPr="004A6467" w:rsidRDefault="00016DB3" w:rsidP="00C67E6F">
      <w:pPr>
        <w:pStyle w:val="2"/>
      </w:pPr>
      <w:r w:rsidRPr="004A6467">
        <w:rPr>
          <w:lang w:val="en-US"/>
        </w:rPr>
        <w:lastRenderedPageBreak/>
        <w:t xml:space="preserve"> </w:t>
      </w:r>
      <w:bookmarkStart w:id="1" w:name="_Toc149557238"/>
      <w:r w:rsidRPr="004A6467">
        <w:t>Εντοπισμός</w:t>
      </w:r>
      <w:r w:rsidRPr="004A6467">
        <w:rPr>
          <w:lang w:val="en-US"/>
        </w:rPr>
        <w:t xml:space="preserve"> </w:t>
      </w:r>
      <w:r w:rsidRPr="004A6467">
        <w:t>του</w:t>
      </w:r>
      <w:r w:rsidRPr="004A6467">
        <w:rPr>
          <w:lang w:val="en-US"/>
        </w:rPr>
        <w:t xml:space="preserve"> </w:t>
      </w:r>
      <w:r w:rsidRPr="004A6467">
        <w:t>Προσθέτου</w:t>
      </w:r>
      <w:bookmarkEnd w:id="1"/>
    </w:p>
    <w:p w14:paraId="2978FB32" w14:textId="77777777" w:rsidR="00016DB3" w:rsidRDefault="00016DB3" w:rsidP="00016DB3">
      <w:pPr>
        <w:numPr>
          <w:ilvl w:val="0"/>
          <w:numId w:val="59"/>
        </w:numPr>
        <w:spacing w:before="0" w:after="0" w:line="240" w:lineRule="auto"/>
        <w:rPr>
          <w:rFonts w:ascii="Segoe UI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Μεταβείτε στη Διαχείριση </w:t>
      </w:r>
      <w:proofErr w:type="spellStart"/>
      <w:r w:rsidRPr="00016DB3">
        <w:rPr>
          <w:rFonts w:ascii="Segoe UI" w:eastAsiaTheme="majorEastAsia" w:hAnsi="Segoe UI" w:cs="Segoe UI"/>
          <w:color w:val="000000" w:themeColor="text1"/>
        </w:rPr>
        <w:t>Ιστότοπου</w:t>
      </w:r>
      <w:proofErr w:type="spellEnd"/>
      <w:r w:rsidRPr="00016DB3">
        <w:rPr>
          <w:rFonts w:ascii="Segoe UI" w:eastAsiaTheme="majorEastAsia" w:hAnsi="Segoe UI" w:cs="Segoe UI"/>
          <w:color w:val="000000" w:themeColor="text1"/>
        </w:rPr>
        <w:t xml:space="preserve"> &gt; Διαχείριση Μαθημάτων και Κατηγοριών.</w:t>
      </w:r>
    </w:p>
    <w:p w14:paraId="2A85220E" w14:textId="6A6E6DD9" w:rsidR="00A46DAC" w:rsidRPr="00016DB3" w:rsidRDefault="00016DB3" w:rsidP="00016DB3">
      <w:pPr>
        <w:numPr>
          <w:ilvl w:val="0"/>
          <w:numId w:val="59"/>
        </w:numPr>
        <w:spacing w:before="0" w:after="0" w:line="240" w:lineRule="auto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Το πρόσθετο θα εμφανίζεται στο δεξί πλαίσιο ως πλαίσιο.</w:t>
      </w:r>
    </w:p>
    <w:p w14:paraId="460AE1CC" w14:textId="50784FD9" w:rsidR="00A46DAC" w:rsidRPr="001C19B7" w:rsidRDefault="00A46DA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329C0CBA" wp14:editId="27A10DB2">
            <wp:extent cx="5852172" cy="2941326"/>
            <wp:effectExtent l="0" t="0" r="0" b="0"/>
            <wp:docPr id="182156643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6434" name="Εικόνα 1821566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29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C3A" w14:textId="77777777" w:rsidR="00A46DAC" w:rsidRPr="001C19B7" w:rsidRDefault="00A46DAC" w:rsidP="001C19B7">
      <w:pPr>
        <w:rPr>
          <w:color w:val="000000" w:themeColor="text1"/>
          <w:sz w:val="28"/>
          <w:szCs w:val="28"/>
          <w:lang w:val="en-US"/>
        </w:rPr>
      </w:pPr>
    </w:p>
    <w:p w14:paraId="1BB825AF" w14:textId="77777777" w:rsidR="00016DB3" w:rsidRPr="00016DB3" w:rsidRDefault="00016DB3" w:rsidP="00C67E6F">
      <w:pPr>
        <w:pStyle w:val="2"/>
      </w:pPr>
      <w:bookmarkStart w:id="2" w:name="_Toc149557239"/>
      <w:r w:rsidRPr="00016DB3">
        <w:t>Ορατότητα και Πρόσβαση</w:t>
      </w:r>
      <w:bookmarkEnd w:id="2"/>
    </w:p>
    <w:p w14:paraId="067DC3DE" w14:textId="599FAB42" w:rsid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Το πρόσθετο μπλοκ είναι </w:t>
      </w:r>
      <w:proofErr w:type="spellStart"/>
      <w:r w:rsidRPr="00016DB3">
        <w:rPr>
          <w:rFonts w:ascii="Segoe UI" w:eastAsiaTheme="majorEastAsia" w:hAnsi="Segoe UI" w:cs="Segoe UI"/>
          <w:color w:val="000000" w:themeColor="text1"/>
        </w:rPr>
        <w:t>προσβάσιμο</w:t>
      </w:r>
      <w:proofErr w:type="spellEnd"/>
      <w:r w:rsidRPr="00016DB3">
        <w:rPr>
          <w:rFonts w:ascii="Segoe UI" w:eastAsiaTheme="majorEastAsia" w:hAnsi="Segoe UI" w:cs="Segoe UI"/>
          <w:color w:val="000000" w:themeColor="text1"/>
        </w:rPr>
        <w:t xml:space="preserve"> σε χρήστες με ρόλους διαχειριστή, διαχειριστή μαθημάτων, εκπαιδευτή και εκπαιδευτή προσθέτου επεξεργασίας. </w:t>
      </w:r>
      <w:r w:rsidR="00F713D0">
        <w:rPr>
          <w:rFonts w:ascii="Segoe UI" w:eastAsiaTheme="majorEastAsia" w:hAnsi="Segoe UI" w:cs="Segoe UI"/>
          <w:color w:val="000000" w:themeColor="text1"/>
        </w:rPr>
        <w:t>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στατιστικά.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 </w:t>
      </w:r>
    </w:p>
    <w:p w14:paraId="64050DC0" w14:textId="31B7F193" w:rsidR="00F713D0" w:rsidRPr="00EB7FDA" w:rsidRDefault="00F713D0" w:rsidP="00016DB3">
      <w:pPr>
        <w:rPr>
          <w:rFonts w:ascii="Segoe UI" w:eastAsiaTheme="majorEastAsia" w:hAnsi="Segoe UI" w:cs="Segoe UI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8BB5330" wp14:editId="6E8EEF67">
            <wp:extent cx="6115050" cy="2529840"/>
            <wp:effectExtent l="0" t="0" r="0" b="3810"/>
            <wp:docPr id="15429825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2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A60D" w14:textId="77777777" w:rsidR="00F713D0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Αφού εγκατασταθεί, οι διαχειριστές μπορούν να δουν στατιστικά για τα μαθήματα</w:t>
      </w:r>
      <w:r w:rsidR="00F713D0" w:rsidRPr="00F713D0">
        <w:rPr>
          <w:rFonts w:ascii="Segoe UI" w:eastAsiaTheme="majorEastAsia" w:hAnsi="Segoe UI" w:cs="Segoe UI"/>
          <w:color w:val="000000" w:themeColor="text1"/>
        </w:rPr>
        <w:t xml:space="preserve"> </w:t>
      </w:r>
      <w:r w:rsidR="00F713D0">
        <w:rPr>
          <w:rFonts w:ascii="Segoe UI" w:eastAsiaTheme="majorEastAsia" w:hAnsi="Segoe UI" w:cs="Segoe UI"/>
          <w:color w:val="000000" w:themeColor="text1"/>
        </w:rPr>
        <w:t>που έχουν ορίσει στις ρυθμίσεις του  πρόσθετου</w:t>
      </w:r>
      <w:r w:rsidRPr="00016DB3">
        <w:rPr>
          <w:rFonts w:ascii="Segoe UI" w:eastAsiaTheme="majorEastAsia" w:hAnsi="Segoe UI" w:cs="Segoe UI"/>
          <w:color w:val="000000" w:themeColor="text1"/>
        </w:rPr>
        <w:t>.</w:t>
      </w:r>
    </w:p>
    <w:p w14:paraId="589C92D6" w14:textId="77777777" w:rsidR="00F713D0" w:rsidRDefault="00F713D0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0B4E1A" wp14:editId="1A62E861">
            <wp:extent cx="6115050" cy="1757680"/>
            <wp:effectExtent l="0" t="0" r="0" b="0"/>
            <wp:docPr id="17649334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3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EEC2" w14:textId="13280384" w:rsidR="00EB7FDA" w:rsidRDefault="00EB7FDA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rFonts w:ascii="Segoe UI" w:eastAsiaTheme="majorEastAsia" w:hAnsi="Segoe UI" w:cs="Segoe UI"/>
          <w:color w:val="000000" w:themeColor="text1"/>
        </w:rPr>
        <w:t>Επιλογή Μαθημάτων από για υπολογισμό στατιστικών μετρήσεων.</w:t>
      </w:r>
    </w:p>
    <w:p w14:paraId="1AF56A51" w14:textId="555A235C" w:rsidR="00EB7FDA" w:rsidRDefault="00EB7FDA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7E0B5F5A" wp14:editId="67AAB46B">
            <wp:extent cx="6115050" cy="3179445"/>
            <wp:effectExtent l="0" t="0" r="0" b="1905"/>
            <wp:docPr id="17734819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81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017C" w14:textId="28F7582C" w:rsidR="00016DB3" w:rsidRP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 Για τους εκπαιδευτές, το μπλοκ πρέπει να είναι εγκατεστημένο σε  μάθημα όπου έχουν δικαιώματα διδασκαλίας. </w:t>
      </w:r>
    </w:p>
    <w:p w14:paraId="62870BF7" w14:textId="1ACF0762" w:rsidR="00016DB3" w:rsidRPr="00EB7FDA" w:rsidRDefault="00016DB3" w:rsidP="00016DB3">
      <w:pPr>
        <w:rPr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Σημειώστε ότι οι οδηγοί για διαχειριστές και εκπαιδευτές είναι ταυτόσημοι.</w:t>
      </w:r>
    </w:p>
    <w:p w14:paraId="33E6D850" w14:textId="77777777" w:rsidR="00C67E6F" w:rsidRDefault="00C67E6F" w:rsidP="00016DB3">
      <w:pPr>
        <w:rPr>
          <w:rFonts w:ascii="Segoe UI" w:eastAsiaTheme="majorEastAsia" w:hAnsi="Segoe UI" w:cs="Segoe UI"/>
          <w:color w:val="000000" w:themeColor="text1"/>
          <w:sz w:val="30"/>
          <w:szCs w:val="30"/>
        </w:rPr>
      </w:pPr>
    </w:p>
    <w:p w14:paraId="3CD8D0F9" w14:textId="7E8E4B2C" w:rsidR="00016DB3" w:rsidRPr="00016DB3" w:rsidRDefault="00016DB3" w:rsidP="00C67E6F">
      <w:pPr>
        <w:pStyle w:val="2"/>
      </w:pPr>
      <w:bookmarkStart w:id="3" w:name="_Toc149557240"/>
      <w:r w:rsidRPr="00016DB3">
        <w:t>Επισκόπηση Λειτουργιών</w:t>
      </w:r>
      <w:bookmarkEnd w:id="3"/>
    </w:p>
    <w:p w14:paraId="3BCE7026" w14:textId="77777777" w:rsid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Το μπλοκ χρησιμοποιεί μια προγραμματισμένη εργασία που ονομάζεται 'Προ-υπολογισμός Στατιστικών από τον πίνακα </w:t>
      </w:r>
      <w:proofErr w:type="spellStart"/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Logstore</w:t>
      </w:r>
      <w:proofErr w:type="spellEnd"/>
      <w:r w:rsidRPr="00016DB3">
        <w:rPr>
          <w:rFonts w:ascii="Segoe UI" w:eastAsiaTheme="majorEastAsia" w:hAnsi="Segoe UI" w:cs="Segoe UI"/>
          <w:color w:val="000000" w:themeColor="text1"/>
        </w:rPr>
        <w:t xml:space="preserve">' για να εξάγει πληροφορίες από τα αρχεία καταγραφής του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Moodle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 και να τις αποθηκεύσει στους δικούς του πίνακες. Ως εκ τούτου, το μπλοκ παρουσιάζει προ-υπολογισμένα δεδομένα από τα αρχεία καταγραφής του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Moodle</w:t>
      </w:r>
      <w:r w:rsidRPr="00016DB3">
        <w:rPr>
          <w:rFonts w:ascii="Segoe UI" w:eastAsiaTheme="majorEastAsia" w:hAnsi="Segoe UI" w:cs="Segoe UI"/>
          <w:color w:val="000000" w:themeColor="text1"/>
        </w:rPr>
        <w:t>.</w:t>
      </w:r>
    </w:p>
    <w:p w14:paraId="41AD792F" w14:textId="50BB4838" w:rsidR="001357DB" w:rsidRPr="00016DB3" w:rsidRDefault="00016DB3" w:rsidP="00016DB3">
      <w:pPr>
        <w:rPr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 Η εργασία είναι ρυθμισμένη να τρέχει κάθε 6 ώρες για να συλλέξει δεδομένα από τα αρχεία καταγραφής. Μπορείτε να τροποποιήσετε την ώρα της προγραμματισμένης εργασίας στην Διαχείριση </w:t>
      </w:r>
      <w:proofErr w:type="spellStart"/>
      <w:r w:rsidRPr="00016DB3">
        <w:rPr>
          <w:rFonts w:ascii="Segoe UI" w:eastAsiaTheme="majorEastAsia" w:hAnsi="Segoe UI" w:cs="Segoe UI"/>
          <w:color w:val="000000" w:themeColor="text1"/>
        </w:rPr>
        <w:lastRenderedPageBreak/>
        <w:t>Ιστότοπου</w:t>
      </w:r>
      <w:proofErr w:type="spellEnd"/>
      <w:r w:rsidRPr="00016DB3">
        <w:rPr>
          <w:rFonts w:ascii="Segoe UI" w:eastAsiaTheme="majorEastAsia" w:hAnsi="Segoe UI" w:cs="Segoe UI"/>
          <w:color w:val="000000" w:themeColor="text1"/>
        </w:rPr>
        <w:t xml:space="preserve"> &gt; Διακομιστής &gt; Προγραμματισμένες Εργασίες</w:t>
      </w:r>
      <w:r w:rsidRPr="00016DB3">
        <w:rPr>
          <w:rFonts w:ascii="Segoe UI" w:eastAsiaTheme="majorEastAsia" w:hAnsi="Segoe UI" w:cs="Segoe UI"/>
          <w:color w:val="000000" w:themeColor="text1"/>
          <w:sz w:val="30"/>
          <w:szCs w:val="30"/>
        </w:rPr>
        <w:t>.</w:t>
      </w:r>
      <w:r w:rsidR="001357DB" w:rsidRPr="001C19B7">
        <w:rPr>
          <w:noProof/>
          <w:color w:val="000000" w:themeColor="text1"/>
        </w:rPr>
        <w:drawing>
          <wp:inline distT="0" distB="0" distL="0" distR="0" wp14:anchorId="718A554E" wp14:editId="60AD25C4">
            <wp:extent cx="6115050" cy="5763260"/>
            <wp:effectExtent l="0" t="0" r="0" b="8890"/>
            <wp:docPr id="4376571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7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CEB3" w14:textId="77777777" w:rsidR="00A455C1" w:rsidRPr="00016DB3" w:rsidRDefault="00A455C1" w:rsidP="001C19B7">
      <w:pPr>
        <w:rPr>
          <w:color w:val="000000" w:themeColor="text1"/>
        </w:rPr>
      </w:pPr>
    </w:p>
    <w:p w14:paraId="753D266C" w14:textId="77777777" w:rsidR="00A455C1" w:rsidRPr="00016DB3" w:rsidRDefault="00A455C1" w:rsidP="001C19B7">
      <w:pPr>
        <w:rPr>
          <w:color w:val="000000" w:themeColor="text1"/>
          <w:sz w:val="28"/>
          <w:szCs w:val="28"/>
        </w:rPr>
      </w:pPr>
    </w:p>
    <w:p w14:paraId="4499ABB1" w14:textId="77777777" w:rsidR="00016DB3" w:rsidRPr="00016DB3" w:rsidRDefault="00016DB3" w:rsidP="00016DB3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016DB3">
        <w:rPr>
          <w:rFonts w:ascii="Segoe UI" w:eastAsiaTheme="majorEastAsia" w:hAnsi="Segoe UI" w:cs="Segoe UI"/>
          <w:color w:val="000000" w:themeColor="text1"/>
          <w:sz w:val="30"/>
          <w:szCs w:val="30"/>
        </w:rPr>
        <w:t>Δομή</w:t>
      </w:r>
    </w:p>
    <w:p w14:paraId="07FE68C8" w14:textId="00011545" w:rsidR="00016DB3" w:rsidRPr="00016DB3" w:rsidRDefault="00016DB3" w:rsidP="00016DB3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016DB3">
        <w:rPr>
          <w:rFonts w:ascii="Segoe UI" w:hAnsi="Segoe UI" w:cs="Segoe UI"/>
          <w:color w:val="000000" w:themeColor="text1"/>
        </w:rPr>
        <w:t>Το πρόσθετο είναι οργανωμένο σε τρία βασικά τμήματα:</w:t>
      </w:r>
    </w:p>
    <w:p w14:paraId="54BF325B" w14:textId="77777777" w:rsidR="00016DB3" w:rsidRP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1.</w:t>
      </w:r>
      <w:r w:rsidRPr="00016DB3">
        <w:rPr>
          <w:rFonts w:ascii="Segoe UI" w:hAnsi="Segoe UI" w:cs="Segoe UI"/>
          <w:color w:val="000000" w:themeColor="text1"/>
        </w:rPr>
        <w:tab/>
        <w:t>Το πρώτο τμήμα περιέχει το κύριο μενού.</w:t>
      </w:r>
    </w:p>
    <w:p w14:paraId="45FBB2E3" w14:textId="77777777" w:rsidR="00016DB3" w:rsidRP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2.</w:t>
      </w:r>
      <w:r w:rsidRPr="00016DB3">
        <w:rPr>
          <w:rFonts w:ascii="Segoe UI" w:hAnsi="Segoe UI" w:cs="Segoe UI"/>
          <w:color w:val="000000" w:themeColor="text1"/>
        </w:rPr>
        <w:tab/>
        <w:t>Το δεύτερο τμήμα περιέχει φίλτρα περιόδου.</w:t>
      </w:r>
    </w:p>
    <w:p w14:paraId="54AA98F9" w14:textId="77777777" w:rsid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3.</w:t>
      </w:r>
      <w:r w:rsidRPr="00016DB3">
        <w:rPr>
          <w:rFonts w:ascii="Segoe UI" w:hAnsi="Segoe UI" w:cs="Segoe UI"/>
          <w:color w:val="000000" w:themeColor="text1"/>
        </w:rPr>
        <w:tab/>
        <w:t>Το τρίτο τμήμα εμφανίζει έναν πίνακα δεδομένων που δημιουργήθηκε με βάση τις επιλογές του κύριου μενού και των φίλτρων περιόδου.</w:t>
      </w:r>
    </w:p>
    <w:p w14:paraId="44176D01" w14:textId="3152E868" w:rsidR="004277BE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lastRenderedPageBreak/>
        <w:t xml:space="preserve">Η αρχική σελίδα του προσθέτου δείχνει τα γενικά </w:t>
      </w:r>
      <w:r>
        <w:rPr>
          <w:rFonts w:ascii="Segoe UI" w:hAnsi="Segoe UI" w:cs="Segoe UI"/>
          <w:color w:val="000000" w:themeColor="text1"/>
        </w:rPr>
        <w:t xml:space="preserve">στατιστικά </w:t>
      </w:r>
      <w:r w:rsidRPr="00016DB3">
        <w:rPr>
          <w:rFonts w:ascii="Segoe UI" w:hAnsi="Segoe UI" w:cs="Segoe UI"/>
          <w:color w:val="000000" w:themeColor="text1"/>
        </w:rPr>
        <w:t xml:space="preserve"> για το μάθημα.</w:t>
      </w:r>
    </w:p>
    <w:p w14:paraId="0A495060" w14:textId="77777777" w:rsidR="00C67E6F" w:rsidRPr="00016DB3" w:rsidRDefault="00C67E6F" w:rsidP="00016DB3">
      <w:pPr>
        <w:rPr>
          <w:color w:val="000000" w:themeColor="text1"/>
          <w:sz w:val="28"/>
          <w:szCs w:val="28"/>
        </w:rPr>
      </w:pPr>
    </w:p>
    <w:p w14:paraId="70EB53FD" w14:textId="395C1F73" w:rsidR="00C42371" w:rsidRPr="00C42371" w:rsidRDefault="00C42371" w:rsidP="00C67E6F">
      <w:pPr>
        <w:pStyle w:val="2"/>
      </w:pPr>
      <w:bookmarkStart w:id="4" w:name="_Toc149557241"/>
      <w:r w:rsidRPr="00C42371">
        <w:t>Γενικ</w:t>
      </w:r>
      <w:r w:rsidR="00A5151F">
        <w:t>ές μετρήσεις</w:t>
      </w:r>
      <w:bookmarkEnd w:id="4"/>
    </w:p>
    <w:p w14:paraId="447B56F5" w14:textId="083011F0" w:rsidR="00C42371" w:rsidRPr="00C42371" w:rsidRDefault="00C42371" w:rsidP="00C67E6F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C42371">
        <w:rPr>
          <w:rFonts w:ascii="Segoe UI" w:hAnsi="Segoe UI" w:cs="Segoe UI"/>
          <w:color w:val="000000" w:themeColor="text1"/>
        </w:rPr>
        <w:t>Ο πίνακας δεδομένων παρέχει στον χρήστη (εκπαιδευτή/διαχειριστή) βασικά στατιστικά στοιχεία που περιλαμβάνουν:</w:t>
      </w:r>
    </w:p>
    <w:p w14:paraId="78878B7D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Τίτλος Μαθήματος</w:t>
      </w:r>
    </w:p>
    <w:p w14:paraId="02FF460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Συνεδρίες στο Μάθημα (πλήθος φορές που οι χρήστες εισήλθαν στο μάθημα)</w:t>
      </w:r>
    </w:p>
    <w:p w14:paraId="162D572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Μέσος Χρόνος ανά Συνεδρία (συνολικός χρόνος που δαπανήθηκε από τους χρήστες διαιρεμένος με τον συνολικό αριθμό συνεδριών)</w:t>
      </w:r>
    </w:p>
    <w:p w14:paraId="64743A65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Συνολικός Χρόνος στο Θέμα (μάθημα)</w:t>
      </w:r>
    </w:p>
    <w:p w14:paraId="59F1286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Αριθμός Ενεργειών (ενέργειες που πραγματοποιήθηκαν από τους χρήστες στο μάθημα, π.χ. είσοδος στο φόρουμ, σύνταξη μιας ανάρτησης)</w:t>
      </w:r>
    </w:p>
    <w:p w14:paraId="66404756" w14:textId="77777777" w:rsidR="00C42371" w:rsidRDefault="00C42371" w:rsidP="00C67E6F">
      <w:pPr>
        <w:pStyle w:val="Web"/>
        <w:spacing w:before="300" w:beforeAutospacing="0" w:after="300" w:afterAutospacing="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Μέσος Αριθμός Ενεργειών ανά Συνεδρία (συνολικές ενέργειες διαιρεμένες με τον συνολικό αριθμό συνεδριών)</w:t>
      </w:r>
      <w:r>
        <w:rPr>
          <w:rFonts w:ascii="Segoe UI" w:hAnsi="Segoe UI" w:cs="Segoe UI"/>
          <w:color w:val="000000" w:themeColor="text1"/>
        </w:rPr>
        <w:t>.</w:t>
      </w:r>
    </w:p>
    <w:p w14:paraId="4EBC2208" w14:textId="42A8F15D" w:rsidR="00C42371" w:rsidRPr="00C42371" w:rsidRDefault="00C42371" w:rsidP="00C67E6F">
      <w:pPr>
        <w:pStyle w:val="Web"/>
        <w:spacing w:before="300" w:beforeAutospacing="0" w:after="300" w:afterAutospacing="0"/>
        <w:rPr>
          <w:rFonts w:ascii="Segoe UI" w:hAnsi="Segoe UI" w:cs="Segoe UI"/>
          <w:color w:val="000000" w:themeColor="text1"/>
        </w:rPr>
      </w:pPr>
      <w:r w:rsidRPr="00C42371">
        <w:t xml:space="preserve"> </w:t>
      </w:r>
      <w:r w:rsidRPr="00C42371">
        <w:rPr>
          <w:rFonts w:ascii="Segoe UI" w:hAnsi="Segoe UI" w:cs="Segoe UI"/>
          <w:color w:val="000000" w:themeColor="text1"/>
        </w:rPr>
        <w:t>Επιλέγοντας έναν τίτλο μαθήματος, ο χρήστης (εκπαιδευτής/διαχειριστής) αποκτά πρόσβαση σε πιο λεπτομερείς στατιστικές για όλους τους χρήστες σε εκείνο το μάθημα.</w:t>
      </w:r>
    </w:p>
    <w:p w14:paraId="32271F97" w14:textId="4B642E6B" w:rsidR="00A46DAC" w:rsidRPr="00C42371" w:rsidRDefault="00B9508C" w:rsidP="001C19B7">
      <w:pPr>
        <w:rPr>
          <w:rFonts w:ascii="Segoe UI" w:hAnsi="Segoe UI" w:cs="Segoe UI"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5D559FC0" wp14:editId="2B48778B">
            <wp:extent cx="6115050" cy="2961005"/>
            <wp:effectExtent l="0" t="0" r="0" b="0"/>
            <wp:docPr id="53668524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5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4A8" w14:textId="3D339294" w:rsidR="000131CC" w:rsidRPr="00C42371" w:rsidRDefault="00C42371" w:rsidP="001C19B7">
      <w:pPr>
        <w:rPr>
          <w:color w:val="000000" w:themeColor="text1"/>
          <w:sz w:val="28"/>
          <w:szCs w:val="28"/>
        </w:rPr>
      </w:pPr>
      <w:r w:rsidRPr="00C42371">
        <w:rPr>
          <w:rFonts w:ascii="Segoe UI" w:hAnsi="Segoe UI" w:cs="Segoe UI"/>
          <w:color w:val="000000" w:themeColor="text1"/>
        </w:rPr>
        <w:t>Η κατηγορία γενικών μέτρων αποτελείται από δύο πίνακες δεδομένων. Ο πρώτος εμφανίζει συνολικά αρχεία για κάθε μάθημα, ενώ ο δεύτερος παρέχει αρχεία για κάθε χρήστη στο επιλεγμένο μάθημα.</w:t>
      </w:r>
    </w:p>
    <w:p w14:paraId="1CDBF430" w14:textId="020229C4" w:rsidR="004749E1" w:rsidRPr="004749E1" w:rsidRDefault="00C67E6F" w:rsidP="00C67E6F">
      <w:pPr>
        <w:pStyle w:val="2"/>
      </w:pPr>
      <w:bookmarkStart w:id="5" w:name="_Toc149557242"/>
      <w:r w:rsidRPr="004749E1">
        <w:lastRenderedPageBreak/>
        <w:t>Μετρήσεις</w:t>
      </w:r>
      <w:r w:rsidR="004749E1" w:rsidRPr="004749E1">
        <w:t xml:space="preserve"> ανά Εργαλείο</w:t>
      </w:r>
      <w:bookmarkEnd w:id="5"/>
    </w:p>
    <w:p w14:paraId="7F69AF31" w14:textId="2CCF8215" w:rsidR="00B9508C" w:rsidRPr="004749E1" w:rsidRDefault="004749E1" w:rsidP="001C19B7">
      <w:pPr>
        <w:rPr>
          <w:rFonts w:ascii="Segoe UI" w:hAnsi="Segoe UI" w:cs="Segoe UI"/>
          <w:color w:val="000000" w:themeColor="text1"/>
          <w:sz w:val="23"/>
          <w:szCs w:val="23"/>
        </w:rPr>
      </w:pPr>
      <w:r w:rsidRPr="004749E1">
        <w:rPr>
          <w:rFonts w:ascii="Segoe UI" w:hAnsi="Segoe UI" w:cs="Segoe UI"/>
          <w:color w:val="000000" w:themeColor="text1"/>
          <w:sz w:val="23"/>
          <w:szCs w:val="23"/>
        </w:rPr>
        <w:t>Η αρχική σελίδα των Μετρήσεων ανά Εργαλείο εμφανίζει το συνολικό και το μέσο χρόνο που ξοδεύουν οι χρήστες στο μάθημα για κάθε δραστηριότητα, ενότητα ή συγκεκριμένο εργαλείο. Οι εκπαιδευτικοί/διαχειριστές μπορούν να έχουν πρόσβαση σε πιο λεπτομερείς στατιστικές επιλέγοντας μια δραστηριότητα.</w:t>
      </w:r>
      <w:r w:rsidR="00B9508C">
        <w:rPr>
          <w:noProof/>
        </w:rPr>
        <w:drawing>
          <wp:inline distT="0" distB="0" distL="0" distR="0" wp14:anchorId="5D1E8090" wp14:editId="01EF19AA">
            <wp:extent cx="6115050" cy="3026410"/>
            <wp:effectExtent l="0" t="0" r="0" b="2540"/>
            <wp:docPr id="16499585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5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5563" w14:textId="2733211A" w:rsidR="00192C0C" w:rsidRPr="004749E1" w:rsidRDefault="004749E1" w:rsidP="001C19B7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Λεπτομερείς αποτελέσματα πίνακα δεδομένων για όλες τις δραστηριότητες στο μάθημα.</w:t>
      </w:r>
    </w:p>
    <w:p w14:paraId="1ED98669" w14:textId="695A6384" w:rsidR="00C74495" w:rsidRPr="001C19B7" w:rsidRDefault="00B9508C" w:rsidP="001C19B7">
      <w:pPr>
        <w:rPr>
          <w:noProof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BA8AE39" wp14:editId="05F2655A">
            <wp:extent cx="6115050" cy="3047365"/>
            <wp:effectExtent l="0" t="0" r="0" b="635"/>
            <wp:docPr id="53825683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6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10CB" w14:textId="77777777" w:rsidR="004749E1" w:rsidRDefault="004749E1" w:rsidP="004749E1">
      <w:pP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Ο χρόνος συνεδρίας για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 και τα κουίζ ξεκινά όταν ένας χρήστης εισέρχεται στην δραστηριότητα, όχι όταν ξεκινά μια προσπάθεια ή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>. Και τα δύο αυτά αντικείμενα/δραστηριότητες περιλαμβάνουν μια ενότητα υποδοχής (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lobby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). Για παράδειγμα, ο χρόνος που δαπανάται στην περιοχή υποδοχής χωρίς να γίνει είσοδος στο κουίζ ή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 καταγράφεται ως συνεδρία. </w:t>
      </w:r>
      <w:proofErr w:type="spellStart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Έτσι</w:t>
      </w:r>
      <w:proofErr w:type="spellEnd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 xml:space="preserve">, </w:t>
      </w:r>
      <w:proofErr w:type="spellStart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μι</w:t>
      </w:r>
      <w:proofErr w:type="spellEnd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 xml:space="preserve">α </w:t>
      </w:r>
      <w:proofErr w:type="spellStart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συνεδρί</w:t>
      </w:r>
      <w:proofErr w:type="spellEnd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 xml:space="preserve">α </w:t>
      </w:r>
      <w:proofErr w:type="spellStart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δι</w:t>
      </w:r>
      <w:proofErr w:type="spellEnd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 xml:space="preserve">αφέρει από </w:t>
      </w:r>
      <w:proofErr w:type="spellStart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μι</w:t>
      </w:r>
      <w:proofErr w:type="spellEnd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α π</w:t>
      </w:r>
      <w:proofErr w:type="spellStart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ροσ</w:t>
      </w:r>
      <w:proofErr w:type="spellEnd"/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πάθεια.</w:t>
      </w:r>
    </w:p>
    <w:p w14:paraId="5E05F53F" w14:textId="097D97BE" w:rsidR="000131CC" w:rsidRPr="000131CC" w:rsidRDefault="000131CC" w:rsidP="004749E1">
      <w:pP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lastRenderedPageBreak/>
        <w:t>Based on the selected activities from the previous page, the teacher/administrator can view the relevant results.</w:t>
      </w:r>
    </w:p>
    <w:p w14:paraId="79EA6B5F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Βάσει των επιλεγμένων δραστηριοτήτων από την προηγούμενη σελίδα, ο εκπαιδευτικός/διαχειριστής μπορεί να δει τα σχετικά αποτελέσματα.</w:t>
      </w:r>
    </w:p>
    <w:p w14:paraId="31261EDD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Τα πεδία του πίνακα δεδομένων περιλαμβάνουν:</w:t>
      </w:r>
    </w:p>
    <w:p w14:paraId="1E7AC7CC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Επώνυμο (το επώνυμο του χρήστη)</w:t>
      </w:r>
    </w:p>
    <w:p w14:paraId="674FA9D5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Όνομα (το όνομα του χρήστη)</w:t>
      </w:r>
    </w:p>
    <w:p w14:paraId="76335094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Τίτλος Μαθήματος</w:t>
      </w:r>
    </w:p>
    <w:p w14:paraId="29A735CD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Δραστηριότητα (η δραστηριότητα στο μάθημα όπου ο χρήστης ήταν ενεργός)</w:t>
      </w:r>
    </w:p>
    <w:p w14:paraId="0EC7D304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Συνολικός Χρόνος Δαπανημένος (ο χρόνος που δαπανήθηκε από τον χρήστη στην δραστηριότητα)</w:t>
      </w:r>
    </w:p>
    <w:p w14:paraId="22F6F641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Αριθμός Συνεδριών (πόσες φορές ο χρήστης μπήκε στην δραστηριότητα)</w:t>
      </w:r>
    </w:p>
    <w:p w14:paraId="7751DF1F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Μέσος Χρόνος σε Συνεδρίες (συνολικός χρόνος στην δραστηριότητα διαιρεμένος με τον αριθμό των συνεδριών)</w:t>
      </w:r>
    </w:p>
    <w:p w14:paraId="74C05CFA" w14:textId="1AE99B5B" w:rsidR="00192C0C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Μέση Χρήση σε Συνεδρίες (συνολικές συνεδρίες μαθήματος διαιρεμένες με τον αριθμό των φορών που ο χρήστης μπήκε στην δραστηριότητα)</w:t>
      </w:r>
    </w:p>
    <w:p w14:paraId="3C552B5E" w14:textId="18BC2EE9" w:rsidR="00192C0C" w:rsidRPr="001C19B7" w:rsidRDefault="00B9508C" w:rsidP="001C19B7">
      <w:pPr>
        <w:rPr>
          <w:noProof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6606043" wp14:editId="692E4572">
            <wp:extent cx="6115050" cy="3200400"/>
            <wp:effectExtent l="0" t="0" r="0" b="0"/>
            <wp:docPr id="174878958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89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326D" w14:textId="6D7BC13C" w:rsidR="004749E1" w:rsidRDefault="004749E1" w:rsidP="004749E1">
      <w:pPr>
        <w:pStyle w:val="3"/>
        <w:rPr>
          <w:rFonts w:ascii="Segoe UI" w:hAnsi="Segoe UI" w:cs="Segoe UI"/>
          <w:color w:val="000000" w:themeColor="text1"/>
        </w:rPr>
      </w:pPr>
      <w:bookmarkStart w:id="6" w:name="_Toc149557154"/>
      <w:bookmarkStart w:id="7" w:name="_Toc149557243"/>
      <w:r w:rsidRPr="004749E1">
        <w:rPr>
          <w:rFonts w:ascii="Segoe UI" w:hAnsi="Segoe UI" w:cs="Segoe UI"/>
          <w:color w:val="000000" w:themeColor="text1"/>
        </w:rPr>
        <w:t>Η αρχική σελίδα των Μετρήσεων ανά Εργαλείο εμφανίζει τον συνολικό και μέσο χρόνο που ξοδεύουν οι χρήστες στο μάθημα για κάθε δραστηριότητα, ενότητα ή συγκεκριμένο εργαλείο. Οι εκπαιδευτικοί/διαχειριστές μπορούν να έχουν πρόσβαση σε πιο λεπτομερείς στατιστικές επιλέγοντας μια δραστηριότητα.</w:t>
      </w:r>
      <w:bookmarkEnd w:id="6"/>
      <w:bookmarkEnd w:id="7"/>
    </w:p>
    <w:p w14:paraId="03DF34CB" w14:textId="77777777" w:rsidR="004749E1" w:rsidRPr="004749E1" w:rsidRDefault="004749E1" w:rsidP="004749E1"/>
    <w:p w14:paraId="2552C902" w14:textId="68B7B097" w:rsidR="004749E1" w:rsidRPr="004749E1" w:rsidRDefault="004749E1" w:rsidP="00C67E6F">
      <w:pPr>
        <w:pStyle w:val="2"/>
      </w:pPr>
      <w:bookmarkStart w:id="8" w:name="_Toc149557244"/>
      <w:proofErr w:type="spellStart"/>
      <w:r w:rsidRPr="004749E1">
        <w:lastRenderedPageBreak/>
        <w:t>Μέτρ</w:t>
      </w:r>
      <w:r w:rsidR="00C67E6F">
        <w:t>ήσεις</w:t>
      </w:r>
      <w:proofErr w:type="spellEnd"/>
      <w:r w:rsidRPr="004749E1">
        <w:t xml:space="preserve"> </w:t>
      </w:r>
      <w:r w:rsidRPr="004749E1">
        <w:rPr>
          <w:lang w:val="en-US"/>
        </w:rPr>
        <w:t>Forum</w:t>
      </w:r>
      <w:bookmarkEnd w:id="8"/>
    </w:p>
    <w:p w14:paraId="73F6297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Επιλέγοντας το όνομα του θέματος, ο εκπαιδευτικός/διαχειριστής μπορεί να έχει πρόσβαση σε λεπτομερείς στατιστικές για κάθε χρήστη που είναι ενεργός σε αυτό το θέμα.</w:t>
      </w:r>
    </w:p>
    <w:p w14:paraId="45A1AEF8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</w:p>
    <w:p w14:paraId="66C239EE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Τα πεδία του πίνακα δεδομένων περιλαμβάνουν:</w:t>
      </w:r>
    </w:p>
    <w:p w14:paraId="4435577F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Επώνυμο</w:t>
      </w:r>
    </w:p>
    <w:p w14:paraId="4D6A7C8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Όνομα</w:t>
      </w:r>
    </w:p>
    <w:p w14:paraId="09381546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Μαθήματος</w:t>
      </w:r>
    </w:p>
    <w:p w14:paraId="4794C3D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 xml:space="preserve">Τίτλος </w:t>
      </w:r>
      <w:r w:rsidRPr="004749E1">
        <w:rPr>
          <w:rFonts w:ascii="Segoe UI" w:eastAsiaTheme="majorEastAsia" w:hAnsi="Segoe UI" w:cs="Segoe UI"/>
          <w:color w:val="000000" w:themeColor="text1"/>
          <w:lang w:val="en-US"/>
        </w:rPr>
        <w:t>Forum</w:t>
      </w:r>
    </w:p>
    <w:p w14:paraId="31291B45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 xml:space="preserve">Όνομα Θέματος (μια κατηγορία στο </w:t>
      </w:r>
      <w:r w:rsidRPr="004749E1">
        <w:rPr>
          <w:rFonts w:ascii="Segoe UI" w:eastAsiaTheme="majorEastAsia" w:hAnsi="Segoe UI" w:cs="Segoe UI"/>
          <w:color w:val="000000" w:themeColor="text1"/>
          <w:lang w:val="en-US"/>
        </w:rPr>
        <w:t>forum</w:t>
      </w:r>
      <w:r w:rsidRPr="004749E1">
        <w:rPr>
          <w:rFonts w:ascii="Segoe UI" w:eastAsiaTheme="majorEastAsia" w:hAnsi="Segoe UI" w:cs="Segoe UI"/>
          <w:color w:val="000000" w:themeColor="text1"/>
        </w:rPr>
        <w:t>)</w:t>
      </w:r>
    </w:p>
    <w:p w14:paraId="1107E09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Δημοσιεύσεις (αριθμός δημοσιεύσεων από τον χρήστη στο θέμα)</w:t>
      </w:r>
    </w:p>
    <w:p w14:paraId="763FAF0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Απαντήσεις Δημοσιεύσεων (αριθμός δημοσιεύσεων στις οποίες απάντησε ο χρήστης)</w:t>
      </w:r>
    </w:p>
    <w:p w14:paraId="0429DBBD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Πρωτοβουλία Θέματος (προαιρετικό σε αυτή τη σελίδα)</w:t>
      </w:r>
    </w:p>
    <w:p w14:paraId="491BA139" w14:textId="54DF8673" w:rsidR="00C74495" w:rsidRPr="004749E1" w:rsidRDefault="004749E1" w:rsidP="004749E1">
      <w:pPr>
        <w:rPr>
          <w:noProof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Δημοσιεύσεις που Διαβάστηκαν (αριθμός δημοσιεύσεων που διάβασε ο χρήστης)</w:t>
      </w:r>
    </w:p>
    <w:p w14:paraId="594EAC51" w14:textId="2B3DBF97" w:rsidR="00A46DAC" w:rsidRPr="001C19B7" w:rsidRDefault="00B9508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7AEBD539" wp14:editId="44BC5714">
            <wp:extent cx="6115050" cy="3028950"/>
            <wp:effectExtent l="0" t="0" r="0" b="0"/>
            <wp:docPr id="18657057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05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0C0" w14:textId="77777777" w:rsidR="00185635" w:rsidRPr="001C19B7" w:rsidRDefault="00185635" w:rsidP="001C19B7">
      <w:pPr>
        <w:rPr>
          <w:color w:val="000000" w:themeColor="text1"/>
          <w:sz w:val="28"/>
          <w:szCs w:val="28"/>
          <w:lang w:val="en-US"/>
        </w:rPr>
      </w:pPr>
    </w:p>
    <w:p w14:paraId="7FCE99A8" w14:textId="4B1D6AD6" w:rsidR="004749E1" w:rsidRPr="004749E1" w:rsidRDefault="004749E1" w:rsidP="00C67E6F">
      <w:pPr>
        <w:pStyle w:val="2"/>
      </w:pPr>
      <w:bookmarkStart w:id="9" w:name="_Toc149557245"/>
      <w:r w:rsidRPr="004749E1">
        <w:lastRenderedPageBreak/>
        <w:t>Μ</w:t>
      </w:r>
      <w:r w:rsidR="00C67E6F">
        <w:t>ε</w:t>
      </w:r>
      <w:r w:rsidRPr="004749E1">
        <w:t>τρ</w:t>
      </w:r>
      <w:r w:rsidR="00C67E6F">
        <w:t>ήσεις</w:t>
      </w:r>
      <w:r w:rsidRPr="004749E1">
        <w:t xml:space="preserve"> Κουίζ</w:t>
      </w:r>
      <w:bookmarkEnd w:id="9"/>
    </w:p>
    <w:p w14:paraId="33E9B9B1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Η αρχική σελίδα των Μετρήσεων Κουίζ εμφανίζει τον συνολικό χρόνο, τις προσπάθειες, τον μέσο βαθμό και τις ερωτήσεις που παραλείφθηκαν για τους χρήστες στα κουίζ μέσα στο μάθημα.</w:t>
      </w:r>
    </w:p>
    <w:p w14:paraId="2885984A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Τα πεδία του πίνακα δεδομένων περιλαμβάνουν:</w:t>
      </w:r>
    </w:p>
    <w:p w14:paraId="2830125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Μαθήματος</w:t>
      </w:r>
    </w:p>
    <w:p w14:paraId="573B998C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Κουίζ</w:t>
      </w:r>
    </w:p>
    <w:p w14:paraId="247E6DD2" w14:textId="0FE5E9A4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Συνολικός Χρόνος (συνολικός χρόνος από όλους τους συμμετέχοντες)</w:t>
      </w:r>
    </w:p>
    <w:p w14:paraId="2147E29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Προσπάθειες (συνολικές προσπάθειες των χρηστών)</w:t>
      </w:r>
    </w:p>
    <w:p w14:paraId="79AC3A6D" w14:textId="5DCC7167" w:rsidR="001C19B7" w:rsidRPr="004749E1" w:rsidRDefault="004749E1" w:rsidP="004749E1">
      <w:pPr>
        <w:rPr>
          <w:rFonts w:ascii="Segoe UI" w:eastAsia="Times New Roman" w:hAnsi="Segoe UI" w:cs="Segoe UI"/>
          <w:color w:val="000000" w:themeColor="text1"/>
          <w:lang w:eastAsia="el-GR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Μέσος Βαθμός (μέσος όρος βαθμολογίας όλων των χρηστών στο κουίζ)</w:t>
      </w:r>
    </w:p>
    <w:p w14:paraId="6B34A497" w14:textId="6138CF77" w:rsidR="00A46DAC" w:rsidRPr="001C19B7" w:rsidRDefault="00B9508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5B7BF852" wp14:editId="4D72A7A8">
            <wp:extent cx="6115050" cy="3067685"/>
            <wp:effectExtent l="0" t="0" r="0" b="0"/>
            <wp:docPr id="1636089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9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588" w14:textId="562E25D7" w:rsidR="00C74495" w:rsidRPr="009D0D77" w:rsidRDefault="004749E1" w:rsidP="001C19B7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lastRenderedPageBreak/>
        <w:t>Επιλέγοντας τον Τίτλο του Κουίζ, ο εκπαιδευτικός/διαχειριστής μπορεί να έχει πρόσβαση σε πιο λεπτομερείς στατιστικές.</w:t>
      </w:r>
      <w:r w:rsidR="00B9508C" w:rsidRPr="009D0D77">
        <w:rPr>
          <w:rFonts w:ascii="Segoe UI" w:hAnsi="Segoe UI" w:cs="Segoe UI"/>
          <w:noProof/>
        </w:rPr>
        <w:drawing>
          <wp:inline distT="0" distB="0" distL="0" distR="0" wp14:anchorId="736D5058" wp14:editId="65CDEDF9">
            <wp:extent cx="6115050" cy="3001645"/>
            <wp:effectExtent l="0" t="0" r="0" b="8255"/>
            <wp:docPr id="17175404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0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C557" w14:textId="3B3C40B8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Τα πεδία του πίνακα δεδομένων για τις λεπτομερείς στατιστικές περιλαμβάνουν:</w:t>
      </w:r>
    </w:p>
    <w:p w14:paraId="0764824F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Επώνυμο</w:t>
      </w:r>
    </w:p>
    <w:p w14:paraId="35E7D329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Όνομα</w:t>
      </w:r>
    </w:p>
    <w:p w14:paraId="199CAA28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Τίτλος Μαθήματος</w:t>
      </w:r>
    </w:p>
    <w:p w14:paraId="2A388757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Τίτλος Κουίζ</w:t>
      </w:r>
    </w:p>
    <w:p w14:paraId="55ACE108" w14:textId="0BAD3FEA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Συνολικός Χρόνος (συνολικός χρόνος που από όλους τους συμμετέχοντες)</w:t>
      </w:r>
    </w:p>
    <w:p w14:paraId="6441D43C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Προσπάθειες (συνολικές προσπάθειες των χρηστών)</w:t>
      </w:r>
    </w:p>
    <w:p w14:paraId="4C77E3F4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Μέσος Βαθμός (μέσος όρος βαθμολογίας όλων των χρηστών στο κουίζ)</w:t>
      </w:r>
    </w:p>
    <w:p w14:paraId="76E00DC7" w14:textId="2E70DF88" w:rsidR="00A46DAC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Απαντήσεις (ανακατευθύνει στις προσπάθειες των χρηστών)</w:t>
      </w:r>
    </w:p>
    <w:p w14:paraId="488EF4EA" w14:textId="3B36A8D1" w:rsidR="00635759" w:rsidRPr="001C19B7" w:rsidRDefault="00B9508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>
        <w:rPr>
          <w:noProof/>
        </w:rPr>
        <w:lastRenderedPageBreak/>
        <w:drawing>
          <wp:inline distT="0" distB="0" distL="0" distR="0" wp14:anchorId="3AF7296D" wp14:editId="5BAC72D9">
            <wp:extent cx="6115050" cy="3015615"/>
            <wp:effectExtent l="0" t="0" r="0" b="0"/>
            <wp:docPr id="8126183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18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0C51" w14:textId="77777777" w:rsidR="002C5491" w:rsidRPr="003D74A2" w:rsidRDefault="002C5491" w:rsidP="001C19B7">
      <w:pPr>
        <w:rPr>
          <w:color w:val="000000" w:themeColor="text1"/>
        </w:rPr>
      </w:pPr>
    </w:p>
    <w:sectPr w:rsidR="002C5491" w:rsidRPr="003D74A2" w:rsidSect="00525A9B">
      <w:headerReference w:type="default" r:id="rId25"/>
      <w:footerReference w:type="default" r:id="rId26"/>
      <w:pgSz w:w="11906" w:h="16838" w:code="9"/>
      <w:pgMar w:top="1260" w:right="1016" w:bottom="990" w:left="1260" w:header="720" w:footer="1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12D1D" w14:textId="77777777" w:rsidR="00CC315D" w:rsidRDefault="00CC315D" w:rsidP="00A73962">
      <w:pPr>
        <w:spacing w:before="0" w:after="0" w:line="240" w:lineRule="auto"/>
      </w:pPr>
      <w:r>
        <w:separator/>
      </w:r>
    </w:p>
  </w:endnote>
  <w:endnote w:type="continuationSeparator" w:id="0">
    <w:p w14:paraId="555B66EE" w14:textId="77777777" w:rsidR="00CC315D" w:rsidRDefault="00CC315D" w:rsidP="00A739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D3385" w14:textId="77777777" w:rsidR="004C3627" w:rsidRPr="00A829EA" w:rsidRDefault="004C3627" w:rsidP="001D5FF1">
    <w:pPr>
      <w:tabs>
        <w:tab w:val="center" w:pos="4550"/>
        <w:tab w:val="left" w:pos="5818"/>
      </w:tabs>
      <w:ind w:right="260"/>
      <w:jc w:val="right"/>
      <w:rPr>
        <w:color w:val="192D3A" w:themeColor="text2" w:themeShade="80"/>
        <w:lang w:val="en-US"/>
      </w:rPr>
    </w:pP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8720" behindDoc="0" locked="0" layoutInCell="1" allowOverlap="1" wp14:anchorId="2B7CA1EB" wp14:editId="675C88BE">
          <wp:simplePos x="0" y="0"/>
          <wp:positionH relativeFrom="column">
            <wp:posOffset>-238125</wp:posOffset>
          </wp:positionH>
          <wp:positionV relativeFrom="paragraph">
            <wp:posOffset>18415</wp:posOffset>
          </wp:positionV>
          <wp:extent cx="101600" cy="101600"/>
          <wp:effectExtent l="0" t="0" r="0" b="0"/>
          <wp:wrapSquare wrapText="bothSides"/>
          <wp:docPr id="29" name="Εικόνα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0768" behindDoc="0" locked="0" layoutInCell="1" allowOverlap="1" wp14:anchorId="63F6BFBB" wp14:editId="0C26598E">
          <wp:simplePos x="0" y="0"/>
          <wp:positionH relativeFrom="column">
            <wp:posOffset>-238125</wp:posOffset>
          </wp:positionH>
          <wp:positionV relativeFrom="paragraph">
            <wp:posOffset>154305</wp:posOffset>
          </wp:positionV>
          <wp:extent cx="109220" cy="109220"/>
          <wp:effectExtent l="0" t="0" r="5080" b="5080"/>
          <wp:wrapSquare wrapText="bothSides"/>
          <wp:docPr id="31" name="Εικόνα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20" cy="109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7696" behindDoc="0" locked="0" layoutInCell="1" allowOverlap="1" wp14:anchorId="3646504A" wp14:editId="4282E719">
          <wp:simplePos x="0" y="0"/>
          <wp:positionH relativeFrom="column">
            <wp:posOffset>-238125</wp:posOffset>
          </wp:positionH>
          <wp:positionV relativeFrom="paragraph">
            <wp:posOffset>-125095</wp:posOffset>
          </wp:positionV>
          <wp:extent cx="116205" cy="116205"/>
          <wp:effectExtent l="0" t="0" r="0" b="0"/>
          <wp:wrapSquare wrapText="bothSides"/>
          <wp:docPr id="32" name="Εικόνα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16205" cy="116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79744" behindDoc="0" locked="0" layoutInCell="1" allowOverlap="1" wp14:anchorId="32E8771C" wp14:editId="1B2E3C86">
          <wp:simplePos x="0" y="0"/>
          <wp:positionH relativeFrom="column">
            <wp:posOffset>1960880</wp:posOffset>
          </wp:positionH>
          <wp:positionV relativeFrom="paragraph">
            <wp:posOffset>-26035</wp:posOffset>
          </wp:positionV>
          <wp:extent cx="145415" cy="145415"/>
          <wp:effectExtent l="0" t="0" r="6985" b="6985"/>
          <wp:wrapSquare wrapText="bothSides"/>
          <wp:docPr id="35" name="Εικόνα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415" cy="14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1792" behindDoc="0" locked="0" layoutInCell="1" allowOverlap="1" wp14:anchorId="57D4A1DE" wp14:editId="13529C8A">
          <wp:simplePos x="0" y="0"/>
          <wp:positionH relativeFrom="column">
            <wp:posOffset>1071245</wp:posOffset>
          </wp:positionH>
          <wp:positionV relativeFrom="paragraph">
            <wp:posOffset>157226</wp:posOffset>
          </wp:positionV>
          <wp:extent cx="123190" cy="123190"/>
          <wp:effectExtent l="0" t="0" r="0" b="0"/>
          <wp:wrapSquare wrapText="bothSides"/>
          <wp:docPr id="36" name="Εικόνα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23190" cy="123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46C8">
      <w:rPr>
        <w:noProof/>
        <w:color w:val="6FA0C0" w:themeColor="text2" w:themeTint="99"/>
        <w:spacing w:val="60"/>
        <w:lang w:val="en-US" w:eastAsia="en-US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634C1A45" wp14:editId="7998B57C">
              <wp:simplePos x="0" y="0"/>
              <wp:positionH relativeFrom="column">
                <wp:posOffset>-180975</wp:posOffset>
              </wp:positionH>
              <wp:positionV relativeFrom="paragraph">
                <wp:posOffset>-233680</wp:posOffset>
              </wp:positionV>
              <wp:extent cx="4048125" cy="1404620"/>
              <wp:effectExtent l="0" t="0" r="9525" b="8255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991C3C" w14:textId="77777777" w:rsidR="004C3627" w:rsidRPr="00F424B0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46-48 El. </w:t>
                          </w:r>
                          <w:proofErr w:type="spellStart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Venizelou</w:t>
                          </w:r>
                          <w:proofErr w:type="spellEnd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Avenue, Kallithea, 17676, Greece</w:t>
                          </w:r>
                        </w:p>
                        <w:p w14:paraId="28DCFD45" w14:textId="77777777" w:rsidR="004C3627" w:rsidRPr="0006606B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Tel: +30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210 4223330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&amp;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+ 30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213 0417358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,           Fax: +30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211 0121603</w:t>
                          </w:r>
                        </w:p>
                        <w:p w14:paraId="40ED00E1" w14:textId="77777777" w:rsidR="004C3627" w:rsidRPr="00EF278B" w:rsidRDefault="00000000" w:rsidP="002B46C8">
                          <w:pPr>
                            <w:rPr>
                              <w:lang w:val="en-US"/>
                            </w:rPr>
                          </w:pPr>
                          <w:hyperlink r:id="rId6" w:history="1"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www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widedservices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gr</w:t>
                            </w:r>
                          </w:hyperlink>
                          <w:r w:rsidR="004C3627"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 w:rsidR="004C3627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,           email: </w:t>
                          </w:r>
                          <w:hyperlink r:id="rId7" w:history="1">
                            <w:r w:rsidR="004C3627" w:rsidRPr="005C77DA">
                              <w:rPr>
                                <w:rStyle w:val="-"/>
                                <w:rFonts w:ascii="Arial" w:eastAsia="Times New Roman" w:hAnsi="Arial"/>
                                <w:color w:val="2683C6" w:themeColor="accent2"/>
                                <w:sz w:val="16"/>
                                <w:szCs w:val="16"/>
                                <w:lang w:val="en-US" w:eastAsia="el-GR"/>
                              </w:rPr>
                              <w:t>info@wideservices.gr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34C1A45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2" o:spid="_x0000_s1034" type="#_x0000_t202" style="position:absolute;left:0;text-align:left;margin-left:-14.25pt;margin-top:-18.4pt;width:318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" stroked="f">
              <v:textbox style="mso-fit-shape-to-text:t">
                <w:txbxContent>
                  <w:p w14:paraId="4C991C3C" w14:textId="77777777" w:rsidR="004C3627" w:rsidRPr="00F424B0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46-48 El. </w:t>
                    </w:r>
                    <w:proofErr w:type="spellStart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Venizelou</w:t>
                    </w:r>
                    <w:proofErr w:type="spellEnd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Avenue, Kallithea, 17676, Greece</w:t>
                    </w:r>
                  </w:p>
                  <w:p w14:paraId="28DCFD45" w14:textId="77777777" w:rsidR="004C3627" w:rsidRPr="0006606B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Tel: +30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210 4223330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&amp;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+ 30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213 0417358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,           Fax: +30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211 0121603</w:t>
                    </w:r>
                  </w:p>
                  <w:p w14:paraId="40ED00E1" w14:textId="77777777" w:rsidR="004C3627" w:rsidRPr="00EF278B" w:rsidRDefault="00000000" w:rsidP="002B46C8">
                    <w:pPr>
                      <w:rPr>
                        <w:lang w:val="en-US"/>
                      </w:rPr>
                    </w:pPr>
                    <w:hyperlink r:id="rId8" w:history="1"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www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widedservices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gr</w:t>
                      </w:r>
                    </w:hyperlink>
                    <w:r w:rsidR="004C3627"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 w:rsidR="004C3627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,           email: </w:t>
                    </w:r>
                    <w:hyperlink r:id="rId9" w:history="1">
                      <w:r w:rsidR="004C3627" w:rsidRPr="005C77DA">
                        <w:rPr>
                          <w:rStyle w:val="-"/>
                          <w:rFonts w:ascii="Arial" w:eastAsia="Times New Roman" w:hAnsi="Arial"/>
                          <w:color w:val="2683C6" w:themeColor="accent2"/>
                          <w:sz w:val="16"/>
                          <w:szCs w:val="16"/>
                          <w:lang w:val="en-US" w:eastAsia="el-GR"/>
                        </w:rPr>
                        <w:t>info@wideservices.gr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color w:val="6FA0C0" w:themeColor="text2" w:themeTint="99"/>
        <w:spacing w:val="60"/>
        <w:lang w:val="en-US"/>
      </w:rPr>
      <w:t xml:space="preserve"> Page </w:t>
    </w:r>
    <w:r>
      <w:fldChar w:fldCharType="begin"/>
    </w:r>
    <w:r>
      <w:instrText xml:space="preserve"> INCLUDEPICTURE "https://image.flaticon.com/icons/png/512/25/25377.png" \* MERGEFORMATINET </w:instrText>
    </w:r>
    <w:r>
      <w:fldChar w:fldCharType="end"/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PAGE 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12</w:t>
    </w:r>
    <w:r>
      <w:rPr>
        <w:color w:val="264356" w:themeColor="text2" w:themeShade="BF"/>
      </w:rPr>
      <w:fldChar w:fldCharType="end"/>
    </w:r>
    <w:r>
      <w:rPr>
        <w:color w:val="264356" w:themeColor="text2" w:themeShade="BF"/>
      </w:rPr>
      <w:t xml:space="preserve"> | </w:t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NUMPAGES  \* Arabic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13</w:t>
    </w:r>
    <w:r>
      <w:rPr>
        <w:color w:val="264356" w:themeColor="text2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26A74" w14:textId="77777777" w:rsidR="00CC315D" w:rsidRDefault="00CC315D" w:rsidP="00A73962">
      <w:pPr>
        <w:spacing w:before="0" w:after="0" w:line="240" w:lineRule="auto"/>
      </w:pPr>
      <w:r>
        <w:separator/>
      </w:r>
    </w:p>
  </w:footnote>
  <w:footnote w:type="continuationSeparator" w:id="0">
    <w:p w14:paraId="7FD852D3" w14:textId="77777777" w:rsidR="00CC315D" w:rsidRDefault="00CC315D" w:rsidP="00A739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0422" w14:textId="77777777" w:rsidR="004C3627" w:rsidRDefault="004C3627">
    <w:pPr>
      <w:pStyle w:val="a9"/>
    </w:pPr>
    <w:r>
      <w:rPr>
        <w:noProof/>
        <w:lang w:val="en-US" w:eastAsia="en-US"/>
      </w:rPr>
      <w:drawing>
        <wp:anchor distT="0" distB="0" distL="114300" distR="114300" simplePos="0" relativeHeight="251683840" behindDoc="0" locked="0" layoutInCell="1" allowOverlap="1" wp14:anchorId="698447FF" wp14:editId="12CAF388">
          <wp:simplePos x="0" y="0"/>
          <wp:positionH relativeFrom="margin">
            <wp:align>left</wp:align>
          </wp:positionH>
          <wp:positionV relativeFrom="paragraph">
            <wp:posOffset>-307074</wp:posOffset>
          </wp:positionV>
          <wp:extent cx="3143885" cy="511175"/>
          <wp:effectExtent l="0" t="0" r="0" b="3175"/>
          <wp:wrapSquare wrapText="bothSides"/>
          <wp:docPr id="26" name="Εικόνα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3901" cy="531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ED5F7B" wp14:editId="4374B891">
              <wp:simplePos x="0" y="0"/>
              <wp:positionH relativeFrom="column">
                <wp:posOffset>-404495</wp:posOffset>
              </wp:positionH>
              <wp:positionV relativeFrom="paragraph">
                <wp:posOffset>897646</wp:posOffset>
              </wp:positionV>
              <wp:extent cx="6856730" cy="6863080"/>
              <wp:effectExtent l="0" t="0" r="1270" b="13970"/>
              <wp:wrapNone/>
              <wp:docPr id="44" name="Ομάδα 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6730" cy="6863080"/>
                        <a:chOff x="0" y="-1"/>
                        <a:chExt cx="8352673" cy="8360758"/>
                      </a:xfrm>
                    </wpg:grpSpPr>
                    <wps:wsp>
                      <wps:cNvPr id="3" name="Έλλειψη 9"/>
                      <wps:cNvSpPr/>
                      <wps:spPr>
                        <a:xfrm>
                          <a:off x="1427018" y="1371600"/>
                          <a:ext cx="5935980" cy="5038725"/>
                        </a:xfrm>
                        <a:prstGeom prst="hexagon">
                          <a:avLst/>
                        </a:prstGeom>
                        <a:noFill/>
                        <a:ln w="3175">
                          <a:solidFill>
                            <a:srgbClr val="000000">
                              <a:alpha val="10196"/>
                            </a:srgb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74FE1" w14:textId="77777777" w:rsidR="004C3627" w:rsidRPr="00511767" w:rsidRDefault="004C3627" w:rsidP="00A73962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33" name="Έλλειψη 11"/>
                      <wps:cNvSpPr/>
                      <wps:spPr>
                        <a:xfrm>
                          <a:off x="0" y="41564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3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34" name="Έλλειψη 11"/>
                      <wps:cNvSpPr/>
                      <wps:spPr>
                        <a:xfrm>
                          <a:off x="4876800" y="5694219"/>
                          <a:ext cx="2506980" cy="2127885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6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" name="Έλλειψη 11"/>
                      <wps:cNvSpPr/>
                      <wps:spPr>
                        <a:xfrm>
                          <a:off x="5264727" y="6276109"/>
                          <a:ext cx="2264411" cy="1921510"/>
                        </a:xfrm>
                        <a:prstGeom prst="hexagon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lin ang="0" scaled="1"/>
                        </a:gra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" name="Έλλειψη 11"/>
                      <wps:cNvSpPr/>
                      <wps:spPr>
                        <a:xfrm>
                          <a:off x="3976253" y="-1"/>
                          <a:ext cx="4376420" cy="3713480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4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0" name="Έλλειψη 11"/>
                      <wps:cNvSpPr/>
                      <wps:spPr>
                        <a:xfrm>
                          <a:off x="235527" y="4530437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42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" name="Έλλειψη 11"/>
                      <wps:cNvSpPr/>
                      <wps:spPr>
                        <a:xfrm>
                          <a:off x="2041246" y="5373754"/>
                          <a:ext cx="3096260" cy="2626995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1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ED5F7B" id="Ομάδα 44" o:spid="_x0000_s1026" alt="&quot;&quot;" style="position:absolute;margin-left:-31.85pt;margin-top:70.7pt;width:539.9pt;height:540.4pt;z-index:251662336;mso-width-relative:margin;mso-height-relative:margin" coordorigin="" coordsize="83526,8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"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Έλλειψη 9" o:spid="_x0000_s1027" type="#_x0000_t9" style="position:absolute;left:14270;top:13716;width:59359;height:50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" adj="4584" filled="f" strokeweight=".25pt">
                <v:stroke opacity="6682f"/>
                <v:textbox>
                  <w:txbxContent>
                    <w:p w14:paraId="72774FE1" w14:textId="77777777" w:rsidR="004C3627" w:rsidRPr="00511767" w:rsidRDefault="004C3627" w:rsidP="00A73962">
                      <w:pPr>
                        <w:jc w:val="center"/>
                      </w:pPr>
                    </w:p>
                  </w:txbxContent>
                </v:textbox>
              </v:shape>
              <v:shape id="Έλλειψη 11" o:spid="_x0000_s1028" type="#_x0000_t9" style="position:absolute;top:415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" adj="4583" filled="f" strokecolor="black [3213]" strokeweight=".5pt">
                <v:stroke dashstyle="1 1" opacity="15163f"/>
              </v:shape>
              <v:shape id="Έλλειψη 11" o:spid="_x0000_s1029" type="#_x0000_t9" style="position:absolute;left:48768;top:56942;width:25069;height:21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" adj="4583" filled="f" strokecolor="black [3213]" strokeweight=".5pt">
                <v:stroke dashstyle="1 1" opacity="16962f"/>
              </v:shape>
              <v:shape id="Έλλειψη 11" o:spid="_x0000_s1030" type="#_x0000_t9" style="position:absolute;left:52647;top:62761;width:22644;height:1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" adj="4582" fillcolor="#1cade4 [3204]" stroked="f" strokeweight=".5pt">
                <v:fill opacity="13107f" color2="#2683c6 [3205]" o:opacity2="13107f" angle="90" focus="100%" type="gradient"/>
                <v:stroke dashstyle="1 1"/>
              </v:shape>
              <v:shape id="Έλλειψη 11" o:spid="_x0000_s1031" type="#_x0000_t9" style="position:absolute;left:39762;width:43764;height:37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" adj="4582" fillcolor="#5a5a5a [2109]" stroked="f" strokeweight=".5pt">
                <v:fill opacity="2570f"/>
                <v:stroke dashstyle="1 1"/>
              </v:shape>
              <v:shape id="Έλλειψη 11" o:spid="_x0000_s1032" type="#_x0000_t9" style="position:absolute;left:2355;top:45304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" adj="4583" filled="f" strokecolor="black [3213]" strokeweight=".5pt">
                <v:stroke dashstyle="1 1" opacity="27499f"/>
              </v:shape>
              <v:shape id="Έλλειψη 11" o:spid="_x0000_s1033" type="#_x0000_t9" style="position:absolute;left:20412;top:53737;width:3096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" adj="4582" fillcolor="#5a5a5a [2109]" stroked="f" strokeweight=".5pt">
                <v:fill opacity="771f"/>
                <v:stroke dashstyle="1 1"/>
              </v:shape>
            </v:group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82816" behindDoc="0" locked="0" layoutInCell="1" allowOverlap="1" wp14:anchorId="6FD96612" wp14:editId="022DA0C0">
          <wp:simplePos x="0" y="0"/>
          <wp:positionH relativeFrom="column">
            <wp:posOffset>4774565</wp:posOffset>
          </wp:positionH>
          <wp:positionV relativeFrom="paragraph">
            <wp:posOffset>-285750</wp:posOffset>
          </wp:positionV>
          <wp:extent cx="1369695" cy="591820"/>
          <wp:effectExtent l="0" t="0" r="1905" b="0"/>
          <wp:wrapSquare wrapText="bothSides"/>
          <wp:docPr id="2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5" name="is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9695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1DAB"/>
    <w:multiLevelType w:val="hybridMultilevel"/>
    <w:tmpl w:val="C71618A4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D219C"/>
    <w:multiLevelType w:val="hybridMultilevel"/>
    <w:tmpl w:val="163EC3A0"/>
    <w:lvl w:ilvl="0" w:tplc="70887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1CDC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386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C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41F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765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E9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4ED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49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AB4135"/>
    <w:multiLevelType w:val="hybridMultilevel"/>
    <w:tmpl w:val="C32E55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355C3"/>
    <w:multiLevelType w:val="hybridMultilevel"/>
    <w:tmpl w:val="343642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37033"/>
    <w:multiLevelType w:val="hybridMultilevel"/>
    <w:tmpl w:val="3A4E31D2"/>
    <w:lvl w:ilvl="0" w:tplc="04090015">
      <w:start w:val="1"/>
      <w:numFmt w:val="upperLetter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90956"/>
    <w:multiLevelType w:val="hybridMultilevel"/>
    <w:tmpl w:val="BC4091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54E8F"/>
    <w:multiLevelType w:val="hybridMultilevel"/>
    <w:tmpl w:val="4796B79C"/>
    <w:lvl w:ilvl="0" w:tplc="A50E8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F14722"/>
    <w:multiLevelType w:val="hybridMultilevel"/>
    <w:tmpl w:val="28301E84"/>
    <w:lvl w:ilvl="0" w:tplc="F5A08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89C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EF6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FA9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50F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FC1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DE1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980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E84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7290DCE"/>
    <w:multiLevelType w:val="multilevel"/>
    <w:tmpl w:val="A170C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95848AE"/>
    <w:multiLevelType w:val="hybridMultilevel"/>
    <w:tmpl w:val="0462A0E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F111F"/>
    <w:multiLevelType w:val="multilevel"/>
    <w:tmpl w:val="F1560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7C3C46"/>
    <w:multiLevelType w:val="multilevel"/>
    <w:tmpl w:val="29FC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1D5CFB"/>
    <w:multiLevelType w:val="hybridMultilevel"/>
    <w:tmpl w:val="8E0265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75614"/>
    <w:multiLevelType w:val="hybridMultilevel"/>
    <w:tmpl w:val="24F2B774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5D5B71"/>
    <w:multiLevelType w:val="hybridMultilevel"/>
    <w:tmpl w:val="6A4E9F3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8430F4"/>
    <w:multiLevelType w:val="multilevel"/>
    <w:tmpl w:val="74EC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B60553"/>
    <w:multiLevelType w:val="hybridMultilevel"/>
    <w:tmpl w:val="C570E55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F1240"/>
    <w:multiLevelType w:val="hybridMultilevel"/>
    <w:tmpl w:val="CEC87C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3E21F9"/>
    <w:multiLevelType w:val="hybridMultilevel"/>
    <w:tmpl w:val="CFB4A990"/>
    <w:lvl w:ilvl="0" w:tplc="263E6E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07BAC"/>
    <w:multiLevelType w:val="multilevel"/>
    <w:tmpl w:val="B22C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187A03"/>
    <w:multiLevelType w:val="hybridMultilevel"/>
    <w:tmpl w:val="C684469E"/>
    <w:lvl w:ilvl="0" w:tplc="0D608A8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E544E9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B879A1"/>
    <w:multiLevelType w:val="hybridMultilevel"/>
    <w:tmpl w:val="E2FC741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F07CF"/>
    <w:multiLevelType w:val="hybridMultilevel"/>
    <w:tmpl w:val="5C5237BC"/>
    <w:lvl w:ilvl="0" w:tplc="73A87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88E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7CE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AD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6A7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C1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45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96E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7C8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6433746"/>
    <w:multiLevelType w:val="hybridMultilevel"/>
    <w:tmpl w:val="84704A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E67157"/>
    <w:multiLevelType w:val="multilevel"/>
    <w:tmpl w:val="BD24C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8F018E"/>
    <w:multiLevelType w:val="hybridMultilevel"/>
    <w:tmpl w:val="B4D4B2F8"/>
    <w:lvl w:ilvl="0" w:tplc="0408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4BC76812"/>
    <w:multiLevelType w:val="hybridMultilevel"/>
    <w:tmpl w:val="499C4E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F86584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22B5B"/>
    <w:multiLevelType w:val="hybridMultilevel"/>
    <w:tmpl w:val="E6B8D4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838D8"/>
    <w:multiLevelType w:val="hybridMultilevel"/>
    <w:tmpl w:val="C6B258E2"/>
    <w:lvl w:ilvl="0" w:tplc="6ACEC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05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385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84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4F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C3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A6C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D6C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3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0E407FD"/>
    <w:multiLevelType w:val="hybridMultilevel"/>
    <w:tmpl w:val="B392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36733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A9317C"/>
    <w:multiLevelType w:val="hybridMultilevel"/>
    <w:tmpl w:val="395494A8"/>
    <w:lvl w:ilvl="0" w:tplc="0408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4" w15:restartNumberingAfterBreak="0">
    <w:nsid w:val="57AF0F00"/>
    <w:multiLevelType w:val="hybridMultilevel"/>
    <w:tmpl w:val="26BC5A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B46F0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48173A"/>
    <w:multiLevelType w:val="hybridMultilevel"/>
    <w:tmpl w:val="5EF447F2"/>
    <w:lvl w:ilvl="0" w:tplc="81040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B2E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8F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E68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1C3E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C4B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C45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48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46F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C574B22"/>
    <w:multiLevelType w:val="hybridMultilevel"/>
    <w:tmpl w:val="2732F9B0"/>
    <w:lvl w:ilvl="0" w:tplc="0408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8" w15:restartNumberingAfterBreak="0">
    <w:nsid w:val="600F5A2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7C3A54"/>
    <w:multiLevelType w:val="hybridMultilevel"/>
    <w:tmpl w:val="23DC00F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DC1342"/>
    <w:multiLevelType w:val="hybridMultilevel"/>
    <w:tmpl w:val="E9BA352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2F0106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722110"/>
    <w:multiLevelType w:val="hybridMultilevel"/>
    <w:tmpl w:val="49687E9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5533FB"/>
    <w:multiLevelType w:val="hybridMultilevel"/>
    <w:tmpl w:val="CDCCB4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E3710"/>
    <w:multiLevelType w:val="hybridMultilevel"/>
    <w:tmpl w:val="2F1213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8F1C00"/>
    <w:multiLevelType w:val="hybridMultilevel"/>
    <w:tmpl w:val="CD364C7E"/>
    <w:lvl w:ilvl="0" w:tplc="DB40D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AE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62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1A2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22A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EB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EC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567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743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6CB519CE"/>
    <w:multiLevelType w:val="hybridMultilevel"/>
    <w:tmpl w:val="61DE076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E3B1B68"/>
    <w:multiLevelType w:val="hybridMultilevel"/>
    <w:tmpl w:val="20083D8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EDF2A31"/>
    <w:multiLevelType w:val="hybridMultilevel"/>
    <w:tmpl w:val="98E8640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03F797C"/>
    <w:multiLevelType w:val="hybridMultilevel"/>
    <w:tmpl w:val="CCE62A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0F9435A"/>
    <w:multiLevelType w:val="hybridMultilevel"/>
    <w:tmpl w:val="40182D4E"/>
    <w:lvl w:ilvl="0" w:tplc="85F6C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47B6BD3"/>
    <w:multiLevelType w:val="hybridMultilevel"/>
    <w:tmpl w:val="B3289B6E"/>
    <w:lvl w:ilvl="0" w:tplc="4468D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D2FA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7434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E3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10D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A0E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9CD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4C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8E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7497214A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AF2AA9"/>
    <w:multiLevelType w:val="hybridMultilevel"/>
    <w:tmpl w:val="A4D033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703C01"/>
    <w:multiLevelType w:val="hybridMultilevel"/>
    <w:tmpl w:val="D41AAABC"/>
    <w:lvl w:ilvl="0" w:tplc="58AAD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797E2FB3"/>
    <w:multiLevelType w:val="hybridMultilevel"/>
    <w:tmpl w:val="5D388D8C"/>
    <w:lvl w:ilvl="0" w:tplc="A0C2A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6C2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AC9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18D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440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103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12E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60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5E5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7A351E3C"/>
    <w:multiLevelType w:val="hybridMultilevel"/>
    <w:tmpl w:val="1AE41B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ACC457B"/>
    <w:multiLevelType w:val="hybridMultilevel"/>
    <w:tmpl w:val="65806E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FA6AAD"/>
    <w:multiLevelType w:val="multilevel"/>
    <w:tmpl w:val="5784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D2F4E07"/>
    <w:multiLevelType w:val="hybridMultilevel"/>
    <w:tmpl w:val="72EE77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918F1"/>
    <w:multiLevelType w:val="hybridMultilevel"/>
    <w:tmpl w:val="0F4E9B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2A6B1F"/>
    <w:multiLevelType w:val="hybridMultilevel"/>
    <w:tmpl w:val="A06CB7D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474AD9"/>
    <w:multiLevelType w:val="multilevel"/>
    <w:tmpl w:val="470AA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F3D27C5"/>
    <w:multiLevelType w:val="multilevel"/>
    <w:tmpl w:val="DCCE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1097784">
    <w:abstractNumId w:val="40"/>
  </w:num>
  <w:num w:numId="2" w16cid:durableId="1967080472">
    <w:abstractNumId w:val="44"/>
  </w:num>
  <w:num w:numId="3" w16cid:durableId="731738789">
    <w:abstractNumId w:val="3"/>
  </w:num>
  <w:num w:numId="4" w16cid:durableId="194932851">
    <w:abstractNumId w:val="26"/>
  </w:num>
  <w:num w:numId="5" w16cid:durableId="1247573622">
    <w:abstractNumId w:val="4"/>
  </w:num>
  <w:num w:numId="6" w16cid:durableId="1250886177">
    <w:abstractNumId w:val="48"/>
  </w:num>
  <w:num w:numId="7" w16cid:durableId="332027027">
    <w:abstractNumId w:val="47"/>
  </w:num>
  <w:num w:numId="8" w16cid:durableId="568002938">
    <w:abstractNumId w:val="0"/>
  </w:num>
  <w:num w:numId="9" w16cid:durableId="307170385">
    <w:abstractNumId w:val="57"/>
  </w:num>
  <w:num w:numId="10" w16cid:durableId="891623623">
    <w:abstractNumId w:val="13"/>
  </w:num>
  <w:num w:numId="11" w16cid:durableId="836188763">
    <w:abstractNumId w:val="50"/>
  </w:num>
  <w:num w:numId="12" w16cid:durableId="1809470985">
    <w:abstractNumId w:val="31"/>
  </w:num>
  <w:num w:numId="13" w16cid:durableId="334890725">
    <w:abstractNumId w:val="54"/>
  </w:num>
  <w:num w:numId="14" w16cid:durableId="1693413001">
    <w:abstractNumId w:val="6"/>
  </w:num>
  <w:num w:numId="15" w16cid:durableId="19013060">
    <w:abstractNumId w:val="14"/>
  </w:num>
  <w:num w:numId="16" w16cid:durableId="335573688">
    <w:abstractNumId w:val="46"/>
  </w:num>
  <w:num w:numId="17" w16cid:durableId="2058628702">
    <w:abstractNumId w:val="22"/>
  </w:num>
  <w:num w:numId="18" w16cid:durableId="488254995">
    <w:abstractNumId w:val="39"/>
  </w:num>
  <w:num w:numId="19" w16cid:durableId="1352493813">
    <w:abstractNumId w:val="20"/>
  </w:num>
  <w:num w:numId="20" w16cid:durableId="1995448578">
    <w:abstractNumId w:val="33"/>
  </w:num>
  <w:num w:numId="21" w16cid:durableId="1944877694">
    <w:abstractNumId w:val="27"/>
  </w:num>
  <w:num w:numId="22" w16cid:durableId="1937519349">
    <w:abstractNumId w:val="17"/>
  </w:num>
  <w:num w:numId="23" w16cid:durableId="940995160">
    <w:abstractNumId w:val="34"/>
  </w:num>
  <w:num w:numId="24" w16cid:durableId="1912154826">
    <w:abstractNumId w:val="16"/>
  </w:num>
  <w:num w:numId="25" w16cid:durableId="1140268583">
    <w:abstractNumId w:val="9"/>
  </w:num>
  <w:num w:numId="26" w16cid:durableId="1406688235">
    <w:abstractNumId w:val="24"/>
  </w:num>
  <w:num w:numId="27" w16cid:durableId="290523120">
    <w:abstractNumId w:val="41"/>
  </w:num>
  <w:num w:numId="28" w16cid:durableId="942690574">
    <w:abstractNumId w:val="52"/>
  </w:num>
  <w:num w:numId="29" w16cid:durableId="1557425184">
    <w:abstractNumId w:val="37"/>
  </w:num>
  <w:num w:numId="30" w16cid:durableId="1619407260">
    <w:abstractNumId w:val="43"/>
  </w:num>
  <w:num w:numId="31" w16cid:durableId="1014038996">
    <w:abstractNumId w:val="56"/>
  </w:num>
  <w:num w:numId="32" w16cid:durableId="1295912992">
    <w:abstractNumId w:val="53"/>
  </w:num>
  <w:num w:numId="33" w16cid:durableId="180357954">
    <w:abstractNumId w:val="29"/>
  </w:num>
  <w:num w:numId="34" w16cid:durableId="1499809603">
    <w:abstractNumId w:val="40"/>
  </w:num>
  <w:num w:numId="35" w16cid:durableId="1974099807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5822550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11370808">
    <w:abstractNumId w:val="59"/>
  </w:num>
  <w:num w:numId="38" w16cid:durableId="1263106099">
    <w:abstractNumId w:val="60"/>
  </w:num>
  <w:num w:numId="39" w16cid:durableId="1778910422">
    <w:abstractNumId w:val="12"/>
  </w:num>
  <w:num w:numId="40" w16cid:durableId="447965314">
    <w:abstractNumId w:val="21"/>
  </w:num>
  <w:num w:numId="41" w16cid:durableId="656304885">
    <w:abstractNumId w:val="2"/>
  </w:num>
  <w:num w:numId="42" w16cid:durableId="1378360124">
    <w:abstractNumId w:val="49"/>
  </w:num>
  <w:num w:numId="43" w16cid:durableId="2035229308">
    <w:abstractNumId w:val="5"/>
  </w:num>
  <w:num w:numId="44" w16cid:durableId="924919349">
    <w:abstractNumId w:val="61"/>
  </w:num>
  <w:num w:numId="45" w16cid:durableId="854490906">
    <w:abstractNumId w:val="35"/>
  </w:num>
  <w:num w:numId="46" w16cid:durableId="1280333180">
    <w:abstractNumId w:val="32"/>
  </w:num>
  <w:num w:numId="47" w16cid:durableId="1045525635">
    <w:abstractNumId w:val="38"/>
  </w:num>
  <w:num w:numId="48" w16cid:durableId="890115214">
    <w:abstractNumId w:val="28"/>
  </w:num>
  <w:num w:numId="49" w16cid:durableId="982806885">
    <w:abstractNumId w:val="45"/>
  </w:num>
  <w:num w:numId="50" w16cid:durableId="1542748198">
    <w:abstractNumId w:val="51"/>
  </w:num>
  <w:num w:numId="51" w16cid:durableId="333608134">
    <w:abstractNumId w:val="36"/>
  </w:num>
  <w:num w:numId="52" w16cid:durableId="726997740">
    <w:abstractNumId w:val="23"/>
  </w:num>
  <w:num w:numId="53" w16cid:durableId="1998531266">
    <w:abstractNumId w:val="1"/>
  </w:num>
  <w:num w:numId="54" w16cid:durableId="217397388">
    <w:abstractNumId w:val="18"/>
  </w:num>
  <w:num w:numId="55" w16cid:durableId="129397901">
    <w:abstractNumId w:val="55"/>
  </w:num>
  <w:num w:numId="56" w16cid:durableId="745416878">
    <w:abstractNumId w:val="30"/>
  </w:num>
  <w:num w:numId="57" w16cid:durableId="842359765">
    <w:abstractNumId w:val="7"/>
  </w:num>
  <w:num w:numId="58" w16cid:durableId="1415857045">
    <w:abstractNumId w:val="62"/>
  </w:num>
  <w:num w:numId="59" w16cid:durableId="1983927758">
    <w:abstractNumId w:val="19"/>
  </w:num>
  <w:num w:numId="60" w16cid:durableId="791899514">
    <w:abstractNumId w:val="25"/>
  </w:num>
  <w:num w:numId="61" w16cid:durableId="1430546747">
    <w:abstractNumId w:val="58"/>
  </w:num>
  <w:num w:numId="62" w16cid:durableId="1646087762">
    <w:abstractNumId w:val="11"/>
  </w:num>
  <w:num w:numId="63" w16cid:durableId="1995908055">
    <w:abstractNumId w:val="10"/>
  </w:num>
  <w:num w:numId="64" w16cid:durableId="1220242604">
    <w:abstractNumId w:val="8"/>
  </w:num>
  <w:num w:numId="65" w16cid:durableId="111754102">
    <w:abstractNumId w:val="63"/>
  </w:num>
  <w:num w:numId="66" w16cid:durableId="1802842087">
    <w:abstractNumId w:val="15"/>
  </w:num>
  <w:num w:numId="67" w16cid:durableId="686830357">
    <w:abstractNumId w:val="4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8C"/>
    <w:rsid w:val="000020DE"/>
    <w:rsid w:val="00011BD7"/>
    <w:rsid w:val="000131CC"/>
    <w:rsid w:val="00014758"/>
    <w:rsid w:val="00016DB3"/>
    <w:rsid w:val="000204C2"/>
    <w:rsid w:val="000209D0"/>
    <w:rsid w:val="00024385"/>
    <w:rsid w:val="000302A4"/>
    <w:rsid w:val="00031A04"/>
    <w:rsid w:val="00033710"/>
    <w:rsid w:val="00042D3D"/>
    <w:rsid w:val="00044DBC"/>
    <w:rsid w:val="00046B35"/>
    <w:rsid w:val="00046B3C"/>
    <w:rsid w:val="000472CB"/>
    <w:rsid w:val="00050AF4"/>
    <w:rsid w:val="0005265C"/>
    <w:rsid w:val="0005307C"/>
    <w:rsid w:val="00055189"/>
    <w:rsid w:val="00056945"/>
    <w:rsid w:val="000569F2"/>
    <w:rsid w:val="00060962"/>
    <w:rsid w:val="00061EAB"/>
    <w:rsid w:val="00061F62"/>
    <w:rsid w:val="00063320"/>
    <w:rsid w:val="00064E34"/>
    <w:rsid w:val="00066146"/>
    <w:rsid w:val="0006754D"/>
    <w:rsid w:val="00067F39"/>
    <w:rsid w:val="00071F9F"/>
    <w:rsid w:val="00073F20"/>
    <w:rsid w:val="000746C3"/>
    <w:rsid w:val="00080F96"/>
    <w:rsid w:val="00091C50"/>
    <w:rsid w:val="0009327F"/>
    <w:rsid w:val="000946AE"/>
    <w:rsid w:val="0009513C"/>
    <w:rsid w:val="000A1A88"/>
    <w:rsid w:val="000A3F40"/>
    <w:rsid w:val="000A474D"/>
    <w:rsid w:val="000B1DC1"/>
    <w:rsid w:val="000B3218"/>
    <w:rsid w:val="000B6028"/>
    <w:rsid w:val="000C13ED"/>
    <w:rsid w:val="000C1FAA"/>
    <w:rsid w:val="000C23FD"/>
    <w:rsid w:val="000C2C31"/>
    <w:rsid w:val="000D4F4E"/>
    <w:rsid w:val="000D5261"/>
    <w:rsid w:val="000D57BD"/>
    <w:rsid w:val="000D6B6D"/>
    <w:rsid w:val="000D6C88"/>
    <w:rsid w:val="000E2226"/>
    <w:rsid w:val="000E5CC6"/>
    <w:rsid w:val="000E66A4"/>
    <w:rsid w:val="000E774D"/>
    <w:rsid w:val="000F00A8"/>
    <w:rsid w:val="000F20AD"/>
    <w:rsid w:val="000F3245"/>
    <w:rsid w:val="000F4438"/>
    <w:rsid w:val="000F4784"/>
    <w:rsid w:val="000F5F4B"/>
    <w:rsid w:val="00107E7E"/>
    <w:rsid w:val="00114A37"/>
    <w:rsid w:val="001238E1"/>
    <w:rsid w:val="00123DBB"/>
    <w:rsid w:val="0012744E"/>
    <w:rsid w:val="001326AD"/>
    <w:rsid w:val="00132D54"/>
    <w:rsid w:val="001357DB"/>
    <w:rsid w:val="00137F16"/>
    <w:rsid w:val="00137F35"/>
    <w:rsid w:val="00145515"/>
    <w:rsid w:val="00150F68"/>
    <w:rsid w:val="001524EE"/>
    <w:rsid w:val="001538E3"/>
    <w:rsid w:val="00154DEE"/>
    <w:rsid w:val="001567CB"/>
    <w:rsid w:val="00167D00"/>
    <w:rsid w:val="00171E6E"/>
    <w:rsid w:val="00174BED"/>
    <w:rsid w:val="00185635"/>
    <w:rsid w:val="00192C0C"/>
    <w:rsid w:val="00194157"/>
    <w:rsid w:val="0019454F"/>
    <w:rsid w:val="001A322A"/>
    <w:rsid w:val="001A51E4"/>
    <w:rsid w:val="001A7D6D"/>
    <w:rsid w:val="001B3DFF"/>
    <w:rsid w:val="001B7F7B"/>
    <w:rsid w:val="001C05D8"/>
    <w:rsid w:val="001C0861"/>
    <w:rsid w:val="001C19B7"/>
    <w:rsid w:val="001C4CBA"/>
    <w:rsid w:val="001C531C"/>
    <w:rsid w:val="001D3095"/>
    <w:rsid w:val="001D437C"/>
    <w:rsid w:val="001D4A3E"/>
    <w:rsid w:val="001D5FCE"/>
    <w:rsid w:val="001D5FF1"/>
    <w:rsid w:val="001E3D9F"/>
    <w:rsid w:val="001E3E36"/>
    <w:rsid w:val="001E6758"/>
    <w:rsid w:val="001F7369"/>
    <w:rsid w:val="002059D9"/>
    <w:rsid w:val="0020710D"/>
    <w:rsid w:val="0021330E"/>
    <w:rsid w:val="002136D3"/>
    <w:rsid w:val="002152E0"/>
    <w:rsid w:val="00220776"/>
    <w:rsid w:val="00230756"/>
    <w:rsid w:val="00231C41"/>
    <w:rsid w:val="002345E8"/>
    <w:rsid w:val="00235EC2"/>
    <w:rsid w:val="00236E81"/>
    <w:rsid w:val="002414E5"/>
    <w:rsid w:val="002458A0"/>
    <w:rsid w:val="002548A7"/>
    <w:rsid w:val="00255431"/>
    <w:rsid w:val="00256F61"/>
    <w:rsid w:val="00267C0B"/>
    <w:rsid w:val="002779AD"/>
    <w:rsid w:val="00281F3A"/>
    <w:rsid w:val="002844BC"/>
    <w:rsid w:val="00284555"/>
    <w:rsid w:val="002977BE"/>
    <w:rsid w:val="002A08A4"/>
    <w:rsid w:val="002A4997"/>
    <w:rsid w:val="002A49F6"/>
    <w:rsid w:val="002A681F"/>
    <w:rsid w:val="002B46C8"/>
    <w:rsid w:val="002B6FFE"/>
    <w:rsid w:val="002B70CF"/>
    <w:rsid w:val="002B7CAF"/>
    <w:rsid w:val="002C0F7E"/>
    <w:rsid w:val="002C19E4"/>
    <w:rsid w:val="002C5491"/>
    <w:rsid w:val="002C6B65"/>
    <w:rsid w:val="002C6F94"/>
    <w:rsid w:val="002C7D44"/>
    <w:rsid w:val="002D0DFE"/>
    <w:rsid w:val="002D32AE"/>
    <w:rsid w:val="002D4B2E"/>
    <w:rsid w:val="002D735F"/>
    <w:rsid w:val="002E5194"/>
    <w:rsid w:val="002E661A"/>
    <w:rsid w:val="002E79DF"/>
    <w:rsid w:val="002F662B"/>
    <w:rsid w:val="002F7539"/>
    <w:rsid w:val="003024AB"/>
    <w:rsid w:val="00303A2E"/>
    <w:rsid w:val="0030598B"/>
    <w:rsid w:val="00310331"/>
    <w:rsid w:val="003104B1"/>
    <w:rsid w:val="003148EB"/>
    <w:rsid w:val="003219F9"/>
    <w:rsid w:val="003337A6"/>
    <w:rsid w:val="003353E3"/>
    <w:rsid w:val="00335DDB"/>
    <w:rsid w:val="00340103"/>
    <w:rsid w:val="00340A2A"/>
    <w:rsid w:val="00342C14"/>
    <w:rsid w:val="00343040"/>
    <w:rsid w:val="00344833"/>
    <w:rsid w:val="00350161"/>
    <w:rsid w:val="0035178B"/>
    <w:rsid w:val="003569C3"/>
    <w:rsid w:val="00356B31"/>
    <w:rsid w:val="0035723B"/>
    <w:rsid w:val="00360CE9"/>
    <w:rsid w:val="00362B60"/>
    <w:rsid w:val="00365303"/>
    <w:rsid w:val="00366CD8"/>
    <w:rsid w:val="003705F8"/>
    <w:rsid w:val="00370FB2"/>
    <w:rsid w:val="003714AE"/>
    <w:rsid w:val="00371DE0"/>
    <w:rsid w:val="00373558"/>
    <w:rsid w:val="00382375"/>
    <w:rsid w:val="00383710"/>
    <w:rsid w:val="00385DC3"/>
    <w:rsid w:val="00386298"/>
    <w:rsid w:val="00386DF9"/>
    <w:rsid w:val="003916CB"/>
    <w:rsid w:val="00392EE7"/>
    <w:rsid w:val="00393A8B"/>
    <w:rsid w:val="003971A3"/>
    <w:rsid w:val="003A793C"/>
    <w:rsid w:val="003B3C44"/>
    <w:rsid w:val="003B55F7"/>
    <w:rsid w:val="003C112F"/>
    <w:rsid w:val="003C7A0C"/>
    <w:rsid w:val="003D18CE"/>
    <w:rsid w:val="003D4823"/>
    <w:rsid w:val="003D74A2"/>
    <w:rsid w:val="003E0B1D"/>
    <w:rsid w:val="003E1D1D"/>
    <w:rsid w:val="003E7C7F"/>
    <w:rsid w:val="003F1C83"/>
    <w:rsid w:val="003F1EC6"/>
    <w:rsid w:val="003F2688"/>
    <w:rsid w:val="003F2CC5"/>
    <w:rsid w:val="003F4079"/>
    <w:rsid w:val="003F6C12"/>
    <w:rsid w:val="003F73A0"/>
    <w:rsid w:val="0040035A"/>
    <w:rsid w:val="00400F8C"/>
    <w:rsid w:val="004030F5"/>
    <w:rsid w:val="00404E8E"/>
    <w:rsid w:val="0041129E"/>
    <w:rsid w:val="00411ABD"/>
    <w:rsid w:val="00412482"/>
    <w:rsid w:val="00413203"/>
    <w:rsid w:val="00413868"/>
    <w:rsid w:val="004150D8"/>
    <w:rsid w:val="00415908"/>
    <w:rsid w:val="00420ACE"/>
    <w:rsid w:val="004218E4"/>
    <w:rsid w:val="004277BE"/>
    <w:rsid w:val="004322EF"/>
    <w:rsid w:val="004325E7"/>
    <w:rsid w:val="00433A38"/>
    <w:rsid w:val="00434691"/>
    <w:rsid w:val="00434D59"/>
    <w:rsid w:val="004356BC"/>
    <w:rsid w:val="00436F1B"/>
    <w:rsid w:val="00437AB2"/>
    <w:rsid w:val="00441A87"/>
    <w:rsid w:val="00442024"/>
    <w:rsid w:val="00443163"/>
    <w:rsid w:val="00444636"/>
    <w:rsid w:val="00444D1D"/>
    <w:rsid w:val="0044691F"/>
    <w:rsid w:val="00447E77"/>
    <w:rsid w:val="00452F85"/>
    <w:rsid w:val="00453256"/>
    <w:rsid w:val="00454AA8"/>
    <w:rsid w:val="004559DE"/>
    <w:rsid w:val="00456C31"/>
    <w:rsid w:val="004570C4"/>
    <w:rsid w:val="00461131"/>
    <w:rsid w:val="00461F14"/>
    <w:rsid w:val="00462A87"/>
    <w:rsid w:val="00465936"/>
    <w:rsid w:val="004664CE"/>
    <w:rsid w:val="0047046F"/>
    <w:rsid w:val="0047061E"/>
    <w:rsid w:val="004715C5"/>
    <w:rsid w:val="00473232"/>
    <w:rsid w:val="004749E1"/>
    <w:rsid w:val="00480437"/>
    <w:rsid w:val="00481D47"/>
    <w:rsid w:val="00483BB3"/>
    <w:rsid w:val="00485101"/>
    <w:rsid w:val="004963BB"/>
    <w:rsid w:val="004A01E5"/>
    <w:rsid w:val="004A2E70"/>
    <w:rsid w:val="004A5036"/>
    <w:rsid w:val="004A6467"/>
    <w:rsid w:val="004A7952"/>
    <w:rsid w:val="004B66F8"/>
    <w:rsid w:val="004B6B3F"/>
    <w:rsid w:val="004C0C11"/>
    <w:rsid w:val="004C3627"/>
    <w:rsid w:val="004C45EF"/>
    <w:rsid w:val="004C6684"/>
    <w:rsid w:val="004D0465"/>
    <w:rsid w:val="004D60C6"/>
    <w:rsid w:val="004E2284"/>
    <w:rsid w:val="004E28D4"/>
    <w:rsid w:val="004E3C63"/>
    <w:rsid w:val="004E5DC7"/>
    <w:rsid w:val="004E69FC"/>
    <w:rsid w:val="004F2D61"/>
    <w:rsid w:val="004F44DD"/>
    <w:rsid w:val="004F4E1B"/>
    <w:rsid w:val="004F6009"/>
    <w:rsid w:val="004F6C42"/>
    <w:rsid w:val="004F72A3"/>
    <w:rsid w:val="005018CF"/>
    <w:rsid w:val="00504686"/>
    <w:rsid w:val="00511767"/>
    <w:rsid w:val="00512F7F"/>
    <w:rsid w:val="005234DE"/>
    <w:rsid w:val="005252CC"/>
    <w:rsid w:val="00525A9B"/>
    <w:rsid w:val="00526541"/>
    <w:rsid w:val="00527BB6"/>
    <w:rsid w:val="0053199A"/>
    <w:rsid w:val="00536122"/>
    <w:rsid w:val="00537A8D"/>
    <w:rsid w:val="00544BB2"/>
    <w:rsid w:val="005462BE"/>
    <w:rsid w:val="00546B62"/>
    <w:rsid w:val="00546F3A"/>
    <w:rsid w:val="0055155E"/>
    <w:rsid w:val="00552F90"/>
    <w:rsid w:val="00554873"/>
    <w:rsid w:val="00554D24"/>
    <w:rsid w:val="00557805"/>
    <w:rsid w:val="005625AC"/>
    <w:rsid w:val="00562647"/>
    <w:rsid w:val="00564DB0"/>
    <w:rsid w:val="005652F6"/>
    <w:rsid w:val="0056750B"/>
    <w:rsid w:val="00570A0B"/>
    <w:rsid w:val="005711B4"/>
    <w:rsid w:val="00571F5F"/>
    <w:rsid w:val="00576E03"/>
    <w:rsid w:val="005834D8"/>
    <w:rsid w:val="00584B25"/>
    <w:rsid w:val="00586BAE"/>
    <w:rsid w:val="0059203C"/>
    <w:rsid w:val="00592BA0"/>
    <w:rsid w:val="005938A4"/>
    <w:rsid w:val="005A24B2"/>
    <w:rsid w:val="005A29B1"/>
    <w:rsid w:val="005A7F18"/>
    <w:rsid w:val="005B012D"/>
    <w:rsid w:val="005B1520"/>
    <w:rsid w:val="005B5903"/>
    <w:rsid w:val="005B75DB"/>
    <w:rsid w:val="005C02DE"/>
    <w:rsid w:val="005C087B"/>
    <w:rsid w:val="005C0D38"/>
    <w:rsid w:val="005C0F38"/>
    <w:rsid w:val="005C2210"/>
    <w:rsid w:val="005C51D7"/>
    <w:rsid w:val="005C77DA"/>
    <w:rsid w:val="005D01EC"/>
    <w:rsid w:val="005D6E12"/>
    <w:rsid w:val="006038A9"/>
    <w:rsid w:val="00603C0D"/>
    <w:rsid w:val="00605984"/>
    <w:rsid w:val="006062D2"/>
    <w:rsid w:val="0061036A"/>
    <w:rsid w:val="00610BC7"/>
    <w:rsid w:val="006118D3"/>
    <w:rsid w:val="006137F0"/>
    <w:rsid w:val="00614EB2"/>
    <w:rsid w:val="0061783A"/>
    <w:rsid w:val="006179B1"/>
    <w:rsid w:val="0062033B"/>
    <w:rsid w:val="00621135"/>
    <w:rsid w:val="0062123A"/>
    <w:rsid w:val="00621A41"/>
    <w:rsid w:val="00621C61"/>
    <w:rsid w:val="006238EA"/>
    <w:rsid w:val="00627991"/>
    <w:rsid w:val="00633F5E"/>
    <w:rsid w:val="00635759"/>
    <w:rsid w:val="00635804"/>
    <w:rsid w:val="00636F4F"/>
    <w:rsid w:val="006403C3"/>
    <w:rsid w:val="00644F77"/>
    <w:rsid w:val="0064583F"/>
    <w:rsid w:val="00646E75"/>
    <w:rsid w:val="00650F77"/>
    <w:rsid w:val="00651785"/>
    <w:rsid w:val="00652CB6"/>
    <w:rsid w:val="00654415"/>
    <w:rsid w:val="006545DA"/>
    <w:rsid w:val="0065513D"/>
    <w:rsid w:val="00655277"/>
    <w:rsid w:val="00656E94"/>
    <w:rsid w:val="00661AB1"/>
    <w:rsid w:val="00663FA7"/>
    <w:rsid w:val="006650A9"/>
    <w:rsid w:val="006678EB"/>
    <w:rsid w:val="00672539"/>
    <w:rsid w:val="00676AA5"/>
    <w:rsid w:val="0068210C"/>
    <w:rsid w:val="00684539"/>
    <w:rsid w:val="00685A30"/>
    <w:rsid w:val="0069124D"/>
    <w:rsid w:val="00692C33"/>
    <w:rsid w:val="00693384"/>
    <w:rsid w:val="006936B6"/>
    <w:rsid w:val="0069510D"/>
    <w:rsid w:val="006A00B6"/>
    <w:rsid w:val="006A0809"/>
    <w:rsid w:val="006A4B41"/>
    <w:rsid w:val="006A6B41"/>
    <w:rsid w:val="006B16A6"/>
    <w:rsid w:val="006B2FA2"/>
    <w:rsid w:val="006B4DB3"/>
    <w:rsid w:val="006C0C8A"/>
    <w:rsid w:val="006C266B"/>
    <w:rsid w:val="006C28A8"/>
    <w:rsid w:val="006C3BF2"/>
    <w:rsid w:val="006D15CE"/>
    <w:rsid w:val="006E0F69"/>
    <w:rsid w:val="006E33FF"/>
    <w:rsid w:val="006E5D4A"/>
    <w:rsid w:val="006F0973"/>
    <w:rsid w:val="006F1E25"/>
    <w:rsid w:val="006F5536"/>
    <w:rsid w:val="00701521"/>
    <w:rsid w:val="00703EB9"/>
    <w:rsid w:val="00705E45"/>
    <w:rsid w:val="00706BD7"/>
    <w:rsid w:val="00711143"/>
    <w:rsid w:val="007117AA"/>
    <w:rsid w:val="00712BE7"/>
    <w:rsid w:val="00715C3A"/>
    <w:rsid w:val="00715CEE"/>
    <w:rsid w:val="00720E4C"/>
    <w:rsid w:val="007252DF"/>
    <w:rsid w:val="00725D5C"/>
    <w:rsid w:val="007273D4"/>
    <w:rsid w:val="0073215F"/>
    <w:rsid w:val="007330E9"/>
    <w:rsid w:val="00734EA1"/>
    <w:rsid w:val="0073637E"/>
    <w:rsid w:val="007366F0"/>
    <w:rsid w:val="0074220B"/>
    <w:rsid w:val="0074659A"/>
    <w:rsid w:val="00750F46"/>
    <w:rsid w:val="007519EB"/>
    <w:rsid w:val="00757464"/>
    <w:rsid w:val="00757A6F"/>
    <w:rsid w:val="0076265B"/>
    <w:rsid w:val="007646C9"/>
    <w:rsid w:val="00766B93"/>
    <w:rsid w:val="00767E59"/>
    <w:rsid w:val="00774282"/>
    <w:rsid w:val="00774294"/>
    <w:rsid w:val="00774942"/>
    <w:rsid w:val="0077622D"/>
    <w:rsid w:val="007763CF"/>
    <w:rsid w:val="00776B7A"/>
    <w:rsid w:val="0078013A"/>
    <w:rsid w:val="007828A9"/>
    <w:rsid w:val="00785819"/>
    <w:rsid w:val="00787FA0"/>
    <w:rsid w:val="00791A35"/>
    <w:rsid w:val="00794E61"/>
    <w:rsid w:val="00795295"/>
    <w:rsid w:val="007A00BB"/>
    <w:rsid w:val="007A3104"/>
    <w:rsid w:val="007A5D35"/>
    <w:rsid w:val="007A6C76"/>
    <w:rsid w:val="007B33B4"/>
    <w:rsid w:val="007B4C23"/>
    <w:rsid w:val="007B5B5C"/>
    <w:rsid w:val="007B736D"/>
    <w:rsid w:val="007C01D4"/>
    <w:rsid w:val="007C5C5E"/>
    <w:rsid w:val="007C70B4"/>
    <w:rsid w:val="007D000A"/>
    <w:rsid w:val="007D4DEE"/>
    <w:rsid w:val="007D6B18"/>
    <w:rsid w:val="007E0D89"/>
    <w:rsid w:val="007E5431"/>
    <w:rsid w:val="007F1C36"/>
    <w:rsid w:val="007F3D33"/>
    <w:rsid w:val="007F4514"/>
    <w:rsid w:val="008009FD"/>
    <w:rsid w:val="008138ED"/>
    <w:rsid w:val="008147CA"/>
    <w:rsid w:val="0081628C"/>
    <w:rsid w:val="0082152B"/>
    <w:rsid w:val="008249BB"/>
    <w:rsid w:val="00824FE9"/>
    <w:rsid w:val="00830032"/>
    <w:rsid w:val="00832309"/>
    <w:rsid w:val="00843514"/>
    <w:rsid w:val="008468E4"/>
    <w:rsid w:val="0084780B"/>
    <w:rsid w:val="00850764"/>
    <w:rsid w:val="00855C1C"/>
    <w:rsid w:val="0086244E"/>
    <w:rsid w:val="008631FF"/>
    <w:rsid w:val="00863513"/>
    <w:rsid w:val="008636A7"/>
    <w:rsid w:val="00864421"/>
    <w:rsid w:val="00867B0A"/>
    <w:rsid w:val="008725D8"/>
    <w:rsid w:val="0087404F"/>
    <w:rsid w:val="0088222C"/>
    <w:rsid w:val="00883151"/>
    <w:rsid w:val="0088494B"/>
    <w:rsid w:val="008944C7"/>
    <w:rsid w:val="008961AB"/>
    <w:rsid w:val="008A1CE7"/>
    <w:rsid w:val="008A7017"/>
    <w:rsid w:val="008B1E9F"/>
    <w:rsid w:val="008B3C1D"/>
    <w:rsid w:val="008C0161"/>
    <w:rsid w:val="008C7522"/>
    <w:rsid w:val="008C7AD3"/>
    <w:rsid w:val="008D0182"/>
    <w:rsid w:val="008D080A"/>
    <w:rsid w:val="008D328C"/>
    <w:rsid w:val="008E6AB3"/>
    <w:rsid w:val="008E74C9"/>
    <w:rsid w:val="008F27E2"/>
    <w:rsid w:val="00901334"/>
    <w:rsid w:val="00901EAE"/>
    <w:rsid w:val="00905B1F"/>
    <w:rsid w:val="009074FB"/>
    <w:rsid w:val="0091088D"/>
    <w:rsid w:val="0091534A"/>
    <w:rsid w:val="0091646C"/>
    <w:rsid w:val="00916959"/>
    <w:rsid w:val="00920028"/>
    <w:rsid w:val="009217C3"/>
    <w:rsid w:val="00924E38"/>
    <w:rsid w:val="00926057"/>
    <w:rsid w:val="00930ECB"/>
    <w:rsid w:val="00933ED6"/>
    <w:rsid w:val="009352DE"/>
    <w:rsid w:val="0094281D"/>
    <w:rsid w:val="00952A42"/>
    <w:rsid w:val="009532FF"/>
    <w:rsid w:val="009557BB"/>
    <w:rsid w:val="009615ED"/>
    <w:rsid w:val="00961913"/>
    <w:rsid w:val="009651AF"/>
    <w:rsid w:val="00967367"/>
    <w:rsid w:val="00967485"/>
    <w:rsid w:val="00970801"/>
    <w:rsid w:val="00975BF5"/>
    <w:rsid w:val="00975C93"/>
    <w:rsid w:val="00976404"/>
    <w:rsid w:val="00977BE2"/>
    <w:rsid w:val="00982945"/>
    <w:rsid w:val="00990628"/>
    <w:rsid w:val="00993ACB"/>
    <w:rsid w:val="00997638"/>
    <w:rsid w:val="00997FAF"/>
    <w:rsid w:val="009A3966"/>
    <w:rsid w:val="009A73E2"/>
    <w:rsid w:val="009B2929"/>
    <w:rsid w:val="009B401B"/>
    <w:rsid w:val="009B5694"/>
    <w:rsid w:val="009B5FF7"/>
    <w:rsid w:val="009B60EF"/>
    <w:rsid w:val="009B70D0"/>
    <w:rsid w:val="009C2474"/>
    <w:rsid w:val="009C539E"/>
    <w:rsid w:val="009C7B62"/>
    <w:rsid w:val="009D0D77"/>
    <w:rsid w:val="009D565B"/>
    <w:rsid w:val="009E1C68"/>
    <w:rsid w:val="009E286C"/>
    <w:rsid w:val="009E3DBD"/>
    <w:rsid w:val="009E5F48"/>
    <w:rsid w:val="009E6B26"/>
    <w:rsid w:val="009F328A"/>
    <w:rsid w:val="009F7967"/>
    <w:rsid w:val="00A00991"/>
    <w:rsid w:val="00A02D7B"/>
    <w:rsid w:val="00A11D6A"/>
    <w:rsid w:val="00A126B4"/>
    <w:rsid w:val="00A139A8"/>
    <w:rsid w:val="00A143BC"/>
    <w:rsid w:val="00A235E7"/>
    <w:rsid w:val="00A237CB"/>
    <w:rsid w:val="00A3361E"/>
    <w:rsid w:val="00A33ADC"/>
    <w:rsid w:val="00A33CDC"/>
    <w:rsid w:val="00A35B22"/>
    <w:rsid w:val="00A455C1"/>
    <w:rsid w:val="00A46DAC"/>
    <w:rsid w:val="00A5151F"/>
    <w:rsid w:val="00A53B98"/>
    <w:rsid w:val="00A558D2"/>
    <w:rsid w:val="00A7040F"/>
    <w:rsid w:val="00A709FA"/>
    <w:rsid w:val="00A73894"/>
    <w:rsid w:val="00A73962"/>
    <w:rsid w:val="00A76567"/>
    <w:rsid w:val="00A774D8"/>
    <w:rsid w:val="00A829EA"/>
    <w:rsid w:val="00A830CA"/>
    <w:rsid w:val="00A84CB5"/>
    <w:rsid w:val="00A94D0D"/>
    <w:rsid w:val="00AA3E47"/>
    <w:rsid w:val="00AA610A"/>
    <w:rsid w:val="00AB21E7"/>
    <w:rsid w:val="00AB6B5F"/>
    <w:rsid w:val="00AB7284"/>
    <w:rsid w:val="00AC086A"/>
    <w:rsid w:val="00AC17E7"/>
    <w:rsid w:val="00AC29EE"/>
    <w:rsid w:val="00AC3903"/>
    <w:rsid w:val="00AC48E6"/>
    <w:rsid w:val="00AC5F8E"/>
    <w:rsid w:val="00AC7252"/>
    <w:rsid w:val="00AC72D6"/>
    <w:rsid w:val="00AD3508"/>
    <w:rsid w:val="00AD61EF"/>
    <w:rsid w:val="00AD6469"/>
    <w:rsid w:val="00AE034F"/>
    <w:rsid w:val="00AE32B5"/>
    <w:rsid w:val="00AE3AA2"/>
    <w:rsid w:val="00AE4BE4"/>
    <w:rsid w:val="00AE50F7"/>
    <w:rsid w:val="00AE59C9"/>
    <w:rsid w:val="00AE59F3"/>
    <w:rsid w:val="00AF3641"/>
    <w:rsid w:val="00AF4D45"/>
    <w:rsid w:val="00AF7251"/>
    <w:rsid w:val="00B00560"/>
    <w:rsid w:val="00B00AA5"/>
    <w:rsid w:val="00B02DBF"/>
    <w:rsid w:val="00B066C5"/>
    <w:rsid w:val="00B12F05"/>
    <w:rsid w:val="00B13665"/>
    <w:rsid w:val="00B13FAB"/>
    <w:rsid w:val="00B15A4C"/>
    <w:rsid w:val="00B321B6"/>
    <w:rsid w:val="00B33FA2"/>
    <w:rsid w:val="00B361FE"/>
    <w:rsid w:val="00B4298B"/>
    <w:rsid w:val="00B46C2B"/>
    <w:rsid w:val="00B5008D"/>
    <w:rsid w:val="00B52BF0"/>
    <w:rsid w:val="00B55B7A"/>
    <w:rsid w:val="00B571B4"/>
    <w:rsid w:val="00B6018B"/>
    <w:rsid w:val="00B601A1"/>
    <w:rsid w:val="00B632EE"/>
    <w:rsid w:val="00B649BF"/>
    <w:rsid w:val="00B64CF6"/>
    <w:rsid w:val="00B650F4"/>
    <w:rsid w:val="00B65A30"/>
    <w:rsid w:val="00B66471"/>
    <w:rsid w:val="00B66E17"/>
    <w:rsid w:val="00B74C90"/>
    <w:rsid w:val="00B8048C"/>
    <w:rsid w:val="00B82A3D"/>
    <w:rsid w:val="00B8359D"/>
    <w:rsid w:val="00B863EC"/>
    <w:rsid w:val="00B866EE"/>
    <w:rsid w:val="00B8764D"/>
    <w:rsid w:val="00B90D20"/>
    <w:rsid w:val="00B93926"/>
    <w:rsid w:val="00B93BF0"/>
    <w:rsid w:val="00B93F18"/>
    <w:rsid w:val="00B9508C"/>
    <w:rsid w:val="00BA122E"/>
    <w:rsid w:val="00BA12FD"/>
    <w:rsid w:val="00BA1D51"/>
    <w:rsid w:val="00BA2E03"/>
    <w:rsid w:val="00BA35F2"/>
    <w:rsid w:val="00BA5DBD"/>
    <w:rsid w:val="00BA61AF"/>
    <w:rsid w:val="00BB2256"/>
    <w:rsid w:val="00BB242B"/>
    <w:rsid w:val="00BB2C40"/>
    <w:rsid w:val="00BB6A5C"/>
    <w:rsid w:val="00BD775C"/>
    <w:rsid w:val="00BE0D77"/>
    <w:rsid w:val="00BE10DB"/>
    <w:rsid w:val="00BE529D"/>
    <w:rsid w:val="00BE5B75"/>
    <w:rsid w:val="00BE74A6"/>
    <w:rsid w:val="00BE7522"/>
    <w:rsid w:val="00BF0204"/>
    <w:rsid w:val="00BF2A09"/>
    <w:rsid w:val="00BF51D5"/>
    <w:rsid w:val="00C02FCF"/>
    <w:rsid w:val="00C14AD0"/>
    <w:rsid w:val="00C16FC6"/>
    <w:rsid w:val="00C208AD"/>
    <w:rsid w:val="00C24629"/>
    <w:rsid w:val="00C256F6"/>
    <w:rsid w:val="00C3124E"/>
    <w:rsid w:val="00C337C7"/>
    <w:rsid w:val="00C351FA"/>
    <w:rsid w:val="00C36745"/>
    <w:rsid w:val="00C42371"/>
    <w:rsid w:val="00C51242"/>
    <w:rsid w:val="00C544D3"/>
    <w:rsid w:val="00C577A0"/>
    <w:rsid w:val="00C60545"/>
    <w:rsid w:val="00C62012"/>
    <w:rsid w:val="00C648AF"/>
    <w:rsid w:val="00C67E6F"/>
    <w:rsid w:val="00C74495"/>
    <w:rsid w:val="00C809D5"/>
    <w:rsid w:val="00C86D6F"/>
    <w:rsid w:val="00C9264A"/>
    <w:rsid w:val="00C9646F"/>
    <w:rsid w:val="00C97B1F"/>
    <w:rsid w:val="00CA0A48"/>
    <w:rsid w:val="00CA0E08"/>
    <w:rsid w:val="00CA0F7B"/>
    <w:rsid w:val="00CA1273"/>
    <w:rsid w:val="00CA2AE1"/>
    <w:rsid w:val="00CA61B6"/>
    <w:rsid w:val="00CC080B"/>
    <w:rsid w:val="00CC1B57"/>
    <w:rsid w:val="00CC315D"/>
    <w:rsid w:val="00CC3D9D"/>
    <w:rsid w:val="00CC69D6"/>
    <w:rsid w:val="00CD1A91"/>
    <w:rsid w:val="00CE056A"/>
    <w:rsid w:val="00CE5EDF"/>
    <w:rsid w:val="00CE661A"/>
    <w:rsid w:val="00CF175B"/>
    <w:rsid w:val="00CF1BC5"/>
    <w:rsid w:val="00CF2D6E"/>
    <w:rsid w:val="00CF380B"/>
    <w:rsid w:val="00CF6D76"/>
    <w:rsid w:val="00D045EF"/>
    <w:rsid w:val="00D070C6"/>
    <w:rsid w:val="00D1024B"/>
    <w:rsid w:val="00D14748"/>
    <w:rsid w:val="00D170B3"/>
    <w:rsid w:val="00D1767E"/>
    <w:rsid w:val="00D307E1"/>
    <w:rsid w:val="00D3334D"/>
    <w:rsid w:val="00D33822"/>
    <w:rsid w:val="00D338D7"/>
    <w:rsid w:val="00D34127"/>
    <w:rsid w:val="00D34D48"/>
    <w:rsid w:val="00D375C1"/>
    <w:rsid w:val="00D4045F"/>
    <w:rsid w:val="00D40C8C"/>
    <w:rsid w:val="00D44E0B"/>
    <w:rsid w:val="00D50881"/>
    <w:rsid w:val="00D52128"/>
    <w:rsid w:val="00D539EA"/>
    <w:rsid w:val="00D53C45"/>
    <w:rsid w:val="00D55995"/>
    <w:rsid w:val="00D56C9E"/>
    <w:rsid w:val="00D60663"/>
    <w:rsid w:val="00D642D7"/>
    <w:rsid w:val="00D64635"/>
    <w:rsid w:val="00D66CDE"/>
    <w:rsid w:val="00D67031"/>
    <w:rsid w:val="00D711AB"/>
    <w:rsid w:val="00D74572"/>
    <w:rsid w:val="00D7640E"/>
    <w:rsid w:val="00D76B60"/>
    <w:rsid w:val="00D82680"/>
    <w:rsid w:val="00D84CF3"/>
    <w:rsid w:val="00D90AFC"/>
    <w:rsid w:val="00D9189D"/>
    <w:rsid w:val="00D92464"/>
    <w:rsid w:val="00D94EBB"/>
    <w:rsid w:val="00DA72EC"/>
    <w:rsid w:val="00DA7B4C"/>
    <w:rsid w:val="00DB012E"/>
    <w:rsid w:val="00DB0BD1"/>
    <w:rsid w:val="00DB1923"/>
    <w:rsid w:val="00DB1A3D"/>
    <w:rsid w:val="00DB1D7A"/>
    <w:rsid w:val="00DB3171"/>
    <w:rsid w:val="00DB4583"/>
    <w:rsid w:val="00DB6A48"/>
    <w:rsid w:val="00DB7578"/>
    <w:rsid w:val="00DB76BA"/>
    <w:rsid w:val="00DC2A3F"/>
    <w:rsid w:val="00DC2F56"/>
    <w:rsid w:val="00DC2FA0"/>
    <w:rsid w:val="00DC3E82"/>
    <w:rsid w:val="00DC6680"/>
    <w:rsid w:val="00DD1DF5"/>
    <w:rsid w:val="00DD3E9C"/>
    <w:rsid w:val="00DD6719"/>
    <w:rsid w:val="00DE5B3E"/>
    <w:rsid w:val="00DE6A60"/>
    <w:rsid w:val="00DE7237"/>
    <w:rsid w:val="00DF514A"/>
    <w:rsid w:val="00DF5703"/>
    <w:rsid w:val="00E01DDD"/>
    <w:rsid w:val="00E04198"/>
    <w:rsid w:val="00E0632C"/>
    <w:rsid w:val="00E10F11"/>
    <w:rsid w:val="00E15164"/>
    <w:rsid w:val="00E16608"/>
    <w:rsid w:val="00E168D5"/>
    <w:rsid w:val="00E1690C"/>
    <w:rsid w:val="00E20709"/>
    <w:rsid w:val="00E2130B"/>
    <w:rsid w:val="00E25520"/>
    <w:rsid w:val="00E3035D"/>
    <w:rsid w:val="00E32145"/>
    <w:rsid w:val="00E322F3"/>
    <w:rsid w:val="00E34106"/>
    <w:rsid w:val="00E37385"/>
    <w:rsid w:val="00E4282D"/>
    <w:rsid w:val="00E4415E"/>
    <w:rsid w:val="00E45EA5"/>
    <w:rsid w:val="00E52810"/>
    <w:rsid w:val="00E542EA"/>
    <w:rsid w:val="00E55D74"/>
    <w:rsid w:val="00E57034"/>
    <w:rsid w:val="00E60C99"/>
    <w:rsid w:val="00E62CB7"/>
    <w:rsid w:val="00E66F55"/>
    <w:rsid w:val="00E67918"/>
    <w:rsid w:val="00E723AF"/>
    <w:rsid w:val="00E75F5C"/>
    <w:rsid w:val="00E76694"/>
    <w:rsid w:val="00E77496"/>
    <w:rsid w:val="00E8185B"/>
    <w:rsid w:val="00E834F4"/>
    <w:rsid w:val="00E8394E"/>
    <w:rsid w:val="00E85661"/>
    <w:rsid w:val="00E91148"/>
    <w:rsid w:val="00EA2296"/>
    <w:rsid w:val="00EA2AB5"/>
    <w:rsid w:val="00EA4346"/>
    <w:rsid w:val="00EA51D4"/>
    <w:rsid w:val="00EA6114"/>
    <w:rsid w:val="00EB0490"/>
    <w:rsid w:val="00EB1534"/>
    <w:rsid w:val="00EB2C09"/>
    <w:rsid w:val="00EB2F7C"/>
    <w:rsid w:val="00EB4008"/>
    <w:rsid w:val="00EB6631"/>
    <w:rsid w:val="00EB788C"/>
    <w:rsid w:val="00EB7FDA"/>
    <w:rsid w:val="00EC2C1C"/>
    <w:rsid w:val="00EC2E41"/>
    <w:rsid w:val="00EE268C"/>
    <w:rsid w:val="00EF02FD"/>
    <w:rsid w:val="00EF139D"/>
    <w:rsid w:val="00EF278B"/>
    <w:rsid w:val="00EF7C4F"/>
    <w:rsid w:val="00F06D86"/>
    <w:rsid w:val="00F079C7"/>
    <w:rsid w:val="00F11FA1"/>
    <w:rsid w:val="00F1343C"/>
    <w:rsid w:val="00F135CE"/>
    <w:rsid w:val="00F135F6"/>
    <w:rsid w:val="00F13879"/>
    <w:rsid w:val="00F153EB"/>
    <w:rsid w:val="00F15829"/>
    <w:rsid w:val="00F2095C"/>
    <w:rsid w:val="00F24657"/>
    <w:rsid w:val="00F25DD1"/>
    <w:rsid w:val="00F27F6F"/>
    <w:rsid w:val="00F34EDC"/>
    <w:rsid w:val="00F35008"/>
    <w:rsid w:val="00F40B62"/>
    <w:rsid w:val="00F43835"/>
    <w:rsid w:val="00F46643"/>
    <w:rsid w:val="00F51E95"/>
    <w:rsid w:val="00F55D8C"/>
    <w:rsid w:val="00F56D69"/>
    <w:rsid w:val="00F57A2B"/>
    <w:rsid w:val="00F65497"/>
    <w:rsid w:val="00F664B9"/>
    <w:rsid w:val="00F672C0"/>
    <w:rsid w:val="00F6749E"/>
    <w:rsid w:val="00F6779F"/>
    <w:rsid w:val="00F70BD9"/>
    <w:rsid w:val="00F713D0"/>
    <w:rsid w:val="00F73A00"/>
    <w:rsid w:val="00F835CE"/>
    <w:rsid w:val="00F85DD9"/>
    <w:rsid w:val="00F85F10"/>
    <w:rsid w:val="00F869BA"/>
    <w:rsid w:val="00F90171"/>
    <w:rsid w:val="00F948CB"/>
    <w:rsid w:val="00FA3700"/>
    <w:rsid w:val="00FA713E"/>
    <w:rsid w:val="00FB0226"/>
    <w:rsid w:val="00FB0FCD"/>
    <w:rsid w:val="00FB13B5"/>
    <w:rsid w:val="00FB2918"/>
    <w:rsid w:val="00FB49EE"/>
    <w:rsid w:val="00FC0B24"/>
    <w:rsid w:val="00FC667A"/>
    <w:rsid w:val="00FD2B9E"/>
    <w:rsid w:val="00FD539C"/>
    <w:rsid w:val="00FD544B"/>
    <w:rsid w:val="00FE0ED0"/>
    <w:rsid w:val="00FE0F43"/>
    <w:rsid w:val="00FE48C1"/>
    <w:rsid w:val="00FE4CB0"/>
    <w:rsid w:val="00FE6F87"/>
    <w:rsid w:val="00FF131A"/>
    <w:rsid w:val="00FF3886"/>
    <w:rsid w:val="00FF4307"/>
    <w:rsid w:val="00FF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#"/>
  <w14:docId w14:val="5279CFD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l-G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5497"/>
    <w:pPr>
      <w:spacing w:before="40" w:after="160" w:line="288" w:lineRule="auto"/>
    </w:pPr>
  </w:style>
  <w:style w:type="paragraph" w:styleId="1">
    <w:name w:val="heading 1"/>
    <w:basedOn w:val="a0"/>
    <w:next w:val="a0"/>
    <w:link w:val="1Char"/>
    <w:uiPriority w:val="8"/>
    <w:unhideWhenUsed/>
    <w:qFormat/>
    <w:rsid w:val="00525A9B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1481AB" w:themeColor="accent1" w:themeShade="BF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F73A0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6E0F6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54D24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BB242B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Επικεφαλίδα 1 Char"/>
    <w:basedOn w:val="a1"/>
    <w:link w:val="1"/>
    <w:uiPriority w:val="8"/>
    <w:rsid w:val="00525A9B"/>
    <w:rPr>
      <w:rFonts w:asciiTheme="majorHAnsi" w:eastAsiaTheme="majorEastAsia" w:hAnsiTheme="majorHAnsi" w:cstheme="majorBidi"/>
      <w:b/>
      <w:caps/>
      <w:color w:val="1481AB" w:themeColor="accent1" w:themeShade="BF"/>
      <w:kern w:val="20"/>
      <w:sz w:val="28"/>
      <w:szCs w:val="20"/>
    </w:rPr>
  </w:style>
  <w:style w:type="character" w:customStyle="1" w:styleId="2Char">
    <w:name w:val="Επικεφαλίδα 2 Char"/>
    <w:basedOn w:val="a1"/>
    <w:link w:val="2"/>
    <w:uiPriority w:val="9"/>
    <w:rsid w:val="003F73A0"/>
    <w:rPr>
      <w:rFonts w:asciiTheme="majorHAnsi" w:eastAsiaTheme="majorEastAsia" w:hAnsiTheme="majorHAnsi" w:cstheme="majorBidi"/>
      <w:color w:val="1481AB" w:themeColor="accent1" w:themeShade="BF"/>
      <w:kern w:val="20"/>
      <w:sz w:val="26"/>
      <w:szCs w:val="26"/>
    </w:rPr>
  </w:style>
  <w:style w:type="paragraph" w:styleId="a4">
    <w:name w:val="Salutation"/>
    <w:basedOn w:val="a0"/>
    <w:link w:val="Char"/>
    <w:uiPriority w:val="4"/>
    <w:unhideWhenUsed/>
    <w:qFormat/>
    <w:rsid w:val="003F73A0"/>
    <w:pPr>
      <w:spacing w:before="720"/>
    </w:pPr>
  </w:style>
  <w:style w:type="character" w:customStyle="1" w:styleId="Char">
    <w:name w:val="Χαιρετισμός Char"/>
    <w:basedOn w:val="a1"/>
    <w:link w:val="a4"/>
    <w:uiPriority w:val="4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5">
    <w:name w:val="Closing"/>
    <w:basedOn w:val="a0"/>
    <w:next w:val="a6"/>
    <w:link w:val="Char0"/>
    <w:uiPriority w:val="6"/>
    <w:unhideWhenUsed/>
    <w:qFormat/>
    <w:rsid w:val="003F73A0"/>
    <w:pPr>
      <w:spacing w:before="480" w:after="960" w:line="240" w:lineRule="auto"/>
    </w:pPr>
  </w:style>
  <w:style w:type="character" w:customStyle="1" w:styleId="Char0">
    <w:name w:val="Κλείσιμο Char"/>
    <w:basedOn w:val="a1"/>
    <w:link w:val="a5"/>
    <w:uiPriority w:val="6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6">
    <w:name w:val="Signature"/>
    <w:basedOn w:val="a0"/>
    <w:link w:val="Char1"/>
    <w:uiPriority w:val="7"/>
    <w:unhideWhenUsed/>
    <w:qFormat/>
    <w:rsid w:val="00EB788C"/>
    <w:pPr>
      <w:spacing w:after="0"/>
    </w:pPr>
    <w:rPr>
      <w:b/>
      <w:bCs/>
    </w:rPr>
  </w:style>
  <w:style w:type="character" w:customStyle="1" w:styleId="Char1">
    <w:name w:val="Υπογραφή Char"/>
    <w:basedOn w:val="a1"/>
    <w:link w:val="a6"/>
    <w:uiPriority w:val="7"/>
    <w:rsid w:val="00EB788C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character" w:styleId="a7">
    <w:name w:val="Strong"/>
    <w:basedOn w:val="a1"/>
    <w:uiPriority w:val="22"/>
    <w:qFormat/>
    <w:rsid w:val="003F73A0"/>
    <w:rPr>
      <w:b/>
      <w:bCs/>
    </w:rPr>
  </w:style>
  <w:style w:type="paragraph" w:customStyle="1" w:styleId="a8">
    <w:name w:val="Στοιχεία επικοινωνίας"/>
    <w:basedOn w:val="a0"/>
    <w:uiPriority w:val="1"/>
    <w:qFormat/>
    <w:rsid w:val="003F73A0"/>
    <w:pPr>
      <w:spacing w:before="0" w:after="0"/>
    </w:pPr>
  </w:style>
  <w:style w:type="paragraph" w:styleId="Web">
    <w:name w:val="Normal (Web)"/>
    <w:basedOn w:val="a0"/>
    <w:uiPriority w:val="99"/>
    <w:unhideWhenUsed/>
    <w:rsid w:val="004B6B3F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a9">
    <w:name w:val="header"/>
    <w:basedOn w:val="a0"/>
    <w:link w:val="Char2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9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a">
    <w:name w:val="footer"/>
    <w:basedOn w:val="a0"/>
    <w:link w:val="Char3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a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b">
    <w:name w:val="Placeholder Text"/>
    <w:basedOn w:val="a1"/>
    <w:uiPriority w:val="99"/>
    <w:semiHidden/>
    <w:rsid w:val="00F85F10"/>
    <w:rPr>
      <w:color w:val="808080"/>
    </w:rPr>
  </w:style>
  <w:style w:type="paragraph" w:customStyle="1" w:styleId="ac">
    <w:name w:val="Λογότυπο"/>
    <w:basedOn w:val="a0"/>
    <w:qFormat/>
    <w:rsid w:val="00F85F10"/>
    <w:pPr>
      <w:spacing w:after="0"/>
      <w:ind w:left="-2160"/>
    </w:pPr>
  </w:style>
  <w:style w:type="paragraph" w:customStyle="1" w:styleId="Web0">
    <w:name w:val="Τοποθεσία Web"/>
    <w:basedOn w:val="a0"/>
    <w:qFormat/>
    <w:rsid w:val="00F85F10"/>
    <w:pPr>
      <w:ind w:left="-2160"/>
    </w:pPr>
  </w:style>
  <w:style w:type="paragraph" w:customStyle="1" w:styleId="ad">
    <w:name w:val="Όνομα"/>
    <w:basedOn w:val="a0"/>
    <w:qFormat/>
    <w:rsid w:val="00F85F10"/>
    <w:rPr>
      <w:b/>
    </w:rPr>
  </w:style>
  <w:style w:type="paragraph" w:styleId="ae">
    <w:name w:val="Title"/>
    <w:basedOn w:val="1"/>
    <w:next w:val="a0"/>
    <w:link w:val="Char4"/>
    <w:uiPriority w:val="10"/>
    <w:qFormat/>
    <w:rsid w:val="006678EB"/>
    <w:rPr>
      <w:color w:val="0D5672" w:themeColor="accent1" w:themeShade="80"/>
    </w:rPr>
  </w:style>
  <w:style w:type="character" w:customStyle="1" w:styleId="Char4">
    <w:name w:val="Τίτλος Char"/>
    <w:basedOn w:val="a1"/>
    <w:link w:val="ae"/>
    <w:uiPriority w:val="10"/>
    <w:rsid w:val="006678EB"/>
    <w:rPr>
      <w:rFonts w:asciiTheme="majorHAnsi" w:eastAsiaTheme="majorEastAsia" w:hAnsiTheme="majorHAnsi" w:cstheme="majorBidi"/>
      <w:caps/>
      <w:color w:val="0D5672" w:themeColor="accent1" w:themeShade="80"/>
      <w:kern w:val="20"/>
      <w:sz w:val="20"/>
      <w:szCs w:val="20"/>
    </w:rPr>
  </w:style>
  <w:style w:type="paragraph" w:styleId="af">
    <w:name w:val="No Spacing"/>
    <w:uiPriority w:val="1"/>
    <w:qFormat/>
    <w:rsid w:val="00D90AFC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f0">
    <w:name w:val="Balloon Text"/>
    <w:basedOn w:val="a0"/>
    <w:link w:val="Char5"/>
    <w:uiPriority w:val="99"/>
    <w:semiHidden/>
    <w:unhideWhenUsed/>
    <w:rsid w:val="0019415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5">
    <w:name w:val="Κείμενο πλαισίου Char"/>
    <w:basedOn w:val="a1"/>
    <w:link w:val="af0"/>
    <w:uiPriority w:val="99"/>
    <w:semiHidden/>
    <w:rsid w:val="00194157"/>
    <w:rPr>
      <w:rFonts w:ascii="Segoe UI" w:eastAsiaTheme="minorHAnsi" w:hAnsi="Segoe UI" w:cs="Segoe UI"/>
      <w:color w:val="595959" w:themeColor="text1" w:themeTint="A6"/>
      <w:kern w:val="20"/>
      <w:sz w:val="18"/>
      <w:szCs w:val="18"/>
    </w:rPr>
  </w:style>
  <w:style w:type="character" w:styleId="-">
    <w:name w:val="Hyperlink"/>
    <w:basedOn w:val="a1"/>
    <w:uiPriority w:val="99"/>
    <w:unhideWhenUsed/>
    <w:rsid w:val="00D40C8C"/>
    <w:rPr>
      <w:color w:val="6EAC1C" w:themeColor="hyperlink"/>
      <w:u w:val="single"/>
    </w:rPr>
  </w:style>
  <w:style w:type="character" w:customStyle="1" w:styleId="UnresolvedMention1">
    <w:name w:val="Unresolved Mention1"/>
    <w:basedOn w:val="a1"/>
    <w:uiPriority w:val="99"/>
    <w:semiHidden/>
    <w:rsid w:val="00D40C8C"/>
    <w:rPr>
      <w:color w:val="605E5C"/>
      <w:shd w:val="clear" w:color="auto" w:fill="E1DFDD"/>
    </w:rPr>
  </w:style>
  <w:style w:type="paragraph" w:styleId="af1">
    <w:name w:val="List Paragraph"/>
    <w:basedOn w:val="a0"/>
    <w:link w:val="Char6"/>
    <w:uiPriority w:val="34"/>
    <w:qFormat/>
    <w:rsid w:val="00621135"/>
    <w:pPr>
      <w:spacing w:before="0" w:line="259" w:lineRule="auto"/>
      <w:ind w:left="720"/>
      <w:contextualSpacing/>
    </w:pPr>
    <w:rPr>
      <w:sz w:val="22"/>
      <w:szCs w:val="22"/>
      <w:lang w:eastAsia="en-US"/>
    </w:rPr>
  </w:style>
  <w:style w:type="table" w:styleId="af2">
    <w:name w:val="Table Grid"/>
    <w:basedOn w:val="a2"/>
    <w:uiPriority w:val="39"/>
    <w:rsid w:val="00621135"/>
    <w:rPr>
      <w:rFonts w:eastAsiaTheme="minorHAnsi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21">
    <w:name w:val="Grid Table 4 - Accent 21"/>
    <w:basedOn w:val="a2"/>
    <w:uiPriority w:val="49"/>
    <w:rsid w:val="00663FA7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5Dark-Accent21">
    <w:name w:val="Grid Table 5 Dark - Accent 21"/>
    <w:basedOn w:val="a2"/>
    <w:uiPriority w:val="50"/>
    <w:rsid w:val="00B500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character" w:customStyle="1" w:styleId="10">
    <w:name w:val="Ανεπίλυτη αναφορά1"/>
    <w:basedOn w:val="a1"/>
    <w:uiPriority w:val="99"/>
    <w:semiHidden/>
    <w:unhideWhenUsed/>
    <w:rsid w:val="00EF278B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5C77DA"/>
    <w:pPr>
      <w:keepNext/>
      <w:keepLines/>
      <w:spacing w:before="240" w:after="0" w:line="259" w:lineRule="auto"/>
      <w:contextualSpacing w:val="0"/>
      <w:outlineLvl w:val="9"/>
    </w:pPr>
    <w:rPr>
      <w:b w:val="0"/>
      <w:caps w:val="0"/>
      <w:sz w:val="32"/>
      <w:szCs w:val="32"/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5C77DA"/>
    <w:pPr>
      <w:spacing w:after="100"/>
    </w:pPr>
  </w:style>
  <w:style w:type="character" w:customStyle="1" w:styleId="Char6">
    <w:name w:val="Παράγραφος λίστας Char"/>
    <w:link w:val="af1"/>
    <w:uiPriority w:val="34"/>
    <w:rsid w:val="009B2929"/>
    <w:rPr>
      <w:sz w:val="22"/>
      <w:szCs w:val="22"/>
      <w:lang w:eastAsia="en-US"/>
    </w:rPr>
  </w:style>
  <w:style w:type="table" w:customStyle="1" w:styleId="4-11">
    <w:name w:val="Πίνακας 4 με πλέγμα - Έμφαση 11"/>
    <w:basedOn w:val="a2"/>
    <w:uiPriority w:val="49"/>
    <w:rsid w:val="009B2929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customStyle="1" w:styleId="ListBullet1Bold">
    <w:name w:val="List Bullet 1 Bold"/>
    <w:basedOn w:val="a"/>
    <w:rsid w:val="009B2929"/>
    <w:pPr>
      <w:numPr>
        <w:numId w:val="0"/>
      </w:numPr>
      <w:tabs>
        <w:tab w:val="left" w:pos="567"/>
      </w:tabs>
      <w:spacing w:before="120" w:after="0" w:line="360" w:lineRule="auto"/>
      <w:contextualSpacing w:val="0"/>
      <w:jc w:val="both"/>
    </w:pPr>
    <w:rPr>
      <w:rFonts w:ascii="Verdana" w:eastAsia="PMingLiU" w:hAnsi="Verdana" w:cs="Times New Roman"/>
      <w:b/>
      <w:bCs/>
      <w:sz w:val="20"/>
      <w:szCs w:val="20"/>
      <w:lang w:val="en-US" w:eastAsia="en-US"/>
    </w:rPr>
  </w:style>
  <w:style w:type="paragraph" w:styleId="a">
    <w:name w:val="List Bullet"/>
    <w:basedOn w:val="a0"/>
    <w:uiPriority w:val="99"/>
    <w:semiHidden/>
    <w:unhideWhenUsed/>
    <w:rsid w:val="009B2929"/>
    <w:pPr>
      <w:numPr>
        <w:numId w:val="5"/>
      </w:numPr>
      <w:contextualSpacing/>
    </w:pPr>
  </w:style>
  <w:style w:type="paragraph" w:customStyle="1" w:styleId="Style1">
    <w:name w:val="Style1"/>
    <w:basedOn w:val="3"/>
    <w:link w:val="Style1Char"/>
    <w:qFormat/>
    <w:rsid w:val="006E0F69"/>
  </w:style>
  <w:style w:type="paragraph" w:styleId="20">
    <w:name w:val="toc 2"/>
    <w:basedOn w:val="a0"/>
    <w:next w:val="a0"/>
    <w:autoRedefine/>
    <w:uiPriority w:val="39"/>
    <w:unhideWhenUsed/>
    <w:rsid w:val="006E0F69"/>
    <w:pPr>
      <w:spacing w:after="100"/>
      <w:ind w:left="240"/>
    </w:pPr>
  </w:style>
  <w:style w:type="character" w:customStyle="1" w:styleId="3Char">
    <w:name w:val="Επικεφαλίδα 3 Char"/>
    <w:basedOn w:val="a1"/>
    <w:link w:val="3"/>
    <w:uiPriority w:val="9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Style1Char">
    <w:name w:val="Style1 Char"/>
    <w:basedOn w:val="3Char"/>
    <w:link w:val="Style1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paragraph" w:styleId="30">
    <w:name w:val="toc 3"/>
    <w:basedOn w:val="a0"/>
    <w:next w:val="a0"/>
    <w:autoRedefine/>
    <w:uiPriority w:val="39"/>
    <w:unhideWhenUsed/>
    <w:rsid w:val="006E0F69"/>
    <w:pPr>
      <w:spacing w:after="100"/>
      <w:ind w:left="480"/>
    </w:pPr>
  </w:style>
  <w:style w:type="character" w:customStyle="1" w:styleId="4Char">
    <w:name w:val="Επικεφαλίδα 4 Char"/>
    <w:basedOn w:val="a1"/>
    <w:link w:val="4"/>
    <w:uiPriority w:val="9"/>
    <w:semiHidden/>
    <w:rsid w:val="00554D2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af4">
    <w:name w:val="Body Text"/>
    <w:basedOn w:val="a0"/>
    <w:link w:val="Char7"/>
    <w:rsid w:val="00554D24"/>
    <w:pPr>
      <w:overflowPunct w:val="0"/>
      <w:autoSpaceDE w:val="0"/>
      <w:autoSpaceDN w:val="0"/>
      <w:adjustRightInd w:val="0"/>
      <w:spacing w:before="120" w:after="120" w:line="240" w:lineRule="auto"/>
      <w:ind w:left="2160"/>
      <w:textAlignment w:val="baseline"/>
    </w:pPr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Char7">
    <w:name w:val="Σώμα κειμένου Char"/>
    <w:basedOn w:val="a1"/>
    <w:link w:val="af4"/>
    <w:rsid w:val="00554D24"/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21">
    <w:name w:val="Ανεπίλυτη αναφορά2"/>
    <w:basedOn w:val="a1"/>
    <w:uiPriority w:val="99"/>
    <w:semiHidden/>
    <w:unhideWhenUsed/>
    <w:rsid w:val="00DF514A"/>
    <w:rPr>
      <w:color w:val="605E5C"/>
      <w:shd w:val="clear" w:color="auto" w:fill="E1DFDD"/>
    </w:rPr>
  </w:style>
  <w:style w:type="character" w:styleId="af5">
    <w:name w:val="annotation reference"/>
    <w:basedOn w:val="a1"/>
    <w:uiPriority w:val="99"/>
    <w:semiHidden/>
    <w:unhideWhenUsed/>
    <w:rsid w:val="002D4B2E"/>
    <w:rPr>
      <w:sz w:val="16"/>
      <w:szCs w:val="16"/>
    </w:rPr>
  </w:style>
  <w:style w:type="paragraph" w:styleId="af6">
    <w:name w:val="annotation text"/>
    <w:basedOn w:val="a0"/>
    <w:link w:val="Char8"/>
    <w:uiPriority w:val="99"/>
    <w:unhideWhenUsed/>
    <w:rsid w:val="002D4B2E"/>
    <w:pPr>
      <w:spacing w:line="240" w:lineRule="auto"/>
    </w:pPr>
    <w:rPr>
      <w:sz w:val="20"/>
      <w:szCs w:val="20"/>
    </w:rPr>
  </w:style>
  <w:style w:type="character" w:customStyle="1" w:styleId="Char8">
    <w:name w:val="Κείμενο σχολίου Char"/>
    <w:basedOn w:val="a1"/>
    <w:link w:val="af6"/>
    <w:uiPriority w:val="99"/>
    <w:rsid w:val="002D4B2E"/>
    <w:rPr>
      <w:sz w:val="20"/>
      <w:szCs w:val="20"/>
    </w:rPr>
  </w:style>
  <w:style w:type="paragraph" w:styleId="af7">
    <w:name w:val="annotation subject"/>
    <w:basedOn w:val="af6"/>
    <w:next w:val="af6"/>
    <w:link w:val="Char9"/>
    <w:uiPriority w:val="99"/>
    <w:semiHidden/>
    <w:unhideWhenUsed/>
    <w:rsid w:val="002D4B2E"/>
    <w:rPr>
      <w:b/>
      <w:bCs/>
    </w:rPr>
  </w:style>
  <w:style w:type="character" w:customStyle="1" w:styleId="Char9">
    <w:name w:val="Θέμα σχολίου Char"/>
    <w:basedOn w:val="Char8"/>
    <w:link w:val="af7"/>
    <w:uiPriority w:val="99"/>
    <w:semiHidden/>
    <w:rsid w:val="002D4B2E"/>
    <w:rPr>
      <w:b/>
      <w:bCs/>
      <w:sz w:val="20"/>
      <w:szCs w:val="20"/>
    </w:rPr>
  </w:style>
  <w:style w:type="character" w:customStyle="1" w:styleId="6Char">
    <w:name w:val="Επικεφαλίδα 6 Char"/>
    <w:basedOn w:val="a1"/>
    <w:link w:val="6"/>
    <w:uiPriority w:val="9"/>
    <w:semiHidden/>
    <w:rsid w:val="00BB242B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q4iawc">
    <w:name w:val="q4iawc"/>
    <w:basedOn w:val="a1"/>
    <w:rsid w:val="007B33B4"/>
  </w:style>
  <w:style w:type="paragraph" w:styleId="-HTML">
    <w:name w:val="HTML Preformatted"/>
    <w:basedOn w:val="a0"/>
    <w:link w:val="-HTMLChar"/>
    <w:uiPriority w:val="99"/>
    <w:semiHidden/>
    <w:unhideWhenUsed/>
    <w:rsid w:val="00FB0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1"/>
    <w:link w:val="-HTML"/>
    <w:uiPriority w:val="99"/>
    <w:semiHidden/>
    <w:rsid w:val="00FB0FCD"/>
    <w:rPr>
      <w:rFonts w:ascii="Courier New" w:eastAsia="Times New Roman" w:hAnsi="Courier New" w:cs="Courier New"/>
      <w:sz w:val="20"/>
      <w:szCs w:val="20"/>
      <w:lang w:eastAsia="el-GR"/>
    </w:rPr>
  </w:style>
  <w:style w:type="paragraph" w:customStyle="1" w:styleId="breadcrumb-item">
    <w:name w:val="breadcrumb-item"/>
    <w:basedOn w:val="a0"/>
    <w:rsid w:val="003D1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7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4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18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8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85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8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9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0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2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5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7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598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4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9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61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43008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4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2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7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dedservices.gr" TargetMode="External"/><Relationship Id="rId3" Type="http://schemas.openxmlformats.org/officeDocument/2006/relationships/image" Target="media/image19.png"/><Relationship Id="rId7" Type="http://schemas.openxmlformats.org/officeDocument/2006/relationships/hyperlink" Target="mailto:info@wideservices.gr" TargetMode="External"/><Relationship Id="rId2" Type="http://schemas.openxmlformats.org/officeDocument/2006/relationships/image" Target="media/image18.jpeg"/><Relationship Id="rId1" Type="http://schemas.openxmlformats.org/officeDocument/2006/relationships/image" Target="media/image17.png"/><Relationship Id="rId6" Type="http://schemas.openxmlformats.org/officeDocument/2006/relationships/hyperlink" Target="http://www.widedservices.gr" TargetMode="External"/><Relationship Id="rId5" Type="http://schemas.openxmlformats.org/officeDocument/2006/relationships/image" Target="media/image21.png"/><Relationship Id="rId4" Type="http://schemas.openxmlformats.org/officeDocument/2006/relationships/image" Target="media/image20.png"/><Relationship Id="rId9" Type="http://schemas.openxmlformats.org/officeDocument/2006/relationships/hyperlink" Target="mailto:info@wideservices.g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atselasm\AppData\Roaming\Microsoft\Templates\&#917;&#958;&#945;&#947;&#969;&#957;&#953;&#954;&#972;%20&#949;&#960;&#953;&#963;&#964;&#959;&#955;&#972;&#967;&#945;&#961;&#964;&#959;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ED74A8-3B5E-46DD-932C-D963102FAA4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3197CA6-308A-4841-A310-300E36775F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90177D3-0391-4965-A050-27EB09DF62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DDE4A2-1439-4D03-9F89-0AC06C8EC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Εξαγωνικό επιστολόχαρτο</Template>
  <TotalTime>0</TotalTime>
  <Pages>11</Pages>
  <Words>1131</Words>
  <Characters>6110</Characters>
  <Application>Microsoft Office Word</Application>
  <DocSecurity>0</DocSecurity>
  <Lines>50</Lines>
  <Paragraphs>14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2023-02-20T06:56:00Z</dcterms:created>
  <dcterms:modified xsi:type="dcterms:W3CDTF">2023-10-30T09:36:00Z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