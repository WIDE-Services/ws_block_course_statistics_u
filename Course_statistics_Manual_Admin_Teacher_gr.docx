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35E14B84" w:rsidR="00061F62" w:rsidRPr="0003390A" w:rsidRDefault="00016DB3" w:rsidP="001C19B7">
          <w:pPr>
            <w:pStyle w:val="af3"/>
            <w:rPr>
              <w:rFonts w:asciiTheme="minorHAnsi" w:hAnsiTheme="minorHAnsi" w:cstheme="minorHAnsi"/>
              <w:color w:val="000000" w:themeColor="text1"/>
              <w:sz w:val="24"/>
              <w:szCs w:val="24"/>
              <w:lang w:val="el-GR"/>
            </w:rPr>
          </w:pPr>
          <w:r w:rsidRPr="0003390A">
            <w:rPr>
              <w:rFonts w:asciiTheme="minorHAnsi" w:hAnsiTheme="minorHAnsi" w:cstheme="minorHAnsi"/>
              <w:color w:val="000000" w:themeColor="text1"/>
              <w:sz w:val="24"/>
              <w:szCs w:val="24"/>
              <w:lang w:val="el-GR"/>
            </w:rPr>
            <w:t>Πίνακας Περιεχομένων</w:t>
          </w:r>
        </w:p>
        <w:p w14:paraId="1045E3D1" w14:textId="0700C362" w:rsidR="00A5151F" w:rsidRPr="0003390A" w:rsidRDefault="00061F62">
          <w:pPr>
            <w:pStyle w:val="20"/>
            <w:tabs>
              <w:tab w:val="right" w:pos="9620"/>
            </w:tabs>
            <w:rPr>
              <w:rFonts w:cstheme="minorHAnsi"/>
              <w:noProof/>
              <w:kern w:val="2"/>
              <w:lang w:eastAsia="el-GR"/>
              <w14:ligatures w14:val="standardContextual"/>
            </w:rPr>
          </w:pPr>
          <w:r w:rsidRPr="0003390A">
            <w:rPr>
              <w:rFonts w:cstheme="minorHAnsi"/>
              <w:color w:val="000000" w:themeColor="text1"/>
            </w:rPr>
            <w:fldChar w:fldCharType="begin"/>
          </w:r>
          <w:r w:rsidRPr="0003390A">
            <w:rPr>
              <w:rFonts w:cstheme="minorHAnsi"/>
              <w:color w:val="000000" w:themeColor="text1"/>
            </w:rPr>
            <w:instrText xml:space="preserve"> TOC \o "1-3" \h \z \u </w:instrText>
          </w:r>
          <w:r w:rsidRPr="0003390A">
            <w:rPr>
              <w:rFonts w:cstheme="minorHAnsi"/>
              <w:color w:val="000000" w:themeColor="text1"/>
            </w:rPr>
            <w:fldChar w:fldCharType="separate"/>
          </w:r>
          <w:hyperlink w:anchor="_Toc149557237" w:history="1">
            <w:r w:rsidR="00A5151F" w:rsidRPr="0003390A">
              <w:rPr>
                <w:rStyle w:val="-"/>
                <w:rFonts w:cstheme="minorHAnsi"/>
                <w:noProof/>
                <w:lang w:val="en-US"/>
              </w:rPr>
              <w:t>Εγκατάσταση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_Toc149557237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w:t>
            </w:r>
            <w:r w:rsidR="00A5151F" w:rsidRPr="0003390A">
              <w:rPr>
                <w:rFonts w:cstheme="minorHAnsi"/>
                <w:noProof/>
                <w:webHidden/>
              </w:rPr>
              <w:fldChar w:fldCharType="end"/>
            </w:r>
          </w:hyperlink>
        </w:p>
        <w:p w14:paraId="6441798D" w14:textId="3C409640" w:rsidR="00A5151F" w:rsidRPr="0003390A" w:rsidRDefault="00000000">
          <w:pPr>
            <w:pStyle w:val="20"/>
            <w:tabs>
              <w:tab w:val="right" w:pos="9620"/>
            </w:tabs>
            <w:rPr>
              <w:rFonts w:cstheme="minorHAnsi"/>
              <w:noProof/>
              <w:kern w:val="2"/>
              <w:lang w:eastAsia="el-GR"/>
              <w14:ligatures w14:val="standardContextual"/>
            </w:rPr>
          </w:pPr>
          <w:hyperlink w:anchor="_Toc149557238" w:history="1">
            <w:r w:rsidR="00A5151F" w:rsidRPr="0003390A">
              <w:rPr>
                <w:rStyle w:val="-"/>
                <w:rFonts w:cstheme="minorHAnsi"/>
                <w:noProof/>
              </w:rPr>
              <w:t>Εντοπισμός</w:t>
            </w:r>
            <w:r w:rsidR="00A5151F" w:rsidRPr="0003390A">
              <w:rPr>
                <w:rStyle w:val="-"/>
                <w:rFonts w:cstheme="minorHAnsi"/>
                <w:noProof/>
                <w:lang w:val="en-US"/>
              </w:rPr>
              <w:t xml:space="preserve"> </w:t>
            </w:r>
            <w:r w:rsidR="00A5151F" w:rsidRPr="0003390A">
              <w:rPr>
                <w:rStyle w:val="-"/>
                <w:rFonts w:cstheme="minorHAnsi"/>
                <w:noProof/>
              </w:rPr>
              <w:t>του</w:t>
            </w:r>
            <w:r w:rsidR="00A5151F" w:rsidRPr="0003390A">
              <w:rPr>
                <w:rStyle w:val="-"/>
                <w:rFonts w:cstheme="minorHAnsi"/>
                <w:noProof/>
                <w:lang w:val="en-US"/>
              </w:rPr>
              <w:t xml:space="preserve"> </w:t>
            </w:r>
            <w:r w:rsidR="00A5151F" w:rsidRPr="0003390A">
              <w:rPr>
                <w:rStyle w:val="-"/>
                <w:rFonts w:cstheme="minorHAnsi"/>
                <w:noProof/>
              </w:rPr>
              <w:t>Προσθέτου</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_Toc149557238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2</w:t>
            </w:r>
            <w:r w:rsidR="00A5151F" w:rsidRPr="0003390A">
              <w:rPr>
                <w:rFonts w:cstheme="minorHAnsi"/>
                <w:noProof/>
                <w:webHidden/>
              </w:rPr>
              <w:fldChar w:fldCharType="end"/>
            </w:r>
          </w:hyperlink>
        </w:p>
        <w:p w14:paraId="3EE11201" w14:textId="23C4B81F" w:rsidR="00A5151F" w:rsidRPr="0003390A" w:rsidRDefault="00000000">
          <w:pPr>
            <w:pStyle w:val="20"/>
            <w:tabs>
              <w:tab w:val="right" w:pos="9620"/>
            </w:tabs>
            <w:rPr>
              <w:rFonts w:cstheme="minorHAnsi"/>
              <w:noProof/>
              <w:kern w:val="2"/>
              <w:lang w:eastAsia="el-GR"/>
              <w14:ligatures w14:val="standardContextual"/>
            </w:rPr>
          </w:pPr>
          <w:hyperlink w:anchor="_Toc149557239" w:history="1">
            <w:r w:rsidR="00A5151F" w:rsidRPr="0003390A">
              <w:rPr>
                <w:rStyle w:val="-"/>
                <w:rFonts w:cstheme="minorHAnsi"/>
                <w:noProof/>
              </w:rPr>
              <w:t>Ορατότητα και Πρόσβαση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_Toc149557239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2</w:t>
            </w:r>
            <w:r w:rsidR="00A5151F" w:rsidRPr="0003390A">
              <w:rPr>
                <w:rFonts w:cstheme="minorHAnsi"/>
                <w:noProof/>
                <w:webHidden/>
              </w:rPr>
              <w:fldChar w:fldCharType="end"/>
            </w:r>
          </w:hyperlink>
        </w:p>
        <w:p w14:paraId="5B7C8CE6" w14:textId="779A320E" w:rsidR="00A5151F" w:rsidRPr="0003390A" w:rsidRDefault="00000000">
          <w:pPr>
            <w:pStyle w:val="20"/>
            <w:tabs>
              <w:tab w:val="right" w:pos="9620"/>
            </w:tabs>
            <w:rPr>
              <w:rFonts w:cstheme="minorHAnsi"/>
              <w:noProof/>
              <w:kern w:val="2"/>
              <w:lang w:eastAsia="el-GR"/>
              <w14:ligatures w14:val="standardContextual"/>
            </w:rPr>
          </w:pPr>
          <w:hyperlink w:anchor="_Toc149557240" w:history="1">
            <w:r w:rsidR="00A5151F" w:rsidRPr="0003390A">
              <w:rPr>
                <w:rStyle w:val="-"/>
                <w:rFonts w:cstheme="minorHAnsi"/>
                <w:noProof/>
              </w:rPr>
              <w:t>Επισκόπηση Λειτουργιών</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_Toc149557240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4</w:t>
            </w:r>
            <w:r w:rsidR="00A5151F" w:rsidRPr="0003390A">
              <w:rPr>
                <w:rFonts w:cstheme="minorHAnsi"/>
                <w:noProof/>
                <w:webHidden/>
              </w:rPr>
              <w:fldChar w:fldCharType="end"/>
            </w:r>
          </w:hyperlink>
        </w:p>
        <w:p w14:paraId="543639E8" w14:textId="2494F386" w:rsidR="00A5151F" w:rsidRPr="0003390A" w:rsidRDefault="00000000">
          <w:pPr>
            <w:pStyle w:val="20"/>
            <w:tabs>
              <w:tab w:val="right" w:pos="9620"/>
            </w:tabs>
            <w:rPr>
              <w:rFonts w:cstheme="minorHAnsi"/>
              <w:noProof/>
              <w:kern w:val="2"/>
              <w:lang w:eastAsia="el-GR"/>
              <w14:ligatures w14:val="standardContextual"/>
            </w:rPr>
          </w:pPr>
          <w:hyperlink w:anchor="_Toc149557241" w:history="1">
            <w:r w:rsidR="00A5151F" w:rsidRPr="0003390A">
              <w:rPr>
                <w:rStyle w:val="-"/>
                <w:rFonts w:cstheme="minorHAnsi"/>
                <w:noProof/>
              </w:rPr>
              <w:t>Γενικές μετρήσεις</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_Toc149557241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6</w:t>
            </w:r>
            <w:r w:rsidR="00A5151F" w:rsidRPr="0003390A">
              <w:rPr>
                <w:rFonts w:cstheme="minorHAnsi"/>
                <w:noProof/>
                <w:webHidden/>
              </w:rPr>
              <w:fldChar w:fldCharType="end"/>
            </w:r>
          </w:hyperlink>
        </w:p>
        <w:p w14:paraId="3F5857C4" w14:textId="7A701211" w:rsidR="00A5151F" w:rsidRPr="0003390A" w:rsidRDefault="00000000">
          <w:pPr>
            <w:pStyle w:val="20"/>
            <w:tabs>
              <w:tab w:val="right" w:pos="9620"/>
            </w:tabs>
            <w:rPr>
              <w:rFonts w:cstheme="minorHAnsi"/>
              <w:noProof/>
              <w:kern w:val="2"/>
              <w:lang w:eastAsia="el-GR"/>
              <w14:ligatures w14:val="standardContextual"/>
            </w:rPr>
          </w:pPr>
          <w:hyperlink w:anchor="_Toc149557242" w:history="1">
            <w:r w:rsidR="00A5151F" w:rsidRPr="0003390A">
              <w:rPr>
                <w:rStyle w:val="-"/>
                <w:rFonts w:cstheme="minorHAnsi"/>
                <w:noProof/>
              </w:rPr>
              <w:t>Μετρήσεις ανά Εργαλείο</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_Toc149557242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8</w:t>
            </w:r>
            <w:r w:rsidR="00A5151F" w:rsidRPr="0003390A">
              <w:rPr>
                <w:rFonts w:cstheme="minorHAnsi"/>
                <w:noProof/>
                <w:webHidden/>
              </w:rPr>
              <w:fldChar w:fldCharType="end"/>
            </w:r>
          </w:hyperlink>
        </w:p>
        <w:p w14:paraId="1BBA5870" w14:textId="51355515" w:rsidR="00A5151F" w:rsidRPr="0003390A" w:rsidRDefault="00000000">
          <w:pPr>
            <w:pStyle w:val="20"/>
            <w:tabs>
              <w:tab w:val="right" w:pos="9620"/>
            </w:tabs>
            <w:rPr>
              <w:rFonts w:cstheme="minorHAnsi"/>
              <w:noProof/>
              <w:kern w:val="2"/>
              <w:lang w:eastAsia="el-GR"/>
              <w14:ligatures w14:val="standardContextual"/>
            </w:rPr>
          </w:pPr>
          <w:hyperlink w:anchor="_Toc149557244" w:history="1">
            <w:r w:rsidR="00A5151F" w:rsidRPr="0003390A">
              <w:rPr>
                <w:rStyle w:val="-"/>
                <w:rFonts w:cstheme="minorHAnsi"/>
                <w:noProof/>
              </w:rPr>
              <w:t xml:space="preserve">Μέτρήσεις </w:t>
            </w:r>
            <w:r w:rsidR="00A5151F" w:rsidRPr="0003390A">
              <w:rPr>
                <w:rStyle w:val="-"/>
                <w:rFonts w:cstheme="minorHAnsi"/>
                <w:noProof/>
                <w:lang w:val="en-US"/>
              </w:rPr>
              <w:t>Forum</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_Toc149557244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12</w:t>
            </w:r>
            <w:r w:rsidR="00A5151F" w:rsidRPr="0003390A">
              <w:rPr>
                <w:rFonts w:cstheme="minorHAnsi"/>
                <w:noProof/>
                <w:webHidden/>
              </w:rPr>
              <w:fldChar w:fldCharType="end"/>
            </w:r>
          </w:hyperlink>
        </w:p>
        <w:p w14:paraId="56DF7FC7" w14:textId="79DDBE5D" w:rsidR="00A5151F" w:rsidRPr="0003390A" w:rsidRDefault="00000000">
          <w:pPr>
            <w:pStyle w:val="20"/>
            <w:tabs>
              <w:tab w:val="right" w:pos="9620"/>
            </w:tabs>
            <w:rPr>
              <w:rFonts w:cstheme="minorHAnsi"/>
              <w:noProof/>
              <w:kern w:val="2"/>
              <w:lang w:eastAsia="el-GR"/>
              <w14:ligatures w14:val="standardContextual"/>
            </w:rPr>
          </w:pPr>
          <w:hyperlink w:anchor="_Toc149557245" w:history="1">
            <w:r w:rsidR="00A5151F" w:rsidRPr="0003390A">
              <w:rPr>
                <w:rStyle w:val="-"/>
                <w:rFonts w:cstheme="minorHAnsi"/>
                <w:noProof/>
              </w:rPr>
              <w:t>Μετρήσεις Κουίζ</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_Toc149557245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16</w:t>
            </w:r>
            <w:r w:rsidR="00A5151F" w:rsidRPr="0003390A">
              <w:rPr>
                <w:rFonts w:cstheme="minorHAnsi"/>
                <w:noProof/>
                <w:webHidden/>
              </w:rPr>
              <w:fldChar w:fldCharType="end"/>
            </w:r>
          </w:hyperlink>
        </w:p>
        <w:p w14:paraId="7DA84488" w14:textId="3638D8E7" w:rsidR="000131CC" w:rsidRPr="0003390A" w:rsidRDefault="00061F62" w:rsidP="00A5151F">
          <w:pPr>
            <w:rPr>
              <w:rFonts w:cstheme="minorHAnsi"/>
              <w:b/>
              <w:bCs/>
              <w:color w:val="000000" w:themeColor="text1"/>
            </w:rPr>
          </w:pPr>
          <w:r w:rsidRPr="0003390A">
            <w:rPr>
              <w:rFonts w:cstheme="minorHAnsi"/>
              <w:b/>
              <w:bCs/>
              <w:color w:val="000000" w:themeColor="text1"/>
            </w:rPr>
            <w:fldChar w:fldCharType="end"/>
          </w:r>
        </w:p>
      </w:sdtContent>
    </w:sdt>
    <w:p w14:paraId="4F59561D" w14:textId="15912E42" w:rsidR="00635759" w:rsidRPr="0003390A" w:rsidRDefault="00635759" w:rsidP="001C19B7">
      <w:pPr>
        <w:jc w:val="center"/>
        <w:rPr>
          <w:rFonts w:cstheme="minorHAnsi"/>
          <w:color w:val="000000" w:themeColor="text1"/>
        </w:rPr>
      </w:pPr>
      <w:r w:rsidRPr="0003390A">
        <w:rPr>
          <w:rFonts w:cstheme="minorHAnsi"/>
          <w:color w:val="000000" w:themeColor="text1"/>
          <w:lang w:val="en-US"/>
        </w:rPr>
        <w:t>B</w:t>
      </w:r>
      <w:r w:rsidR="00C74495" w:rsidRPr="0003390A">
        <w:rPr>
          <w:rFonts w:cstheme="minorHAnsi"/>
          <w:color w:val="000000" w:themeColor="text1"/>
          <w:lang w:val="en-US"/>
        </w:rPr>
        <w:t>LOCK</w:t>
      </w:r>
      <w:r w:rsidRPr="0003390A">
        <w:rPr>
          <w:rFonts w:cstheme="minorHAnsi"/>
          <w:color w:val="000000" w:themeColor="text1"/>
        </w:rPr>
        <w:t xml:space="preserve"> </w:t>
      </w:r>
      <w:r w:rsidRPr="0003390A">
        <w:rPr>
          <w:rFonts w:cstheme="minorHAnsi"/>
          <w:color w:val="000000" w:themeColor="text1"/>
          <w:lang w:val="en-US"/>
        </w:rPr>
        <w:t>COURSE</w:t>
      </w:r>
      <w:r w:rsidRPr="0003390A">
        <w:rPr>
          <w:rFonts w:cstheme="minorHAnsi"/>
          <w:color w:val="000000" w:themeColor="text1"/>
        </w:rPr>
        <w:t xml:space="preserve"> </w:t>
      </w:r>
      <w:r w:rsidRPr="0003390A">
        <w:rPr>
          <w:rFonts w:cstheme="minorHAnsi"/>
          <w:color w:val="000000" w:themeColor="text1"/>
          <w:lang w:val="en-US"/>
        </w:rPr>
        <w:t>STATISTICS</w:t>
      </w:r>
    </w:p>
    <w:p w14:paraId="48A579CE" w14:textId="77777777" w:rsidR="00635759" w:rsidRPr="0003390A" w:rsidRDefault="00635759" w:rsidP="001C19B7">
      <w:pPr>
        <w:jc w:val="center"/>
        <w:rPr>
          <w:rFonts w:cstheme="minorHAnsi"/>
          <w:color w:val="000000" w:themeColor="text1"/>
        </w:rPr>
      </w:pPr>
    </w:p>
    <w:p w14:paraId="1831374E" w14:textId="77777777" w:rsidR="00016DB3" w:rsidRPr="0003390A" w:rsidRDefault="00016DB3" w:rsidP="00C67E6F">
      <w:pPr>
        <w:pStyle w:val="2"/>
        <w:rPr>
          <w:rFonts w:asciiTheme="minorHAnsi" w:hAnsiTheme="minorHAnsi" w:cstheme="minorHAnsi"/>
          <w:sz w:val="24"/>
          <w:szCs w:val="24"/>
        </w:rPr>
      </w:pPr>
      <w:bookmarkStart w:id="0" w:name="_Toc149557237"/>
      <w:r w:rsidRPr="0003390A">
        <w:rPr>
          <w:rFonts w:asciiTheme="minorHAnsi" w:hAnsiTheme="minorHAnsi" w:cstheme="minorHAnsi"/>
          <w:sz w:val="24"/>
          <w:szCs w:val="24"/>
        </w:rPr>
        <w:t>Εγκατάσταση</w:t>
      </w:r>
      <w:bookmarkEnd w:id="0"/>
    </w:p>
    <w:p w14:paraId="76B2A6BC" w14:textId="02E8BADC" w:rsidR="00016DB3" w:rsidRPr="0003390A" w:rsidRDefault="00016DB3" w:rsidP="00016DB3">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Για να εγκαταστήσετε το πρόσθετο, ακολουθήστε αυτά τα βήματα:</w:t>
      </w:r>
    </w:p>
    <w:p w14:paraId="564DF92C" w14:textId="77777777" w:rsidR="00016DB3" w:rsidRPr="0003390A" w:rsidRDefault="00016DB3" w:rsidP="00016DB3">
      <w:pPr>
        <w:pStyle w:val="Web"/>
        <w:numPr>
          <w:ilvl w:val="0"/>
          <w:numId w:val="67"/>
        </w:numPr>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 xml:space="preserve">Μεταβείτε στη Διαχείριση </w:t>
      </w:r>
      <w:proofErr w:type="spellStart"/>
      <w:r w:rsidRPr="0003390A">
        <w:rPr>
          <w:rFonts w:asciiTheme="minorHAnsi" w:hAnsiTheme="minorHAnsi" w:cstheme="minorHAnsi"/>
          <w:color w:val="000000" w:themeColor="text1"/>
        </w:rPr>
        <w:t>Ιστότοπου</w:t>
      </w:r>
      <w:proofErr w:type="spellEnd"/>
      <w:r w:rsidRPr="0003390A">
        <w:rPr>
          <w:rFonts w:asciiTheme="minorHAnsi" w:hAnsiTheme="minorHAnsi" w:cstheme="minorHAnsi"/>
          <w:color w:val="000000" w:themeColor="text1"/>
        </w:rPr>
        <w:t xml:space="preserve"> &gt; Εγκατάσταση Προσθέτου</w:t>
      </w:r>
    </w:p>
    <w:p w14:paraId="209202BE" w14:textId="1083FF3C" w:rsidR="00A46DAC" w:rsidRPr="0003390A" w:rsidRDefault="00016DB3" w:rsidP="00016DB3">
      <w:pPr>
        <w:pStyle w:val="breadcrumb-item"/>
        <w:numPr>
          <w:ilvl w:val="0"/>
          <w:numId w:val="67"/>
        </w:numPr>
        <w:rPr>
          <w:rFonts w:asciiTheme="minorHAnsi" w:hAnsiTheme="minorHAnsi" w:cstheme="minorHAnsi"/>
          <w:color w:val="000000" w:themeColor="text1"/>
        </w:rPr>
      </w:pPr>
      <w:r w:rsidRPr="0003390A">
        <w:rPr>
          <w:rFonts w:asciiTheme="minorHAnsi" w:eastAsiaTheme="minorEastAsia" w:hAnsiTheme="minorHAnsi" w:cstheme="minorHAnsi"/>
          <w:color w:val="000000" w:themeColor="text1"/>
          <w:lang w:eastAsia="ja-JP"/>
        </w:rPr>
        <w:t xml:space="preserve">Επιλέξτε το αρχείο </w:t>
      </w:r>
      <w:r w:rsidRPr="0003390A">
        <w:rPr>
          <w:rFonts w:asciiTheme="minorHAnsi" w:eastAsiaTheme="minorEastAsia" w:hAnsiTheme="minorHAnsi" w:cstheme="minorHAnsi"/>
          <w:color w:val="000000" w:themeColor="text1"/>
          <w:lang w:val="en-US" w:eastAsia="ja-JP"/>
        </w:rPr>
        <w:t>zip</w:t>
      </w:r>
      <w:r w:rsidRPr="0003390A">
        <w:rPr>
          <w:rFonts w:asciiTheme="minorHAnsi" w:eastAsiaTheme="minorEastAsia" w:hAnsiTheme="minorHAnsi" w:cstheme="minorHAnsi"/>
          <w:color w:val="000000" w:themeColor="text1"/>
          <w:lang w:eastAsia="ja-JP"/>
        </w:rPr>
        <w:t xml:space="preserve"> και ανεβάστε το.</w:t>
      </w:r>
      <w:r w:rsidR="00A46DAC" w:rsidRPr="0003390A">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03390A" w:rsidRDefault="00635759" w:rsidP="001C19B7">
      <w:pPr>
        <w:rPr>
          <w:rFonts w:cstheme="minorHAnsi"/>
          <w:color w:val="000000" w:themeColor="text1"/>
        </w:rPr>
      </w:pPr>
    </w:p>
    <w:p w14:paraId="79CC6AB3" w14:textId="77777777" w:rsidR="00C74495" w:rsidRPr="0003390A" w:rsidRDefault="00C74495" w:rsidP="001C19B7">
      <w:pPr>
        <w:rPr>
          <w:rFonts w:cstheme="minorHAnsi"/>
          <w:color w:val="000000" w:themeColor="text1"/>
        </w:rPr>
      </w:pPr>
    </w:p>
    <w:p w14:paraId="0563D5CE" w14:textId="77777777" w:rsidR="00C74495" w:rsidRPr="0003390A" w:rsidRDefault="00C74495" w:rsidP="001C19B7">
      <w:pPr>
        <w:rPr>
          <w:rFonts w:cstheme="minorHAnsi"/>
          <w:color w:val="000000" w:themeColor="text1"/>
        </w:rPr>
      </w:pPr>
    </w:p>
    <w:p w14:paraId="4CF12D96" w14:textId="77777777" w:rsidR="00C74495" w:rsidRPr="0003390A" w:rsidRDefault="00C74495" w:rsidP="001C19B7">
      <w:pPr>
        <w:rPr>
          <w:rFonts w:cstheme="minorHAnsi"/>
          <w:color w:val="000000" w:themeColor="text1"/>
        </w:rPr>
      </w:pPr>
    </w:p>
    <w:p w14:paraId="7239EC54" w14:textId="77777777" w:rsidR="00016DB3" w:rsidRPr="0003390A" w:rsidRDefault="00016DB3" w:rsidP="00C67E6F">
      <w:pPr>
        <w:pStyle w:val="2"/>
        <w:rPr>
          <w:rFonts w:asciiTheme="minorHAnsi" w:hAnsiTheme="minorHAnsi" w:cstheme="minorHAnsi"/>
          <w:sz w:val="24"/>
          <w:szCs w:val="24"/>
        </w:rPr>
      </w:pPr>
      <w:r w:rsidRPr="0003390A">
        <w:rPr>
          <w:rFonts w:asciiTheme="minorHAnsi" w:hAnsiTheme="minorHAnsi" w:cstheme="minorHAnsi"/>
          <w:sz w:val="24"/>
          <w:szCs w:val="24"/>
        </w:rPr>
        <w:lastRenderedPageBreak/>
        <w:t xml:space="preserve"> </w:t>
      </w:r>
      <w:bookmarkStart w:id="1" w:name="_Toc149557238"/>
      <w:r w:rsidRPr="0003390A">
        <w:rPr>
          <w:rFonts w:asciiTheme="minorHAnsi" w:hAnsiTheme="minorHAnsi" w:cstheme="minorHAnsi"/>
          <w:sz w:val="24"/>
          <w:szCs w:val="24"/>
        </w:rPr>
        <w:t>Εντοπισμός</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του</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Προσθέτου</w:t>
      </w:r>
      <w:bookmarkEnd w:id="1"/>
    </w:p>
    <w:p w14:paraId="2978FB32" w14:textId="77777777" w:rsidR="00016DB3" w:rsidRPr="0003390A" w:rsidRDefault="00016DB3" w:rsidP="00016DB3">
      <w:pPr>
        <w:numPr>
          <w:ilvl w:val="0"/>
          <w:numId w:val="59"/>
        </w:numPr>
        <w:spacing w:before="0" w:after="0" w:line="240" w:lineRule="auto"/>
        <w:rPr>
          <w:rFonts w:cstheme="minorHAnsi"/>
          <w:color w:val="000000" w:themeColor="text1"/>
        </w:rPr>
      </w:pPr>
      <w:r w:rsidRPr="0003390A">
        <w:rPr>
          <w:rFonts w:eastAsiaTheme="majorEastAsia" w:cstheme="minorHAnsi"/>
          <w:color w:val="000000" w:themeColor="text1"/>
        </w:rPr>
        <w:t xml:space="preserve">Μεταβείτε στη Διαχείριση </w:t>
      </w:r>
      <w:proofErr w:type="spellStart"/>
      <w:r w:rsidRPr="0003390A">
        <w:rPr>
          <w:rFonts w:eastAsiaTheme="majorEastAsia" w:cstheme="minorHAnsi"/>
          <w:color w:val="000000" w:themeColor="text1"/>
        </w:rPr>
        <w:t>Ιστότοπου</w:t>
      </w:r>
      <w:proofErr w:type="spellEnd"/>
      <w:r w:rsidRPr="0003390A">
        <w:rPr>
          <w:rFonts w:eastAsiaTheme="majorEastAsia" w:cstheme="minorHAnsi"/>
          <w:color w:val="000000" w:themeColor="text1"/>
        </w:rPr>
        <w:t xml:space="preserve"> &gt; Διαχείριση Μαθημάτων και Κατηγοριών.</w:t>
      </w:r>
    </w:p>
    <w:p w14:paraId="2A85220E" w14:textId="6A6E6DD9" w:rsidR="00A46DAC" w:rsidRPr="0003390A" w:rsidRDefault="00016DB3" w:rsidP="00016DB3">
      <w:pPr>
        <w:numPr>
          <w:ilvl w:val="0"/>
          <w:numId w:val="59"/>
        </w:numPr>
        <w:spacing w:before="0" w:after="0" w:line="240" w:lineRule="auto"/>
        <w:rPr>
          <w:rFonts w:cstheme="minorHAnsi"/>
          <w:color w:val="000000" w:themeColor="text1"/>
        </w:rPr>
      </w:pPr>
      <w:r w:rsidRPr="0003390A">
        <w:rPr>
          <w:rFonts w:cstheme="minorHAnsi"/>
          <w:color w:val="000000" w:themeColor="text1"/>
        </w:rPr>
        <w:t>Το πρόσθετο θα εμφανίζεται στο δεξί πλαίσιο ως πλαίσιο.</w:t>
      </w:r>
    </w:p>
    <w:p w14:paraId="460AE1CC" w14:textId="50784FD9" w:rsidR="00A46DAC" w:rsidRPr="0003390A" w:rsidRDefault="00A46DAC" w:rsidP="001C19B7">
      <w:pPr>
        <w:pStyle w:val="breadcrumb-item"/>
        <w:rPr>
          <w:rFonts w:asciiTheme="minorHAnsi" w:hAnsiTheme="minorHAnsi" w:cstheme="minorHAnsi"/>
          <w:color w:val="000000" w:themeColor="text1"/>
          <w:lang w:val="en-US"/>
        </w:rPr>
      </w:pPr>
      <w:r w:rsidRPr="0003390A">
        <w:rPr>
          <w:rFonts w:asciiTheme="minorHAnsi" w:hAnsiTheme="minorHAnsi" w:cstheme="minorHAnsi"/>
          <w:noProof/>
          <w:color w:val="000000" w:themeColor="text1"/>
          <w:lang w:val="en-US"/>
        </w:rPr>
        <w:drawing>
          <wp:inline distT="0" distB="0" distL="0" distR="0" wp14:anchorId="329C0CBA" wp14:editId="23FDDA57">
            <wp:extent cx="5528684" cy="2778740"/>
            <wp:effectExtent l="0" t="0" r="0" b="3175"/>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541327" cy="2785094"/>
                    </a:xfrm>
                    <a:prstGeom prst="rect">
                      <a:avLst/>
                    </a:prstGeom>
                  </pic:spPr>
                </pic:pic>
              </a:graphicData>
            </a:graphic>
          </wp:inline>
        </w:drawing>
      </w:r>
    </w:p>
    <w:p w14:paraId="484A6C3A" w14:textId="77777777" w:rsidR="00A46DAC" w:rsidRPr="0003390A" w:rsidRDefault="00A46DAC" w:rsidP="001C19B7">
      <w:pPr>
        <w:rPr>
          <w:rFonts w:cstheme="minorHAnsi"/>
          <w:color w:val="000000" w:themeColor="text1"/>
          <w:lang w:val="en-US"/>
        </w:rPr>
      </w:pPr>
    </w:p>
    <w:p w14:paraId="1BB825AF" w14:textId="77777777" w:rsidR="00016DB3" w:rsidRPr="0003390A" w:rsidRDefault="00016DB3" w:rsidP="00C67E6F">
      <w:pPr>
        <w:pStyle w:val="2"/>
        <w:rPr>
          <w:rFonts w:asciiTheme="minorHAnsi" w:hAnsiTheme="minorHAnsi" w:cstheme="minorHAnsi"/>
          <w:sz w:val="24"/>
          <w:szCs w:val="24"/>
        </w:rPr>
      </w:pPr>
      <w:bookmarkStart w:id="2" w:name="_Toc149557239"/>
      <w:r w:rsidRPr="0003390A">
        <w:rPr>
          <w:rFonts w:asciiTheme="minorHAnsi" w:hAnsiTheme="minorHAnsi" w:cstheme="minorHAnsi"/>
          <w:sz w:val="24"/>
          <w:szCs w:val="24"/>
        </w:rPr>
        <w:t>Ορατότητα και Πρόσβαση</w:t>
      </w:r>
      <w:bookmarkEnd w:id="2"/>
    </w:p>
    <w:p w14:paraId="067DC3DE" w14:textId="599FAB42" w:rsidR="00016DB3" w:rsidRPr="0003390A"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πρόσθετο μπλοκ είναι </w:t>
      </w:r>
      <w:proofErr w:type="spellStart"/>
      <w:r w:rsidRPr="0003390A">
        <w:rPr>
          <w:rFonts w:eastAsiaTheme="majorEastAsia" w:cstheme="minorHAnsi"/>
          <w:color w:val="000000" w:themeColor="text1"/>
        </w:rPr>
        <w:t>προσβάσιμο</w:t>
      </w:r>
      <w:proofErr w:type="spellEnd"/>
      <w:r w:rsidRPr="0003390A">
        <w:rPr>
          <w:rFonts w:eastAsiaTheme="majorEastAsia" w:cstheme="minorHAnsi"/>
          <w:color w:val="000000" w:themeColor="text1"/>
        </w:rPr>
        <w:t xml:space="preserve"> σε χρήστες με ρόλους διαχειριστή, διαχειριστή μαθημάτων, εκπαιδευτή και εκπαιδευτή προσθέτου επεξεργασίας. </w:t>
      </w:r>
      <w:r w:rsidR="00F713D0" w:rsidRPr="0003390A">
        <w:rPr>
          <w:rFonts w:eastAsiaTheme="majorEastAsia" w:cstheme="minorHAnsi"/>
          <w:color w:val="000000" w:themeColor="text1"/>
        </w:rPr>
        <w:t>Το πρόσθετο εμφανίζει στατιστικά σε κάθε μάθημα το οποίο είναι εγκατεστημένο και αν έχει επιλεχθεί από τις ρυθμίσεις του πρόσθετου η δυνατότητα το μάθημα να υπολογίσει στατιστικά.</w:t>
      </w:r>
      <w:r w:rsidRPr="0003390A">
        <w:rPr>
          <w:rFonts w:eastAsiaTheme="majorEastAsia" w:cstheme="minorHAnsi"/>
          <w:color w:val="000000" w:themeColor="text1"/>
        </w:rPr>
        <w:t xml:space="preserve"> </w:t>
      </w:r>
    </w:p>
    <w:p w14:paraId="64050DC0" w14:textId="31B7F193" w:rsidR="00F713D0" w:rsidRPr="0003390A" w:rsidRDefault="00F713D0" w:rsidP="00016DB3">
      <w:pPr>
        <w:rPr>
          <w:rFonts w:eastAsiaTheme="majorEastAsia" w:cstheme="minorHAnsi"/>
          <w:color w:val="000000" w:themeColor="text1"/>
          <w:lang w:val="en-US"/>
        </w:rPr>
      </w:pPr>
      <w:r w:rsidRPr="0003390A">
        <w:rPr>
          <w:rFonts w:cstheme="minorHAnsi"/>
          <w:noProof/>
        </w:rPr>
        <w:drawing>
          <wp:inline distT="0" distB="0" distL="0" distR="0" wp14:anchorId="78BB5330" wp14:editId="040EAC0E">
            <wp:extent cx="5659661" cy="2341442"/>
            <wp:effectExtent l="0" t="0" r="0" b="1905"/>
            <wp:docPr id="15429825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2555" name=""/>
                    <pic:cNvPicPr/>
                  </pic:nvPicPr>
                  <pic:blipFill>
                    <a:blip r:embed="rId13"/>
                    <a:stretch>
                      <a:fillRect/>
                    </a:stretch>
                  </pic:blipFill>
                  <pic:spPr>
                    <a:xfrm>
                      <a:off x="0" y="0"/>
                      <a:ext cx="5672006" cy="2346549"/>
                    </a:xfrm>
                    <a:prstGeom prst="rect">
                      <a:avLst/>
                    </a:prstGeom>
                  </pic:spPr>
                </pic:pic>
              </a:graphicData>
            </a:graphic>
          </wp:inline>
        </w:drawing>
      </w:r>
    </w:p>
    <w:p w14:paraId="589C92D6" w14:textId="53A94C7E" w:rsidR="00F713D0" w:rsidRPr="0003390A" w:rsidRDefault="00336EA4" w:rsidP="00016DB3">
      <w:pPr>
        <w:rPr>
          <w:rFonts w:eastAsiaTheme="majorEastAsia" w:cstheme="minorHAnsi"/>
          <w:color w:val="000000" w:themeColor="text1"/>
        </w:rPr>
      </w:pPr>
      <w:r w:rsidRPr="0003390A">
        <w:rPr>
          <w:rFonts w:eastAsiaTheme="majorEastAsia" w:cstheme="minorHAnsi"/>
          <w:color w:val="000000" w:themeColor="text1"/>
        </w:rPr>
        <w:lastRenderedPageBreak/>
        <w:t>Μετά την εγκατάστασή, οι διαχειριστές και οι καθηγητές μπορούν να δούνε στατιστικά για κάθε μάθημα που έχει καθοριστεί από τον διαχειριστή στις ρυθμίσεις του πρόσθετου.</w:t>
      </w:r>
      <w:r w:rsidR="00F713D0" w:rsidRPr="0003390A">
        <w:rPr>
          <w:rFonts w:cstheme="minorHAnsi"/>
          <w:noProof/>
        </w:rPr>
        <w:drawing>
          <wp:inline distT="0" distB="0" distL="0" distR="0" wp14:anchorId="2D0B4E1A" wp14:editId="732DDDC8">
            <wp:extent cx="6206994" cy="1784108"/>
            <wp:effectExtent l="0" t="0" r="3810" b="6985"/>
            <wp:docPr id="17649334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3469" name=""/>
                    <pic:cNvPicPr/>
                  </pic:nvPicPr>
                  <pic:blipFill>
                    <a:blip r:embed="rId14"/>
                    <a:stretch>
                      <a:fillRect/>
                    </a:stretch>
                  </pic:blipFill>
                  <pic:spPr>
                    <a:xfrm>
                      <a:off x="0" y="0"/>
                      <a:ext cx="6245714" cy="1795237"/>
                    </a:xfrm>
                    <a:prstGeom prst="rect">
                      <a:avLst/>
                    </a:prstGeom>
                  </pic:spPr>
                </pic:pic>
              </a:graphicData>
            </a:graphic>
          </wp:inline>
        </w:drawing>
      </w:r>
    </w:p>
    <w:p w14:paraId="4078EEC2" w14:textId="13280384" w:rsidR="00EB7FDA" w:rsidRDefault="00EB7FDA" w:rsidP="00016DB3">
      <w:pPr>
        <w:rPr>
          <w:rFonts w:eastAsiaTheme="majorEastAsia" w:cstheme="minorHAnsi"/>
          <w:color w:val="000000" w:themeColor="text1"/>
        </w:rPr>
      </w:pPr>
      <w:r w:rsidRPr="0003390A">
        <w:rPr>
          <w:rFonts w:eastAsiaTheme="majorEastAsia" w:cstheme="minorHAnsi"/>
          <w:color w:val="000000" w:themeColor="text1"/>
        </w:rPr>
        <w:t>Επιλογή Μαθημάτων από για υπολογισμό στατιστικών μετρήσεων.</w:t>
      </w:r>
    </w:p>
    <w:p w14:paraId="4388D839" w14:textId="77777777" w:rsidR="00382554" w:rsidRPr="00382554" w:rsidRDefault="00382554" w:rsidP="00382554">
      <w:pPr>
        <w:rPr>
          <w:rFonts w:eastAsiaTheme="majorEastAsia" w:cstheme="minorHAnsi"/>
          <w:color w:val="000000" w:themeColor="text1"/>
        </w:rPr>
      </w:pPr>
      <w:r w:rsidRPr="00382554">
        <w:rPr>
          <w:rFonts w:eastAsiaTheme="majorEastAsia" w:cstheme="minorHAnsi"/>
          <w:color w:val="000000" w:themeColor="text1"/>
        </w:rPr>
        <w:t>Στήλες του πίνακα δεδομένων:</w:t>
      </w:r>
    </w:p>
    <w:p w14:paraId="73DBD247"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Τίτλος Μαθήματος,</w:t>
      </w:r>
    </w:p>
    <w:p w14:paraId="531EEA3F"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 xml:space="preserve">ID Μαθήματος (το αναγνωριστικό από τον πίνακα </w:t>
      </w:r>
      <w:proofErr w:type="spellStart"/>
      <w:r w:rsidRPr="006177F7">
        <w:rPr>
          <w:rFonts w:eastAsiaTheme="majorEastAsia" w:cstheme="minorHAnsi"/>
          <w:color w:val="000000" w:themeColor="text1"/>
        </w:rPr>
        <w:t>mdl_course</w:t>
      </w:r>
      <w:proofErr w:type="spellEnd"/>
      <w:r w:rsidRPr="006177F7">
        <w:rPr>
          <w:rFonts w:eastAsiaTheme="majorEastAsia" w:cstheme="minorHAnsi"/>
          <w:color w:val="000000" w:themeColor="text1"/>
        </w:rPr>
        <w:t>),</w:t>
      </w:r>
    </w:p>
    <w:p w14:paraId="640D67D9" w14:textId="4C928A74"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Εγγεγραμμένοι Χρήστες, (χρήστες που έχουν εγγραφεί στο μάθημα),</w:t>
      </w:r>
    </w:p>
    <w:p w14:paraId="7155DE6C"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Ενέργεια (Η επιλογή για μέτρηση ή μη ενός μαθήματος)</w:t>
      </w:r>
    </w:p>
    <w:p w14:paraId="0642D956" w14:textId="77777777" w:rsidR="00382554" w:rsidRPr="00382554" w:rsidRDefault="00382554" w:rsidP="00382554">
      <w:pPr>
        <w:rPr>
          <w:rFonts w:eastAsiaTheme="majorEastAsia" w:cstheme="minorHAnsi"/>
          <w:color w:val="000000" w:themeColor="text1"/>
        </w:rPr>
      </w:pPr>
      <w:r w:rsidRPr="00382554">
        <w:rPr>
          <w:rFonts w:eastAsiaTheme="majorEastAsia" w:cstheme="minorHAnsi"/>
          <w:color w:val="000000" w:themeColor="text1"/>
        </w:rPr>
        <w:t>** Οι πρώτη και η τελευταία στήλη δεν έχουν επιλογή φίλτρου.</w:t>
      </w:r>
    </w:p>
    <w:p w14:paraId="28B542FC" w14:textId="4D9874B5" w:rsidR="00382554" w:rsidRPr="00E55AE6" w:rsidRDefault="00382554" w:rsidP="00382554">
      <w:pPr>
        <w:rPr>
          <w:rFonts w:eastAsiaTheme="majorEastAsia" w:cstheme="minorHAnsi"/>
          <w:color w:val="000000" w:themeColor="text1"/>
        </w:rPr>
      </w:pPr>
      <w:r w:rsidRPr="00382554">
        <w:rPr>
          <w:rFonts w:eastAsiaTheme="majorEastAsia" w:cstheme="minorHAnsi"/>
          <w:color w:val="000000" w:themeColor="text1"/>
        </w:rPr>
        <w:t>** Ο χρήστης μπορεί να ταξινομήσει τη στήλη Ενέργεια, αλλά μπορεί να χρειαστεί ανανέωση της σελίδας.</w:t>
      </w:r>
    </w:p>
    <w:p w14:paraId="6AD31993" w14:textId="5B2D8B22" w:rsidR="000845D0" w:rsidRPr="0003390A" w:rsidRDefault="00382554" w:rsidP="000845D0">
      <w:pPr>
        <w:rPr>
          <w:rFonts w:eastAsiaTheme="majorEastAsia" w:cstheme="minorHAnsi"/>
          <w:color w:val="000000" w:themeColor="text1"/>
        </w:rPr>
      </w:pPr>
      <w:r>
        <w:rPr>
          <w:noProof/>
        </w:rPr>
        <w:drawing>
          <wp:inline distT="0" distB="0" distL="0" distR="0" wp14:anchorId="7D3F8C29" wp14:editId="6481ED69">
            <wp:extent cx="6115050" cy="2879090"/>
            <wp:effectExtent l="0" t="0" r="0" b="0"/>
            <wp:docPr id="16401225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22589" name=""/>
                    <pic:cNvPicPr/>
                  </pic:nvPicPr>
                  <pic:blipFill>
                    <a:blip r:embed="rId15"/>
                    <a:stretch>
                      <a:fillRect/>
                    </a:stretch>
                  </pic:blipFill>
                  <pic:spPr>
                    <a:xfrm>
                      <a:off x="0" y="0"/>
                      <a:ext cx="6115050" cy="2879090"/>
                    </a:xfrm>
                    <a:prstGeom prst="rect">
                      <a:avLst/>
                    </a:prstGeom>
                  </pic:spPr>
                </pic:pic>
              </a:graphicData>
            </a:graphic>
          </wp:inline>
        </w:drawing>
      </w:r>
      <w:r w:rsidR="00016DB3" w:rsidRPr="0003390A">
        <w:rPr>
          <w:rFonts w:eastAsiaTheme="majorEastAsia" w:cstheme="minorHAnsi"/>
          <w:color w:val="000000" w:themeColor="text1"/>
        </w:rPr>
        <w:t xml:space="preserve"> </w:t>
      </w:r>
      <w:r w:rsidR="000845D0" w:rsidRPr="0003390A">
        <w:rPr>
          <w:rFonts w:eastAsiaTheme="majorEastAsia" w:cstheme="minorHAnsi"/>
          <w:color w:val="000000" w:themeColor="text1"/>
        </w:rPr>
        <w:t xml:space="preserve">• Σε αυτό το παράδειγμα, ο διαχειριστής έχει ενεργοποιήσει 2 μαθήματα για τη δημιουργία στατιστικών. Αυτά τα δύο μαθήματα θα επιλεγούν από την προγραμματισμένη εργασία και θα προσπαθήσουν να βρουν στατιστικά για όλους τους χρήστες που είναι εγγεγραμμένοι σε αυτά τα δύο μαθήματα. Σε περίπτωση που το πρόσθετο είναι εγκατεστημένο σε ένα μάθημα που δεν έχει οριστεί για τη μέτρηση στατιστικών στη σελίδα ρυθμίσεων, το μάθημα θα εμφανίσει 0 αποτελέσματα. </w:t>
      </w:r>
    </w:p>
    <w:p w14:paraId="5B7F7467" w14:textId="77777777" w:rsidR="000845D0" w:rsidRPr="0003390A" w:rsidRDefault="000845D0" w:rsidP="000845D0">
      <w:pPr>
        <w:rPr>
          <w:rFonts w:eastAsiaTheme="majorEastAsia" w:cstheme="minorHAnsi"/>
          <w:color w:val="000000" w:themeColor="text1"/>
        </w:rPr>
      </w:pPr>
      <w:r w:rsidRPr="0003390A">
        <w:rPr>
          <w:rFonts w:eastAsiaTheme="majorEastAsia" w:cstheme="minorHAnsi"/>
          <w:b/>
          <w:bCs/>
          <w:color w:val="000000" w:themeColor="text1"/>
        </w:rPr>
        <w:lastRenderedPageBreak/>
        <w:t xml:space="preserve">** </w:t>
      </w:r>
      <w:r w:rsidRPr="0003390A">
        <w:rPr>
          <w:rFonts w:eastAsiaTheme="majorEastAsia" w:cstheme="minorHAnsi"/>
          <w:b/>
          <w:bCs/>
          <w:i/>
          <w:iCs/>
          <w:color w:val="000000" w:themeColor="text1"/>
        </w:rPr>
        <w:t>Η πρώτη εκτέλεση των στατιστικών για κάθε μάθημα θα ανακτήσει και θα αποθηκεύσει μετρήσεις από τότε που δημιουργήθηκε το μάθημα και από την πρώτη ενέργεια ενός χρήστη σε αυτό μέχρι την τελευταία ενέργειά του/της. Η δεύτερη εκτέλεση της προγραμματισμένης εργασίας και κάθε επόμενη ελέγχει την τελευταία ενέργεια κάθε εγγεγραμμένου χρήστη στο μάθημα και ξεκινά από αυτό το σημείο προσπαθώντας να βρει οποιεσδήποτε ενέργειες των χρηστών, αν υπάρχουν.</w:t>
      </w:r>
    </w:p>
    <w:p w14:paraId="77B3017C" w14:textId="07BF9338" w:rsidR="00016DB3" w:rsidRPr="0003390A" w:rsidRDefault="00016DB3" w:rsidP="000845D0">
      <w:pPr>
        <w:rPr>
          <w:rFonts w:eastAsiaTheme="majorEastAsia" w:cstheme="minorHAnsi"/>
          <w:color w:val="000000" w:themeColor="text1"/>
        </w:rPr>
      </w:pPr>
      <w:r w:rsidRPr="0003390A">
        <w:rPr>
          <w:rFonts w:eastAsiaTheme="majorEastAsia" w:cstheme="minorHAnsi"/>
          <w:color w:val="000000" w:themeColor="text1"/>
        </w:rPr>
        <w:t xml:space="preserve">Για τους εκπαιδευτές, το μπλοκ πρέπει να είναι εγκατεστημένο σε  μάθημα όπου έχουν δικαιώματα διδασκαλίας. </w:t>
      </w:r>
    </w:p>
    <w:p w14:paraId="62870BF7" w14:textId="1ACF0762" w:rsidR="00016DB3" w:rsidRPr="0003390A" w:rsidRDefault="00016DB3" w:rsidP="00016DB3">
      <w:pPr>
        <w:rPr>
          <w:rFonts w:cstheme="minorHAnsi"/>
          <w:color w:val="000000" w:themeColor="text1"/>
        </w:rPr>
      </w:pPr>
      <w:r w:rsidRPr="0003390A">
        <w:rPr>
          <w:rFonts w:eastAsiaTheme="majorEastAsia" w:cstheme="minorHAnsi"/>
          <w:color w:val="000000" w:themeColor="text1"/>
        </w:rPr>
        <w:t>Σημειώστε ότι οι οδηγοί για διαχειριστές και εκπαιδευτές είναι ταυτόσημοι.</w:t>
      </w:r>
    </w:p>
    <w:p w14:paraId="33E6D850" w14:textId="77777777" w:rsidR="00C67E6F" w:rsidRPr="0003390A" w:rsidRDefault="00C67E6F" w:rsidP="00016DB3">
      <w:pPr>
        <w:rPr>
          <w:rFonts w:eastAsiaTheme="majorEastAsia" w:cstheme="minorHAnsi"/>
          <w:color w:val="000000" w:themeColor="text1"/>
        </w:rPr>
      </w:pPr>
    </w:p>
    <w:p w14:paraId="3CD8D0F9" w14:textId="7E8E4B2C" w:rsidR="00016DB3" w:rsidRPr="0003390A" w:rsidRDefault="00016DB3" w:rsidP="00C67E6F">
      <w:pPr>
        <w:pStyle w:val="2"/>
        <w:rPr>
          <w:rFonts w:asciiTheme="minorHAnsi" w:hAnsiTheme="minorHAnsi" w:cstheme="minorHAnsi"/>
          <w:sz w:val="24"/>
          <w:szCs w:val="24"/>
        </w:rPr>
      </w:pPr>
      <w:bookmarkStart w:id="3" w:name="_Toc149557240"/>
      <w:r w:rsidRPr="0003390A">
        <w:rPr>
          <w:rFonts w:asciiTheme="minorHAnsi" w:hAnsiTheme="minorHAnsi" w:cstheme="minorHAnsi"/>
          <w:sz w:val="24"/>
          <w:szCs w:val="24"/>
        </w:rPr>
        <w:t>Επισκόπηση Λειτουργιών</w:t>
      </w:r>
      <w:bookmarkEnd w:id="3"/>
    </w:p>
    <w:p w14:paraId="3BCE7026" w14:textId="77777777" w:rsidR="00016DB3"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μπλοκ χρησιμοποιεί μια προγραμματισμένη εργασία που ονομάζεται 'Προ-υπολογισμός Στατιστικών από τον πίνακα </w:t>
      </w:r>
      <w:proofErr w:type="spellStart"/>
      <w:r w:rsidRPr="0003390A">
        <w:rPr>
          <w:rFonts w:eastAsiaTheme="majorEastAsia" w:cstheme="minorHAnsi"/>
          <w:color w:val="000000" w:themeColor="text1"/>
          <w:lang w:val="en-US"/>
        </w:rPr>
        <w:t>Logstore</w:t>
      </w:r>
      <w:proofErr w:type="spellEnd"/>
      <w:r w:rsidRPr="0003390A">
        <w:rPr>
          <w:rFonts w:eastAsiaTheme="majorEastAsia" w:cstheme="minorHAnsi"/>
          <w:color w:val="000000" w:themeColor="text1"/>
        </w:rPr>
        <w:t xml:space="preserve">' για να εξάγει πληροφορίες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 xml:space="preserve"> και να τις αποθηκεύσει στους δικούς του πίνακες. Ως εκ τούτου, το μπλοκ παρουσιάζει προ-υπολογισμένα δεδομένα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w:t>
      </w:r>
    </w:p>
    <w:p w14:paraId="2369C9F5" w14:textId="77777777" w:rsidR="008D695A" w:rsidRPr="008D695A" w:rsidRDefault="008D695A" w:rsidP="00016DB3">
      <w:pPr>
        <w:rPr>
          <w:rFonts w:cstheme="minorHAnsi"/>
        </w:rPr>
      </w:pPr>
      <w:r w:rsidRPr="008D695A">
        <w:rPr>
          <w:rFonts w:cstheme="minorHAnsi"/>
          <w:b/>
          <w:bCs/>
        </w:rPr>
        <w:t>Πώς υπολογίζεται ο χρόνος</w:t>
      </w:r>
      <w:r w:rsidRPr="008D695A">
        <w:rPr>
          <w:rFonts w:cstheme="minorHAnsi"/>
        </w:rPr>
        <w:t xml:space="preserve">: </w:t>
      </w:r>
    </w:p>
    <w:p w14:paraId="2355A8C0" w14:textId="5C5AD352" w:rsidR="008D695A" w:rsidRPr="008D695A" w:rsidRDefault="008D695A" w:rsidP="00016DB3">
      <w:pPr>
        <w:rPr>
          <w:rFonts w:cstheme="minorHAnsi"/>
        </w:rPr>
      </w:pPr>
      <w:r w:rsidRPr="008D695A">
        <w:rPr>
          <w:rFonts w:cstheme="minorHAnsi"/>
        </w:rPr>
        <w:t xml:space="preserve">Η προγραμματισμένη εργασία ανακτά όλες τις εισόδους δραστηριότητας του χρήστη (έναρξη συνεδριών δραστηριότητας). Για κάθε είσοδο, η εργασία προσπαθεί να εντοπίσει την επόμενη ενέργεια που πραγματοποιεί ο χρήστης μακριά από τη δραστηριότητα. Αυτή η ενέργεια καταγράφεται από το </w:t>
      </w:r>
      <w:proofErr w:type="spellStart"/>
      <w:r w:rsidRPr="008D695A">
        <w:rPr>
          <w:rFonts w:cstheme="minorHAnsi"/>
        </w:rPr>
        <w:t>logstore</w:t>
      </w:r>
      <w:proofErr w:type="spellEnd"/>
      <w:r w:rsidRPr="008D695A">
        <w:rPr>
          <w:rFonts w:cstheme="minorHAnsi"/>
        </w:rPr>
        <w:t xml:space="preserve"> και σηματοδοτεί το τέλος της συνεδρίας δραστηριότητας. Ως εκ τούτου, οι συνεδρίες δραστηριότητας μπορεί να διαρκέσουν για μεγάλα χρονικά διαστήματα. Για να διαχειριστεί αυτό, όλες οι διάρκειες των συνεδριών συγκρίνονται με την τιμή του χρόνου λήξης συνεδρίας του συστήματος.</w:t>
      </w:r>
    </w:p>
    <w:p w14:paraId="3122C945" w14:textId="542818D1" w:rsidR="008D695A" w:rsidRPr="0003390A" w:rsidRDefault="008D695A" w:rsidP="00016DB3">
      <w:pPr>
        <w:rPr>
          <w:rFonts w:eastAsiaTheme="majorEastAsia" w:cstheme="minorHAnsi"/>
          <w:color w:val="000000" w:themeColor="text1"/>
        </w:rPr>
      </w:pPr>
      <w:r>
        <w:rPr>
          <w:noProof/>
        </w:rPr>
        <w:drawing>
          <wp:inline distT="0" distB="0" distL="0" distR="0" wp14:anchorId="214CE3C4" wp14:editId="647D233A">
            <wp:extent cx="6115050" cy="2534285"/>
            <wp:effectExtent l="0" t="0" r="0" b="0"/>
            <wp:docPr id="7790468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6852" name=""/>
                    <pic:cNvPicPr/>
                  </pic:nvPicPr>
                  <pic:blipFill>
                    <a:blip r:embed="rId16"/>
                    <a:stretch>
                      <a:fillRect/>
                    </a:stretch>
                  </pic:blipFill>
                  <pic:spPr>
                    <a:xfrm>
                      <a:off x="0" y="0"/>
                      <a:ext cx="6115050" cy="2534285"/>
                    </a:xfrm>
                    <a:prstGeom prst="rect">
                      <a:avLst/>
                    </a:prstGeom>
                  </pic:spPr>
                </pic:pic>
              </a:graphicData>
            </a:graphic>
          </wp:inline>
        </w:drawing>
      </w:r>
    </w:p>
    <w:p w14:paraId="41AD792F" w14:textId="3190FD86" w:rsidR="001357DB" w:rsidRPr="0003390A" w:rsidRDefault="00016DB3" w:rsidP="00016DB3">
      <w:pPr>
        <w:rPr>
          <w:rFonts w:cstheme="minorHAnsi"/>
          <w:color w:val="000000" w:themeColor="text1"/>
        </w:rPr>
      </w:pPr>
      <w:r w:rsidRPr="0003390A">
        <w:rPr>
          <w:rFonts w:eastAsiaTheme="majorEastAsia" w:cstheme="minorHAnsi"/>
          <w:color w:val="000000" w:themeColor="text1"/>
        </w:rPr>
        <w:t xml:space="preserve"> Η εργασία είναι ρυθμισμένη να τρέχει </w:t>
      </w:r>
      <w:r w:rsidR="003630DC" w:rsidRPr="0003390A">
        <w:rPr>
          <w:rFonts w:eastAsiaTheme="majorEastAsia" w:cstheme="minorHAnsi"/>
          <w:color w:val="000000" w:themeColor="text1"/>
        </w:rPr>
        <w:t>μία φορά την ημέρα,</w:t>
      </w:r>
      <w:r w:rsidRPr="0003390A">
        <w:rPr>
          <w:rFonts w:eastAsiaTheme="majorEastAsia" w:cstheme="minorHAnsi"/>
          <w:color w:val="000000" w:themeColor="text1"/>
        </w:rPr>
        <w:t xml:space="preserve"> για να συλλέξει δεδομένα από τα αρχεία καταγραφής. Μπορείτε να τροποποιήσετε την ώρα της προγραμματισμένης εργασίας στην Διαχείριση </w:t>
      </w:r>
      <w:proofErr w:type="spellStart"/>
      <w:r w:rsidRPr="0003390A">
        <w:rPr>
          <w:rFonts w:eastAsiaTheme="majorEastAsia" w:cstheme="minorHAnsi"/>
          <w:color w:val="000000" w:themeColor="text1"/>
        </w:rPr>
        <w:t>Ιστότοπου</w:t>
      </w:r>
      <w:proofErr w:type="spellEnd"/>
      <w:r w:rsidRPr="0003390A">
        <w:rPr>
          <w:rFonts w:eastAsiaTheme="majorEastAsia" w:cstheme="minorHAnsi"/>
          <w:color w:val="000000" w:themeColor="text1"/>
        </w:rPr>
        <w:t xml:space="preserve"> &gt; </w:t>
      </w:r>
      <w:r w:rsidRPr="0003390A">
        <w:rPr>
          <w:rFonts w:eastAsiaTheme="majorEastAsia" w:cstheme="minorHAnsi"/>
          <w:color w:val="000000" w:themeColor="text1"/>
        </w:rPr>
        <w:lastRenderedPageBreak/>
        <w:t>Διακομιστής &gt; Προγραμματισμένες Εργασίες.</w:t>
      </w:r>
      <w:r w:rsidR="001357DB" w:rsidRPr="0003390A">
        <w:rPr>
          <w:rFonts w:cstheme="minorHAnsi"/>
          <w:noProof/>
          <w:color w:val="000000" w:themeColor="text1"/>
        </w:rPr>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7"/>
                    <a:stretch>
                      <a:fillRect/>
                    </a:stretch>
                  </pic:blipFill>
                  <pic:spPr>
                    <a:xfrm>
                      <a:off x="0" y="0"/>
                      <a:ext cx="6115050" cy="5763260"/>
                    </a:xfrm>
                    <a:prstGeom prst="rect">
                      <a:avLst/>
                    </a:prstGeom>
                  </pic:spPr>
                </pic:pic>
              </a:graphicData>
            </a:graphic>
          </wp:inline>
        </w:drawing>
      </w:r>
    </w:p>
    <w:p w14:paraId="028DCEB3" w14:textId="77777777" w:rsidR="00A455C1" w:rsidRPr="0003390A" w:rsidRDefault="00A455C1" w:rsidP="001C19B7">
      <w:pPr>
        <w:rPr>
          <w:rFonts w:cstheme="minorHAnsi"/>
          <w:color w:val="000000" w:themeColor="text1"/>
        </w:rPr>
      </w:pPr>
    </w:p>
    <w:p w14:paraId="753D266C" w14:textId="77777777" w:rsidR="00A455C1" w:rsidRPr="0003390A" w:rsidRDefault="00A455C1" w:rsidP="001C19B7">
      <w:pPr>
        <w:rPr>
          <w:rFonts w:cstheme="minorHAnsi"/>
          <w:color w:val="000000" w:themeColor="text1"/>
        </w:rPr>
      </w:pPr>
    </w:p>
    <w:p w14:paraId="4499ABB1" w14:textId="77777777"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eastAsiaTheme="majorEastAsia" w:hAnsiTheme="minorHAnsi" w:cstheme="minorHAnsi"/>
          <w:color w:val="000000" w:themeColor="text1"/>
        </w:rPr>
        <w:t>Δομή</w:t>
      </w:r>
    </w:p>
    <w:p w14:paraId="07FE68C8" w14:textId="00011545"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color w:val="000000" w:themeColor="text1"/>
        </w:rPr>
        <w:t>Το πρόσθετο είναι οργανωμένο σε τρία βασικά τμήματα:</w:t>
      </w:r>
    </w:p>
    <w:p w14:paraId="54BF325B" w14:textId="77777777" w:rsidR="00016DB3" w:rsidRPr="0003390A" w:rsidRDefault="00016DB3" w:rsidP="00016DB3">
      <w:pPr>
        <w:rPr>
          <w:rFonts w:cstheme="minorHAnsi"/>
          <w:color w:val="000000" w:themeColor="text1"/>
        </w:rPr>
      </w:pPr>
      <w:r w:rsidRPr="0003390A">
        <w:rPr>
          <w:rFonts w:cstheme="minorHAnsi"/>
          <w:color w:val="000000" w:themeColor="text1"/>
        </w:rPr>
        <w:t>1.</w:t>
      </w:r>
      <w:r w:rsidRPr="0003390A">
        <w:rPr>
          <w:rFonts w:cstheme="minorHAnsi"/>
          <w:color w:val="000000" w:themeColor="text1"/>
        </w:rPr>
        <w:tab/>
        <w:t>Το πρώτο τμήμα περιέχει το κύριο μενού.</w:t>
      </w:r>
    </w:p>
    <w:p w14:paraId="45FBB2E3" w14:textId="77777777" w:rsidR="00016DB3" w:rsidRPr="0003390A" w:rsidRDefault="00016DB3" w:rsidP="00016DB3">
      <w:pPr>
        <w:rPr>
          <w:rFonts w:cstheme="minorHAnsi"/>
          <w:color w:val="000000" w:themeColor="text1"/>
        </w:rPr>
      </w:pPr>
      <w:r w:rsidRPr="0003390A">
        <w:rPr>
          <w:rFonts w:cstheme="minorHAnsi"/>
          <w:color w:val="000000" w:themeColor="text1"/>
        </w:rPr>
        <w:t>2.</w:t>
      </w:r>
      <w:r w:rsidRPr="0003390A">
        <w:rPr>
          <w:rFonts w:cstheme="minorHAnsi"/>
          <w:color w:val="000000" w:themeColor="text1"/>
        </w:rPr>
        <w:tab/>
        <w:t>Το δεύτερο τμήμα περιέχει φίλτρα περιόδου.</w:t>
      </w:r>
    </w:p>
    <w:p w14:paraId="54AA98F9" w14:textId="7B1BC8F5" w:rsidR="00016DB3" w:rsidRPr="00A32410" w:rsidRDefault="00016DB3" w:rsidP="00016DB3">
      <w:pPr>
        <w:rPr>
          <w:rFonts w:cstheme="minorHAnsi"/>
          <w:color w:val="000000" w:themeColor="text1"/>
        </w:rPr>
      </w:pPr>
      <w:r w:rsidRPr="0003390A">
        <w:rPr>
          <w:rFonts w:cstheme="minorHAnsi"/>
          <w:color w:val="000000" w:themeColor="text1"/>
        </w:rPr>
        <w:t>3.</w:t>
      </w:r>
      <w:r w:rsidRPr="0003390A">
        <w:rPr>
          <w:rFonts w:cstheme="minorHAnsi"/>
          <w:color w:val="000000" w:themeColor="text1"/>
        </w:rPr>
        <w:tab/>
        <w:t>Το τρίτο τμήμα εμφανίζει έναν πίνακα δεδομένων που δημιουργήθηκε με βάση τις επιλογές του κύριου μενού και των φίλτρων περιόδου.</w:t>
      </w:r>
      <w:r w:rsidR="00A32410">
        <w:rPr>
          <w:rFonts w:cstheme="minorHAnsi"/>
          <w:color w:val="000000" w:themeColor="text1"/>
        </w:rPr>
        <w:t xml:space="preserve"> </w:t>
      </w:r>
      <w:r w:rsidR="00A32410" w:rsidRPr="00A32410">
        <w:rPr>
          <w:rFonts w:cstheme="minorHAnsi"/>
          <w:b/>
          <w:bCs/>
          <w:color w:val="000000" w:themeColor="text1"/>
        </w:rPr>
        <w:t>Επίσης σε αυτό το τμήμα στο πάνω μέρος περιλαμβάνει και μια πλοήγηση μεταξύ των πινάκων δεδομένων (</w:t>
      </w:r>
      <w:r w:rsidR="00A32410" w:rsidRPr="00A32410">
        <w:rPr>
          <w:rFonts w:cstheme="minorHAnsi"/>
          <w:b/>
          <w:bCs/>
          <w:color w:val="000000" w:themeColor="text1"/>
          <w:lang w:val="en-US"/>
        </w:rPr>
        <w:t>breadcrumb</w:t>
      </w:r>
      <w:r w:rsidR="00A32410" w:rsidRPr="00A32410">
        <w:rPr>
          <w:rFonts w:cstheme="minorHAnsi"/>
          <w:b/>
          <w:bCs/>
          <w:color w:val="000000" w:themeColor="text1"/>
        </w:rPr>
        <w:t>)</w:t>
      </w:r>
    </w:p>
    <w:p w14:paraId="44176D01" w14:textId="3152E868" w:rsidR="004277BE" w:rsidRPr="0003390A" w:rsidRDefault="00016DB3" w:rsidP="00016DB3">
      <w:pPr>
        <w:rPr>
          <w:rFonts w:cstheme="minorHAnsi"/>
          <w:color w:val="000000" w:themeColor="text1"/>
        </w:rPr>
      </w:pPr>
      <w:r w:rsidRPr="0003390A">
        <w:rPr>
          <w:rFonts w:cstheme="minorHAnsi"/>
          <w:color w:val="000000" w:themeColor="text1"/>
        </w:rPr>
        <w:lastRenderedPageBreak/>
        <w:t>Η αρχική σελίδα του προσθέτου δείχνει τα γενικά στατιστικά  για το μάθημα.</w:t>
      </w:r>
    </w:p>
    <w:p w14:paraId="0A495060" w14:textId="77777777" w:rsidR="00C67E6F" w:rsidRPr="0003390A" w:rsidRDefault="00C67E6F" w:rsidP="00016DB3">
      <w:pPr>
        <w:rPr>
          <w:rFonts w:cstheme="minorHAnsi"/>
          <w:color w:val="000000" w:themeColor="text1"/>
        </w:rPr>
      </w:pPr>
    </w:p>
    <w:p w14:paraId="70EB53FD" w14:textId="395C1F73" w:rsidR="00C42371" w:rsidRPr="0003390A" w:rsidRDefault="00C42371" w:rsidP="00C67E6F">
      <w:pPr>
        <w:pStyle w:val="2"/>
        <w:rPr>
          <w:rFonts w:asciiTheme="minorHAnsi" w:hAnsiTheme="minorHAnsi" w:cstheme="minorHAnsi"/>
          <w:sz w:val="24"/>
          <w:szCs w:val="24"/>
        </w:rPr>
      </w:pPr>
      <w:bookmarkStart w:id="4" w:name="_Toc149557241"/>
      <w:r w:rsidRPr="0003390A">
        <w:rPr>
          <w:rFonts w:asciiTheme="minorHAnsi" w:hAnsiTheme="minorHAnsi" w:cstheme="minorHAnsi"/>
          <w:sz w:val="24"/>
          <w:szCs w:val="24"/>
        </w:rPr>
        <w:t>Γενικ</w:t>
      </w:r>
      <w:r w:rsidR="00A5151F" w:rsidRPr="0003390A">
        <w:rPr>
          <w:rFonts w:asciiTheme="minorHAnsi" w:hAnsiTheme="minorHAnsi" w:cstheme="minorHAnsi"/>
          <w:sz w:val="24"/>
          <w:szCs w:val="24"/>
        </w:rPr>
        <w:t>ές μετρήσεις</w:t>
      </w:r>
      <w:bookmarkEnd w:id="4"/>
    </w:p>
    <w:p w14:paraId="057440E0" w14:textId="266730EF"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Στις Γενικές Μετρήσεις βλέπουμε στατιστικά σχετικά με τη γενική χρήση των χρηστών στο μάθημα.</w:t>
      </w:r>
    </w:p>
    <w:p w14:paraId="57E99063"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Η μέτρηση ξεκινά για κάθε χρήστη από τη στιγμή που εισέρχεται στο μάθημα.</w:t>
      </w:r>
    </w:p>
    <w:p w14:paraId="6701ABE0" w14:textId="36551CF4"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Για παράδειγμα, στο παρακάτω μάθημα, ο συνολικός χρόνος στο Μάθημα είναι 3 ώρες και 58 λεπτά. μέτρηση περιλαμβάνει τον χρόνο που οι χρήστες βρίσκονταν στο μάθημα αλλά ήταν αδρανείς και δεν είχαν εισέλθει ακόμα σε κάποια δραστηριότητα. </w:t>
      </w:r>
    </w:p>
    <w:p w14:paraId="462BA56A"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Επίσης, μετρά τον χρόνο που οι χρήστες πέρασαν σε δραστηριότητες του μαθήματος.</w:t>
      </w:r>
    </w:p>
    <w:p w14:paraId="1375A2B6" w14:textId="77777777" w:rsidR="00313BDB" w:rsidRPr="0003390A" w:rsidRDefault="00313BDB" w:rsidP="00313BDB">
      <w:pPr>
        <w:pStyle w:val="Web"/>
        <w:spacing w:before="0" w:after="300"/>
        <w:rPr>
          <w:rFonts w:asciiTheme="minorHAnsi" w:hAnsiTheme="minorHAnsi" w:cstheme="minorHAnsi"/>
          <w:color w:val="000000" w:themeColor="text1"/>
        </w:rPr>
      </w:pPr>
    </w:p>
    <w:p w14:paraId="64343B86" w14:textId="52E4C0A6" w:rsidR="00107433" w:rsidRPr="0003390A" w:rsidRDefault="00107433" w:rsidP="00C67E6F">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noProof/>
        </w:rPr>
        <w:drawing>
          <wp:inline distT="0" distB="0" distL="0" distR="0" wp14:anchorId="2CBF8B61" wp14:editId="5E9140F2">
            <wp:extent cx="6115050" cy="2172970"/>
            <wp:effectExtent l="0" t="0" r="0" b="0"/>
            <wp:docPr id="17162744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4404" name=""/>
                    <pic:cNvPicPr/>
                  </pic:nvPicPr>
                  <pic:blipFill>
                    <a:blip r:embed="rId18"/>
                    <a:stretch>
                      <a:fillRect/>
                    </a:stretch>
                  </pic:blipFill>
                  <pic:spPr>
                    <a:xfrm>
                      <a:off x="0" y="0"/>
                      <a:ext cx="6115050" cy="2172970"/>
                    </a:xfrm>
                    <a:prstGeom prst="rect">
                      <a:avLst/>
                    </a:prstGeom>
                  </pic:spPr>
                </pic:pic>
              </a:graphicData>
            </a:graphic>
          </wp:inline>
        </w:drawing>
      </w:r>
    </w:p>
    <w:p w14:paraId="4D9A7A4E"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Παράδειγμα.</w:t>
      </w:r>
    </w:p>
    <w:p w14:paraId="3A52D0A3" w14:textId="70C83C09" w:rsidR="00313BDB" w:rsidRPr="0003390A" w:rsidRDefault="00794B4E"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w:t>
      </w:r>
      <w:r w:rsidR="00313BDB" w:rsidRPr="0003390A">
        <w:rPr>
          <w:rFonts w:asciiTheme="minorHAnsi" w:hAnsiTheme="minorHAnsi" w:cstheme="minorHAnsi"/>
          <w:color w:val="000000" w:themeColor="text1"/>
        </w:rPr>
        <w:t>χρήστης κάνει είσοδο στο μάθημα στις 10:47.</w:t>
      </w:r>
    </w:p>
    <w:p w14:paraId="161ACFF0" w14:textId="3938E77C"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μια δραστηριότητα του μαθήματος την Δραστηριότητα Α στις 10:50 .</w:t>
      </w:r>
    </w:p>
    <w:p w14:paraId="1DA7F20C" w14:textId="2EEE21A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την δραστηριότητα Α στις 11:00.</w:t>
      </w:r>
    </w:p>
    <w:p w14:paraId="4EFD7141" w14:textId="192D291D"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βρίσκεται στην αρχική του μαθήματος (δεν </w:t>
      </w:r>
      <w:r w:rsidR="00B23BF0" w:rsidRPr="0003390A">
        <w:rPr>
          <w:rFonts w:asciiTheme="minorHAnsi" w:hAnsiTheme="minorHAnsi" w:cstheme="minorHAnsi"/>
          <w:color w:val="000000" w:themeColor="text1"/>
        </w:rPr>
        <w:t>έχει</w:t>
      </w:r>
      <w:r w:rsidRPr="0003390A">
        <w:rPr>
          <w:rFonts w:asciiTheme="minorHAnsi" w:hAnsiTheme="minorHAnsi" w:cstheme="minorHAnsi"/>
          <w:color w:val="000000" w:themeColor="text1"/>
        </w:rPr>
        <w:t xml:space="preserve"> επιλέξει κάποια δραστηριότητα).</w:t>
      </w:r>
    </w:p>
    <w:p w14:paraId="6BEE9B9C" w14:textId="7777777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την Δραστηριότητα Β στις 12:00</w:t>
      </w:r>
    </w:p>
    <w:p w14:paraId="3BD49713" w14:textId="0CEB2DDA"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το </w:t>
      </w:r>
      <w:r w:rsidR="00794B4E" w:rsidRPr="0003390A">
        <w:rPr>
          <w:rFonts w:asciiTheme="minorHAnsi" w:hAnsiTheme="minorHAnsi" w:cstheme="minorHAnsi"/>
          <w:color w:val="000000" w:themeColor="text1"/>
        </w:rPr>
        <w:t xml:space="preserve">μάθημα </w:t>
      </w:r>
      <w:r w:rsidR="00B23BF0" w:rsidRPr="0003390A">
        <w:rPr>
          <w:rFonts w:asciiTheme="minorHAnsi" w:hAnsiTheme="minorHAnsi" w:cstheme="minorHAnsi"/>
          <w:color w:val="000000" w:themeColor="text1"/>
        </w:rPr>
        <w:t>κάνοντας</w:t>
      </w:r>
      <w:r w:rsidRPr="0003390A">
        <w:rPr>
          <w:rFonts w:asciiTheme="minorHAnsi" w:hAnsiTheme="minorHAnsi" w:cstheme="minorHAnsi"/>
          <w:color w:val="000000" w:themeColor="text1"/>
        </w:rPr>
        <w:t xml:space="preserve"> </w:t>
      </w:r>
      <w:proofErr w:type="spellStart"/>
      <w:r w:rsidRPr="0003390A">
        <w:rPr>
          <w:rFonts w:asciiTheme="minorHAnsi" w:hAnsiTheme="minorHAnsi" w:cstheme="minorHAnsi"/>
          <w:color w:val="000000" w:themeColor="text1"/>
        </w:rPr>
        <w:t>logout</w:t>
      </w:r>
      <w:proofErr w:type="spellEnd"/>
      <w:r w:rsidRPr="0003390A">
        <w:rPr>
          <w:rFonts w:asciiTheme="minorHAnsi" w:hAnsiTheme="minorHAnsi" w:cstheme="minorHAnsi"/>
          <w:color w:val="000000" w:themeColor="text1"/>
        </w:rPr>
        <w:t xml:space="preserve"> στις 12:30</w:t>
      </w:r>
    </w:p>
    <w:p w14:paraId="58C019F0" w14:textId="02D9747E"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Σε αυτό το παράδειγμα η Γενική Μέτρηση του χρήστη είναι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τις 10:47 </w:t>
      </w:r>
      <w:r w:rsidR="00B23BF0" w:rsidRPr="0003390A">
        <w:rPr>
          <w:rFonts w:asciiTheme="minorHAnsi" w:hAnsiTheme="minorHAnsi" w:cstheme="minorHAnsi"/>
          <w:color w:val="000000" w:themeColor="text1"/>
        </w:rPr>
        <w:t>π.μ.</w:t>
      </w:r>
      <w:r w:rsidRPr="0003390A">
        <w:rPr>
          <w:rFonts w:asciiTheme="minorHAnsi" w:hAnsiTheme="minorHAnsi" w:cstheme="minorHAnsi"/>
          <w:color w:val="000000" w:themeColor="text1"/>
        </w:rPr>
        <w:t xml:space="preserve"> </w:t>
      </w:r>
      <w:r w:rsidR="00B23BF0" w:rsidRPr="0003390A">
        <w:rPr>
          <w:rFonts w:asciiTheme="minorHAnsi" w:hAnsiTheme="minorHAnsi" w:cstheme="minorHAnsi"/>
          <w:color w:val="000000" w:themeColor="text1"/>
        </w:rPr>
        <w:t>έως</w:t>
      </w:r>
      <w:r w:rsidRPr="0003390A">
        <w:rPr>
          <w:rFonts w:asciiTheme="minorHAnsi" w:hAnsiTheme="minorHAnsi" w:cstheme="minorHAnsi"/>
          <w:color w:val="000000" w:themeColor="text1"/>
        </w:rPr>
        <w:t xml:space="preserve"> τις 12:30.</w:t>
      </w:r>
    </w:p>
    <w:p w14:paraId="5CAFF7DC"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Σύνολο 1 ώρα 43 λεπτά.</w:t>
      </w:r>
    </w:p>
    <w:p w14:paraId="711F01F1" w14:textId="276CF8AE" w:rsidR="00313BDB"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b/>
          <w:bCs/>
          <w:color w:val="000000" w:themeColor="text1"/>
        </w:rPr>
        <w:t>Ενώ</w:t>
      </w:r>
      <w:r w:rsidRPr="0003390A">
        <w:rPr>
          <w:rFonts w:asciiTheme="minorHAnsi" w:hAnsiTheme="minorHAnsi" w:cstheme="minorHAnsi"/>
          <w:color w:val="000000" w:themeColor="text1"/>
        </w:rPr>
        <w:t xml:space="preserve"> η Δραστηριότητα Α έχει σύνολο μέτρησης 10 λεπτά και η Δραστηριότητα Β  έχει 30 λεπτά.</w:t>
      </w:r>
    </w:p>
    <w:p w14:paraId="494CDBCE" w14:textId="24993D7D" w:rsidR="00B23BF0"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Ο πίνακας δεδομένων παρέχει στον χρήστη (εκπαιδευτή/διαχειριστή) βασικά στατιστικά στοιχεία που περιλαμβάνουν:</w:t>
      </w:r>
    </w:p>
    <w:p w14:paraId="74484428" w14:textId="6DE4E7A6" w:rsidR="00DC2786" w:rsidRPr="0003390A" w:rsidRDefault="00DC2786"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lastRenderedPageBreak/>
        <w:t>Πίνακας Δεδομένων :</w:t>
      </w:r>
    </w:p>
    <w:p w14:paraId="78878B7D"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Τίτλος Μαθήματος</w:t>
      </w:r>
    </w:p>
    <w:p w14:paraId="02FF4601" w14:textId="25D89B1C"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Συνεδρίες στο Μάθημα (πλήθος</w:t>
      </w:r>
      <w:r w:rsidR="00B23BF0"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 xml:space="preserve"> φορές που οι χρήστες εισήλθαν στο μάθημα)</w:t>
      </w:r>
    </w:p>
    <w:p w14:paraId="162D572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Χρόνος ανά Συνεδρία (συνολικός χρόνος που δαπανήθηκε από τους χρήστες διαιρεμένος με τον συνολικό αριθμό συνεδριών)</w:t>
      </w:r>
    </w:p>
    <w:p w14:paraId="64743A65"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στο Θέμα (μάθημα)</w:t>
      </w:r>
    </w:p>
    <w:p w14:paraId="59F1286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Αριθμός Ενεργειών (ενέργειες που πραγματοποιήθηκαν από τους χρήστες στο μάθημα, π.χ. είσοδος στο φόρουμ, σύνταξη μιας ανάρτησης)</w:t>
      </w:r>
    </w:p>
    <w:p w14:paraId="66404756" w14:textId="77777777" w:rsidR="00C42371" w:rsidRDefault="00C42371"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Αριθμός Ενεργειών ανά Συνεδρία (συνολικές ενέργειες διαιρεμένες με τον συνολικό αριθμό συνεδριών).</w:t>
      </w:r>
    </w:p>
    <w:p w14:paraId="517219E8" w14:textId="1E8FE2FA" w:rsidR="00A32410" w:rsidRPr="00A32410" w:rsidRDefault="00A32410" w:rsidP="00A32410">
      <w:pPr>
        <w:pStyle w:val="a6"/>
        <w:rPr>
          <w:noProof/>
        </w:rPr>
      </w:pPr>
      <w:r>
        <w:rPr>
          <w:noProof/>
        </w:rPr>
        <w:t>Πίνακας Δεδομένων : Μάθημα.</w:t>
      </w:r>
    </w:p>
    <w:p w14:paraId="2BB7B2CF" w14:textId="2516CAAA" w:rsidR="00DC2786" w:rsidRPr="0003390A" w:rsidRDefault="009E722F"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drawing>
          <wp:inline distT="0" distB="0" distL="0" distR="0" wp14:anchorId="766997C6" wp14:editId="518026A2">
            <wp:extent cx="6115050" cy="4258945"/>
            <wp:effectExtent l="0" t="0" r="0" b="8255"/>
            <wp:docPr id="4921036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3619" name=""/>
                    <pic:cNvPicPr/>
                  </pic:nvPicPr>
                  <pic:blipFill>
                    <a:blip r:embed="rId19"/>
                    <a:stretch>
                      <a:fillRect/>
                    </a:stretch>
                  </pic:blipFill>
                  <pic:spPr>
                    <a:xfrm>
                      <a:off x="0" y="0"/>
                      <a:ext cx="6115050" cy="4258945"/>
                    </a:xfrm>
                    <a:prstGeom prst="rect">
                      <a:avLst/>
                    </a:prstGeom>
                  </pic:spPr>
                </pic:pic>
              </a:graphicData>
            </a:graphic>
          </wp:inline>
        </w:drawing>
      </w:r>
    </w:p>
    <w:p w14:paraId="32271F97" w14:textId="3B7E9F86" w:rsidR="00A46DAC" w:rsidRPr="0003390A" w:rsidRDefault="00C42371"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rPr>
        <w:t xml:space="preserve"> </w:t>
      </w:r>
      <w:r w:rsidRPr="0003390A">
        <w:rPr>
          <w:rFonts w:asciiTheme="minorHAnsi" w:hAnsiTheme="minorHAnsi" w:cstheme="minorHAnsi"/>
          <w:color w:val="000000" w:themeColor="text1"/>
        </w:rPr>
        <w:t xml:space="preserve">Επιλέγοντας </w:t>
      </w:r>
      <w:r w:rsidR="00DC2786" w:rsidRPr="0003390A">
        <w:rPr>
          <w:rFonts w:asciiTheme="minorHAnsi" w:hAnsiTheme="minorHAnsi" w:cstheme="minorHAnsi"/>
          <w:color w:val="000000" w:themeColor="text1"/>
        </w:rPr>
        <w:t>τον</w:t>
      </w:r>
      <w:r w:rsidRPr="0003390A">
        <w:rPr>
          <w:rFonts w:asciiTheme="minorHAnsi" w:hAnsiTheme="minorHAnsi" w:cstheme="minorHAnsi"/>
          <w:color w:val="000000" w:themeColor="text1"/>
        </w:rPr>
        <w:t xml:space="preserve"> τίτλο μαθήματος, ο χρήστης (εκπαιδευτής/διαχειριστής) αποκτά πρόσβαση σε πιο λεπτομερείς στατιστικές για όλους τους χρήστες σε εκείνο το μάθημα.</w:t>
      </w:r>
    </w:p>
    <w:p w14:paraId="27EC7E71" w14:textId="0855F95E" w:rsidR="00DC2786" w:rsidRPr="0003390A" w:rsidRDefault="00DC2786"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Πίνακας δεδομένων:</w:t>
      </w:r>
    </w:p>
    <w:p w14:paraId="2176C82A" w14:textId="1E77F560" w:rsidR="00DC2786" w:rsidRPr="0003390A" w:rsidRDefault="00DC2786" w:rsidP="00DC2786">
      <w:pPr>
        <w:numPr>
          <w:ilvl w:val="0"/>
          <w:numId w:val="62"/>
        </w:numPr>
        <w:spacing w:before="0" w:after="0" w:line="240" w:lineRule="auto"/>
        <w:rPr>
          <w:rFonts w:cstheme="minorHAnsi"/>
          <w:color w:val="000000" w:themeColor="text1"/>
        </w:rPr>
      </w:pPr>
      <w:r w:rsidRPr="0003390A">
        <w:rPr>
          <w:rFonts w:cstheme="minorHAnsi"/>
          <w:color w:val="000000" w:themeColor="text1"/>
        </w:rPr>
        <w:t>Επώνυμο</w:t>
      </w:r>
      <w:r w:rsidRPr="0003390A">
        <w:rPr>
          <w:rFonts w:cstheme="minorHAnsi"/>
          <w:color w:val="000000" w:themeColor="text1"/>
          <w:lang w:val="en-US"/>
        </w:rPr>
        <w:t>,</w:t>
      </w:r>
    </w:p>
    <w:p w14:paraId="64E9BA70" w14:textId="06FC7CE9"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lastRenderedPageBreak/>
        <w:t>Όνομα</w:t>
      </w:r>
      <w:r w:rsidRPr="0003390A">
        <w:rPr>
          <w:rFonts w:cstheme="minorHAnsi"/>
          <w:color w:val="000000" w:themeColor="text1"/>
          <w:lang w:val="en-US"/>
        </w:rPr>
        <w:t xml:space="preserve">, </w:t>
      </w:r>
    </w:p>
    <w:p w14:paraId="75A249F4" w14:textId="651BBBA2"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Μάθημα</w:t>
      </w:r>
      <w:r w:rsidRPr="0003390A">
        <w:rPr>
          <w:rFonts w:cstheme="minorHAnsi"/>
          <w:color w:val="000000" w:themeColor="text1"/>
          <w:lang w:val="en-US"/>
        </w:rPr>
        <w:t>,</w:t>
      </w:r>
    </w:p>
    <w:p w14:paraId="6DFC0BBA" w14:textId="792E0504"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Συνεδρίες</w:t>
      </w:r>
      <w:r w:rsidRPr="0003390A">
        <w:rPr>
          <w:rFonts w:cstheme="minorHAnsi"/>
          <w:color w:val="000000" w:themeColor="text1"/>
          <w:lang w:val="en-US"/>
        </w:rPr>
        <w:t>,</w:t>
      </w:r>
    </w:p>
    <w:p w14:paraId="795AC299" w14:textId="580113EC"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Μέσος Χρόνος ανά Συνεδρία</w:t>
      </w:r>
      <w:r w:rsidRPr="0003390A">
        <w:rPr>
          <w:rFonts w:cstheme="minorHAnsi"/>
          <w:color w:val="000000" w:themeColor="text1"/>
          <w:lang w:val="en-US"/>
        </w:rPr>
        <w:t>,</w:t>
      </w:r>
    </w:p>
    <w:p w14:paraId="29E8544E" w14:textId="25817F26"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Συνολικός Χρόνος στο Θέμα</w:t>
      </w:r>
      <w:r w:rsidRPr="0003390A">
        <w:rPr>
          <w:rFonts w:cstheme="minorHAnsi"/>
          <w:color w:val="000000" w:themeColor="text1"/>
          <w:lang w:val="en-US"/>
        </w:rPr>
        <w:t>,</w:t>
      </w:r>
    </w:p>
    <w:p w14:paraId="50F6FD64" w14:textId="27B49613"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Αριθμός Ενεργειών</w:t>
      </w:r>
      <w:r w:rsidRPr="0003390A">
        <w:rPr>
          <w:rFonts w:cstheme="minorHAnsi"/>
          <w:color w:val="000000" w:themeColor="text1"/>
          <w:lang w:val="en-US"/>
        </w:rPr>
        <w:t>,</w:t>
      </w:r>
    </w:p>
    <w:p w14:paraId="409B0C35" w14:textId="313F054E" w:rsidR="00DC2786" w:rsidRDefault="00DC2786" w:rsidP="00EB52FF">
      <w:pPr>
        <w:numPr>
          <w:ilvl w:val="0"/>
          <w:numId w:val="62"/>
        </w:numPr>
        <w:spacing w:before="0" w:after="0" w:line="240" w:lineRule="auto"/>
        <w:rPr>
          <w:rFonts w:cstheme="minorHAnsi"/>
          <w:color w:val="000000" w:themeColor="text1"/>
        </w:rPr>
      </w:pPr>
      <w:r w:rsidRPr="0003390A">
        <w:rPr>
          <w:rFonts w:cstheme="minorHAnsi"/>
          <w:color w:val="000000" w:themeColor="text1"/>
        </w:rPr>
        <w:t xml:space="preserve">Μέσος όρος </w:t>
      </w:r>
      <w:r w:rsidR="00EB52FF" w:rsidRPr="0003390A">
        <w:rPr>
          <w:rFonts w:cstheme="minorHAnsi"/>
          <w:color w:val="000000" w:themeColor="text1"/>
        </w:rPr>
        <w:t>Ενεργειών ανά Συνεδρία</w:t>
      </w:r>
    </w:p>
    <w:p w14:paraId="25015F4F" w14:textId="77777777" w:rsidR="00A32410" w:rsidRDefault="00A32410" w:rsidP="00A32410">
      <w:pPr>
        <w:spacing w:before="0" w:after="0" w:line="240" w:lineRule="auto"/>
        <w:rPr>
          <w:rFonts w:cstheme="minorHAnsi"/>
          <w:color w:val="000000" w:themeColor="text1"/>
        </w:rPr>
      </w:pPr>
    </w:p>
    <w:p w14:paraId="432F667D" w14:textId="64091B86" w:rsidR="00A32410" w:rsidRDefault="00A32410" w:rsidP="00A32410">
      <w:pPr>
        <w:pStyle w:val="a6"/>
        <w:rPr>
          <w:noProof/>
        </w:rPr>
      </w:pPr>
      <w:r>
        <w:rPr>
          <w:noProof/>
        </w:rPr>
        <w:t>Πίνακας Δεδομένων : Χρήστες.</w:t>
      </w:r>
    </w:p>
    <w:p w14:paraId="3D035061" w14:textId="77777777" w:rsidR="00A32410" w:rsidRPr="0003390A" w:rsidRDefault="00A32410" w:rsidP="00A32410">
      <w:pPr>
        <w:spacing w:before="0" w:after="0" w:line="240" w:lineRule="auto"/>
        <w:rPr>
          <w:rFonts w:cstheme="minorHAnsi"/>
          <w:color w:val="000000" w:themeColor="text1"/>
        </w:rPr>
      </w:pPr>
    </w:p>
    <w:p w14:paraId="472D4CF6" w14:textId="1492D5F6" w:rsidR="00DC2786" w:rsidRPr="0003390A" w:rsidRDefault="009E722F" w:rsidP="00DC44EC">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drawing>
          <wp:inline distT="0" distB="0" distL="0" distR="0" wp14:anchorId="6026EAF3" wp14:editId="363AE411">
            <wp:extent cx="6115050" cy="4494530"/>
            <wp:effectExtent l="0" t="0" r="0" b="1270"/>
            <wp:docPr id="13584558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5856" name=""/>
                    <pic:cNvPicPr/>
                  </pic:nvPicPr>
                  <pic:blipFill>
                    <a:blip r:embed="rId20"/>
                    <a:stretch>
                      <a:fillRect/>
                    </a:stretch>
                  </pic:blipFill>
                  <pic:spPr>
                    <a:xfrm>
                      <a:off x="0" y="0"/>
                      <a:ext cx="6115050" cy="4494530"/>
                    </a:xfrm>
                    <a:prstGeom prst="rect">
                      <a:avLst/>
                    </a:prstGeom>
                  </pic:spPr>
                </pic:pic>
              </a:graphicData>
            </a:graphic>
          </wp:inline>
        </w:drawing>
      </w:r>
    </w:p>
    <w:p w14:paraId="3E6C74A8" w14:textId="3D339294" w:rsidR="000131CC" w:rsidRPr="0003390A" w:rsidRDefault="00C42371" w:rsidP="001C19B7">
      <w:pPr>
        <w:rPr>
          <w:rFonts w:cstheme="minorHAnsi"/>
          <w:color w:val="000000" w:themeColor="text1"/>
        </w:rPr>
      </w:pPr>
      <w:r w:rsidRPr="0003390A">
        <w:rPr>
          <w:rFonts w:cstheme="minorHAnsi"/>
          <w:color w:val="000000" w:themeColor="text1"/>
        </w:rPr>
        <w:t>Η κατηγορία γενικών μέτρων αποτελείται από δύο πίνακες δεδομένων. Ο πρώτος εμφανίζει συνολικά αρχεία για κάθε μάθημα, ενώ ο δεύτερος παρέχει αρχεία για κάθε χρήστη στο επιλεγμένο μάθημα.</w:t>
      </w:r>
    </w:p>
    <w:p w14:paraId="1CDBF430" w14:textId="020229C4" w:rsidR="004749E1" w:rsidRPr="0003390A" w:rsidRDefault="00C67E6F" w:rsidP="00C67E6F">
      <w:pPr>
        <w:pStyle w:val="2"/>
        <w:rPr>
          <w:rFonts w:asciiTheme="minorHAnsi" w:hAnsiTheme="minorHAnsi" w:cstheme="minorHAnsi"/>
          <w:sz w:val="24"/>
          <w:szCs w:val="24"/>
        </w:rPr>
      </w:pPr>
      <w:bookmarkStart w:id="5" w:name="_Toc149557242"/>
      <w:r w:rsidRPr="0003390A">
        <w:rPr>
          <w:rFonts w:asciiTheme="minorHAnsi" w:hAnsiTheme="minorHAnsi" w:cstheme="minorHAnsi"/>
          <w:sz w:val="24"/>
          <w:szCs w:val="24"/>
        </w:rPr>
        <w:t>Μετρήσεις</w:t>
      </w:r>
      <w:r w:rsidR="004749E1" w:rsidRPr="0003390A">
        <w:rPr>
          <w:rFonts w:asciiTheme="minorHAnsi" w:hAnsiTheme="minorHAnsi" w:cstheme="minorHAnsi"/>
          <w:sz w:val="24"/>
          <w:szCs w:val="24"/>
        </w:rPr>
        <w:t xml:space="preserve"> ανά Εργαλείο</w:t>
      </w:r>
      <w:bookmarkEnd w:id="5"/>
    </w:p>
    <w:p w14:paraId="7F69AF31" w14:textId="3C2709B6" w:rsidR="00B9508C" w:rsidRPr="0003390A" w:rsidRDefault="004749E1" w:rsidP="001C19B7">
      <w:pPr>
        <w:rPr>
          <w:rFonts w:cstheme="minorHAnsi"/>
          <w:color w:val="000000" w:themeColor="text1"/>
        </w:rPr>
      </w:pPr>
      <w:r w:rsidRPr="0003390A">
        <w:rPr>
          <w:rFonts w:cstheme="minorHAnsi"/>
          <w:color w:val="000000" w:themeColor="text1"/>
        </w:rPr>
        <w:t>Η αρχική σελίδα των Μετρήσεων ανά Εργαλείο εμφανίζει το συνολικό και το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p>
    <w:p w14:paraId="67FD76D8" w14:textId="684BF3D4" w:rsidR="00DC44EC" w:rsidRPr="0003390A" w:rsidRDefault="00DC44EC" w:rsidP="001C19B7">
      <w:pPr>
        <w:rPr>
          <w:rFonts w:cstheme="minorHAnsi"/>
          <w:color w:val="000000" w:themeColor="text1"/>
        </w:rPr>
      </w:pPr>
      <w:r w:rsidRPr="0003390A">
        <w:rPr>
          <w:rFonts w:cstheme="minorHAnsi"/>
          <w:color w:val="000000" w:themeColor="text1"/>
        </w:rPr>
        <w:t>Πίνακας Δεδομένων :</w:t>
      </w:r>
    </w:p>
    <w:p w14:paraId="77BB8AA2" w14:textId="7AC40845"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lastRenderedPageBreak/>
        <w:t>Μάθημα</w:t>
      </w:r>
      <w:r w:rsidRPr="0003390A">
        <w:rPr>
          <w:rFonts w:cstheme="minorHAnsi"/>
          <w:color w:val="000000" w:themeColor="text1"/>
          <w:sz w:val="24"/>
          <w:szCs w:val="24"/>
          <w:shd w:val="clear" w:color="auto" w:fill="F7F7F8"/>
          <w:lang w:val="en-US"/>
        </w:rPr>
        <w:t>,</w:t>
      </w:r>
    </w:p>
    <w:p w14:paraId="70C261B5" w14:textId="5F66240B"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Δραστηριότητες</w:t>
      </w:r>
      <w:r w:rsidRPr="0003390A">
        <w:rPr>
          <w:rFonts w:cstheme="minorHAnsi"/>
          <w:color w:val="000000" w:themeColor="text1"/>
          <w:sz w:val="24"/>
          <w:szCs w:val="24"/>
          <w:shd w:val="clear" w:color="auto" w:fill="F7F7F8"/>
          <w:lang w:val="en-US"/>
        </w:rPr>
        <w:t>,</w:t>
      </w:r>
    </w:p>
    <w:p w14:paraId="6C2B5C81" w14:textId="138B12C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Συνολικός Χρόνος</w:t>
      </w:r>
      <w:r w:rsidRPr="0003390A">
        <w:rPr>
          <w:rFonts w:cstheme="minorHAnsi"/>
          <w:color w:val="000000" w:themeColor="text1"/>
          <w:sz w:val="24"/>
          <w:szCs w:val="24"/>
          <w:shd w:val="clear" w:color="auto" w:fill="F7F7F8"/>
          <w:lang w:val="en-US"/>
        </w:rPr>
        <w:t>,</w:t>
      </w:r>
    </w:p>
    <w:p w14:paraId="5688B587" w14:textId="6D6FE21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Αριθμός Συνεδριών</w:t>
      </w:r>
      <w:r w:rsidRPr="0003390A">
        <w:rPr>
          <w:rFonts w:cstheme="minorHAnsi"/>
          <w:color w:val="000000" w:themeColor="text1"/>
          <w:sz w:val="24"/>
          <w:szCs w:val="24"/>
          <w:shd w:val="clear" w:color="auto" w:fill="F7F7F8"/>
          <w:lang w:val="en-US"/>
        </w:rPr>
        <w:t>,</w:t>
      </w:r>
    </w:p>
    <w:p w14:paraId="55A8CED6" w14:textId="32454A48" w:rsidR="00DC44EC" w:rsidRPr="00A32410" w:rsidRDefault="00DC44EC" w:rsidP="00DC44EC">
      <w:pPr>
        <w:pStyle w:val="af1"/>
        <w:numPr>
          <w:ilvl w:val="0"/>
          <w:numId w:val="72"/>
        </w:numPr>
        <w:rPr>
          <w:rFonts w:cstheme="minorHAnsi"/>
          <w:noProof/>
          <w:color w:val="000000" w:themeColor="text1"/>
          <w:sz w:val="24"/>
          <w:szCs w:val="24"/>
          <w:lang w:val="en-US"/>
        </w:rPr>
      </w:pPr>
      <w:r w:rsidRPr="0003390A">
        <w:rPr>
          <w:rFonts w:cstheme="minorHAnsi"/>
          <w:color w:val="000000" w:themeColor="text1"/>
          <w:sz w:val="24"/>
          <w:szCs w:val="24"/>
          <w:shd w:val="clear" w:color="auto" w:fill="F7F7F8"/>
        </w:rPr>
        <w:t>Μέσος Χρόνος σε Συνεδρίες</w:t>
      </w:r>
    </w:p>
    <w:p w14:paraId="26950069" w14:textId="77777777" w:rsidR="00A32410" w:rsidRDefault="00A32410" w:rsidP="00A32410">
      <w:pPr>
        <w:rPr>
          <w:rFonts w:cstheme="minorHAnsi"/>
          <w:noProof/>
          <w:color w:val="000000" w:themeColor="text1"/>
          <w:lang w:val="en-US"/>
        </w:rPr>
      </w:pPr>
    </w:p>
    <w:p w14:paraId="50457B01" w14:textId="77777777" w:rsidR="00A32410" w:rsidRDefault="00A32410" w:rsidP="00A32410">
      <w:pPr>
        <w:rPr>
          <w:rFonts w:cstheme="minorHAnsi"/>
          <w:noProof/>
          <w:color w:val="000000" w:themeColor="text1"/>
          <w:lang w:val="en-US"/>
        </w:rPr>
      </w:pPr>
    </w:p>
    <w:p w14:paraId="79E2214A" w14:textId="466124F8" w:rsidR="00A32410" w:rsidRDefault="00A32410" w:rsidP="00A32410">
      <w:pPr>
        <w:pStyle w:val="a6"/>
        <w:rPr>
          <w:noProof/>
        </w:rPr>
      </w:pPr>
      <w:r>
        <w:rPr>
          <w:noProof/>
        </w:rPr>
        <w:t>Πίνακας Δεδομένων : Μάθημα.</w:t>
      </w:r>
    </w:p>
    <w:p w14:paraId="609CBAEA" w14:textId="77777777" w:rsidR="00DC44EC" w:rsidRPr="0003390A" w:rsidRDefault="00DC44EC" w:rsidP="001C19B7">
      <w:pPr>
        <w:rPr>
          <w:rFonts w:cstheme="minorHAnsi"/>
          <w:color w:val="000000" w:themeColor="text1"/>
        </w:rPr>
      </w:pPr>
    </w:p>
    <w:p w14:paraId="44640981" w14:textId="4F84F53E" w:rsidR="00DC44EC" w:rsidRPr="0003390A" w:rsidRDefault="009E722F" w:rsidP="001C19B7">
      <w:pPr>
        <w:rPr>
          <w:rFonts w:cstheme="minorHAnsi"/>
          <w:color w:val="000000" w:themeColor="text1"/>
        </w:rPr>
      </w:pPr>
      <w:r w:rsidRPr="0003390A">
        <w:rPr>
          <w:rFonts w:cstheme="minorHAnsi"/>
          <w:noProof/>
        </w:rPr>
        <w:drawing>
          <wp:inline distT="0" distB="0" distL="0" distR="0" wp14:anchorId="3AC13626" wp14:editId="39FA6D9F">
            <wp:extent cx="6115050" cy="4097020"/>
            <wp:effectExtent l="0" t="0" r="0" b="0"/>
            <wp:docPr id="7648281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8152" name=""/>
                    <pic:cNvPicPr/>
                  </pic:nvPicPr>
                  <pic:blipFill>
                    <a:blip r:embed="rId21"/>
                    <a:stretch>
                      <a:fillRect/>
                    </a:stretch>
                  </pic:blipFill>
                  <pic:spPr>
                    <a:xfrm>
                      <a:off x="0" y="0"/>
                      <a:ext cx="6115050" cy="4097020"/>
                    </a:xfrm>
                    <a:prstGeom prst="rect">
                      <a:avLst/>
                    </a:prstGeom>
                  </pic:spPr>
                </pic:pic>
              </a:graphicData>
            </a:graphic>
          </wp:inline>
        </w:drawing>
      </w:r>
    </w:p>
    <w:p w14:paraId="176BFDEA" w14:textId="7F1DF9B5" w:rsidR="00CB79B1" w:rsidRPr="00CB79B1" w:rsidRDefault="00CB79B1" w:rsidP="00CB79B1">
      <w:pPr>
        <w:rPr>
          <w:rFonts w:cstheme="minorHAnsi"/>
          <w:noProof/>
          <w:color w:val="000000" w:themeColor="text1"/>
        </w:rPr>
      </w:pPr>
      <w:r w:rsidRPr="00CB79B1">
        <w:rPr>
          <w:rFonts w:cstheme="minorHAnsi"/>
          <w:noProof/>
          <w:color w:val="000000" w:themeColor="text1"/>
        </w:rPr>
        <w:t xml:space="preserve">Επιλέγοντας τον τίτλο του μαθήματος, ο χρήστης (καθηγητής/διαχειριστής) έχει πρόσβαση σε πιο λεπτομερείς στατιστικές για </w:t>
      </w:r>
      <w:r>
        <w:rPr>
          <w:rFonts w:cstheme="minorHAnsi"/>
          <w:noProof/>
          <w:color w:val="000000" w:themeColor="text1"/>
        </w:rPr>
        <w:t>όλες τις δραστηριότητες</w:t>
      </w:r>
      <w:r w:rsidRPr="00CB79B1">
        <w:rPr>
          <w:rFonts w:cstheme="minorHAnsi"/>
          <w:noProof/>
          <w:color w:val="000000" w:themeColor="text1"/>
        </w:rPr>
        <w:t xml:space="preserve"> σε αυτό το μάθημα.</w:t>
      </w:r>
    </w:p>
    <w:p w14:paraId="24F8BD85"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Οι στήλες του δεύτερου πίνακα δεδομένων είναι οι εξής:</w:t>
      </w:r>
    </w:p>
    <w:p w14:paraId="758B640A"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Μάθημα,</w:t>
      </w:r>
    </w:p>
    <w:p w14:paraId="7F89D3D5"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Δραστηριότητα,</w:t>
      </w:r>
    </w:p>
    <w:p w14:paraId="65908A7D" w14:textId="3C018958"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Συνολικός Χρόνος,</w:t>
      </w:r>
    </w:p>
    <w:p w14:paraId="751DBDD7"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Αριθμός Συνεδριών,</w:t>
      </w:r>
    </w:p>
    <w:p w14:paraId="1108D88B"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Μέσος Χρόνος σε Συνεδρίες,</w:t>
      </w:r>
    </w:p>
    <w:p w14:paraId="4CF6788F" w14:textId="77777777" w:rsidR="00A32410" w:rsidRPr="00E55AE6" w:rsidRDefault="00CB79B1" w:rsidP="00CB79B1">
      <w:pPr>
        <w:rPr>
          <w:rFonts w:cstheme="minorHAnsi"/>
          <w:noProof/>
          <w:color w:val="000000" w:themeColor="text1"/>
        </w:rPr>
      </w:pPr>
      <w:r w:rsidRPr="00E55AE6">
        <w:rPr>
          <w:rFonts w:cstheme="minorHAnsi"/>
          <w:noProof/>
          <w:color w:val="000000" w:themeColor="text1"/>
        </w:rPr>
        <w:lastRenderedPageBreak/>
        <w:t>•</w:t>
      </w:r>
      <w:r w:rsidRPr="00E55AE6">
        <w:rPr>
          <w:rFonts w:cstheme="minorHAnsi"/>
          <w:noProof/>
          <w:color w:val="000000" w:themeColor="text1"/>
        </w:rPr>
        <w:tab/>
        <w:t>Μέση Χρήση σε Συνεδρίες</w:t>
      </w:r>
    </w:p>
    <w:p w14:paraId="45E98E68" w14:textId="77777777" w:rsidR="00A32410" w:rsidRPr="00E55AE6" w:rsidRDefault="00A32410" w:rsidP="00CB79B1">
      <w:pPr>
        <w:rPr>
          <w:rFonts w:cstheme="minorHAnsi"/>
          <w:noProof/>
          <w:color w:val="000000" w:themeColor="text1"/>
        </w:rPr>
      </w:pPr>
    </w:p>
    <w:p w14:paraId="71B92FF7" w14:textId="77777777" w:rsidR="00A32410" w:rsidRPr="00E55AE6" w:rsidRDefault="00A32410" w:rsidP="00CB79B1">
      <w:pPr>
        <w:rPr>
          <w:rFonts w:cstheme="minorHAnsi"/>
          <w:noProof/>
          <w:color w:val="000000" w:themeColor="text1"/>
        </w:rPr>
      </w:pPr>
    </w:p>
    <w:p w14:paraId="79B339EA" w14:textId="77777777" w:rsidR="00A32410" w:rsidRPr="00E55AE6" w:rsidRDefault="00A32410" w:rsidP="00CB79B1">
      <w:pPr>
        <w:rPr>
          <w:rFonts w:cstheme="minorHAnsi"/>
          <w:noProof/>
          <w:color w:val="000000" w:themeColor="text1"/>
        </w:rPr>
      </w:pPr>
    </w:p>
    <w:p w14:paraId="05286892" w14:textId="77777777" w:rsidR="00A32410" w:rsidRPr="00E55AE6" w:rsidRDefault="00A32410" w:rsidP="00CB79B1">
      <w:pPr>
        <w:rPr>
          <w:rFonts w:cstheme="minorHAnsi"/>
          <w:noProof/>
          <w:color w:val="000000" w:themeColor="text1"/>
        </w:rPr>
      </w:pPr>
    </w:p>
    <w:p w14:paraId="122A05A1" w14:textId="77777777" w:rsidR="00A32410" w:rsidRPr="00E55AE6" w:rsidRDefault="00A32410" w:rsidP="00CB79B1">
      <w:pPr>
        <w:rPr>
          <w:rFonts w:cstheme="minorHAnsi"/>
          <w:noProof/>
          <w:color w:val="000000" w:themeColor="text1"/>
        </w:rPr>
      </w:pPr>
    </w:p>
    <w:p w14:paraId="7287E9EB" w14:textId="77777777" w:rsidR="00A32410" w:rsidRPr="00E55AE6" w:rsidRDefault="00A32410" w:rsidP="00CB79B1">
      <w:pPr>
        <w:rPr>
          <w:rFonts w:cstheme="minorHAnsi"/>
          <w:noProof/>
          <w:color w:val="000000" w:themeColor="text1"/>
        </w:rPr>
      </w:pPr>
    </w:p>
    <w:p w14:paraId="3B38EB6E" w14:textId="77777777" w:rsidR="00A32410" w:rsidRPr="00E55AE6" w:rsidRDefault="00A32410" w:rsidP="00CB79B1">
      <w:pPr>
        <w:rPr>
          <w:rFonts w:cstheme="minorHAnsi"/>
          <w:noProof/>
          <w:color w:val="000000" w:themeColor="text1"/>
        </w:rPr>
      </w:pPr>
    </w:p>
    <w:p w14:paraId="267BD380" w14:textId="5CD49688" w:rsidR="00A32410" w:rsidRDefault="00A32410" w:rsidP="00A32410">
      <w:pPr>
        <w:pStyle w:val="a6"/>
        <w:rPr>
          <w:noProof/>
        </w:rPr>
      </w:pPr>
      <w:r>
        <w:rPr>
          <w:noProof/>
        </w:rPr>
        <w:t>Πίνακας Δεδομένων : Δραστηριότητες.</w:t>
      </w:r>
    </w:p>
    <w:p w14:paraId="1ED98669" w14:textId="0C4EFAC1" w:rsidR="00C74495" w:rsidRPr="0003390A" w:rsidRDefault="009E722F" w:rsidP="00CB79B1">
      <w:pPr>
        <w:rPr>
          <w:rFonts w:cstheme="minorHAnsi"/>
          <w:noProof/>
          <w:color w:val="000000" w:themeColor="text1"/>
          <w:lang w:val="en-US"/>
        </w:rPr>
      </w:pPr>
      <w:r w:rsidRPr="0003390A">
        <w:rPr>
          <w:rFonts w:cstheme="minorHAnsi"/>
          <w:noProof/>
        </w:rPr>
        <w:drawing>
          <wp:inline distT="0" distB="0" distL="0" distR="0" wp14:anchorId="1E9A77C0" wp14:editId="5D7BBBED">
            <wp:extent cx="6115050" cy="4373880"/>
            <wp:effectExtent l="0" t="0" r="0" b="7620"/>
            <wp:docPr id="3923314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1414" name=""/>
                    <pic:cNvPicPr/>
                  </pic:nvPicPr>
                  <pic:blipFill>
                    <a:blip r:embed="rId22"/>
                    <a:stretch>
                      <a:fillRect/>
                    </a:stretch>
                  </pic:blipFill>
                  <pic:spPr>
                    <a:xfrm>
                      <a:off x="0" y="0"/>
                      <a:ext cx="6115050" cy="4373880"/>
                    </a:xfrm>
                    <a:prstGeom prst="rect">
                      <a:avLst/>
                    </a:prstGeom>
                  </pic:spPr>
                </pic:pic>
              </a:graphicData>
            </a:graphic>
          </wp:inline>
        </w:drawing>
      </w:r>
    </w:p>
    <w:p w14:paraId="323310CB" w14:textId="77777777" w:rsidR="004749E1" w:rsidRPr="00382554" w:rsidRDefault="004749E1" w:rsidP="004749E1">
      <w:pPr>
        <w:spacing w:before="300" w:after="300" w:line="240" w:lineRule="auto"/>
        <w:rPr>
          <w:rFonts w:eastAsia="Times New Roman" w:cstheme="minorHAnsi"/>
          <w:color w:val="000000" w:themeColor="text1"/>
          <w:lang w:eastAsia="el-GR"/>
        </w:rPr>
      </w:pPr>
      <w:r w:rsidRPr="0003390A">
        <w:rPr>
          <w:rFonts w:eastAsia="Times New Roman" w:cstheme="minorHAnsi"/>
          <w:color w:val="000000" w:themeColor="text1"/>
          <w:lang w:eastAsia="el-GR"/>
        </w:rPr>
        <w:t xml:space="preserve">Ο χρόνος συνεδρίας για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και τα κουίζ ξεκινά όταν ένας χρήστης εισέρχεται στην δραστηριότητα, όχι όταν ξεκινά μια προσπάθεια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Και τα δύο αυτά αντικείμενα/δραστηριότητες περιλαμβάνουν μια ενότητα υποδοχής (</w:t>
      </w:r>
      <w:r w:rsidRPr="0003390A">
        <w:rPr>
          <w:rFonts w:eastAsia="Times New Roman" w:cstheme="minorHAnsi"/>
          <w:color w:val="000000" w:themeColor="text1"/>
          <w:lang w:val="en-US" w:eastAsia="el-GR"/>
        </w:rPr>
        <w:t>lobby</w:t>
      </w:r>
      <w:r w:rsidRPr="0003390A">
        <w:rPr>
          <w:rFonts w:eastAsia="Times New Roman" w:cstheme="minorHAnsi"/>
          <w:color w:val="000000" w:themeColor="text1"/>
          <w:lang w:eastAsia="el-GR"/>
        </w:rPr>
        <w:t xml:space="preserve">). Για παράδειγμα, ο χρόνος που δαπανάται στην περιοχή υποδοχής χωρίς να γίνει είσοδος στο κουίζ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καταγράφεται ως συνεδρία. </w:t>
      </w:r>
      <w:r w:rsidRPr="00382554">
        <w:rPr>
          <w:rFonts w:eastAsia="Times New Roman" w:cstheme="minorHAnsi"/>
          <w:color w:val="000000" w:themeColor="text1"/>
          <w:lang w:eastAsia="el-GR"/>
        </w:rPr>
        <w:t>Έτσι, μια συνεδρία διαφέρει από μια προσπάθεια.</w:t>
      </w:r>
    </w:p>
    <w:p w14:paraId="79EA6B5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Βάσει των επιλεγμένων δραστηριοτήτων από την προηγούμενη σελίδα, ο εκπαιδευτικός/διαχειριστής μπορεί να δει τα σχετικά αποτελέσματα.</w:t>
      </w:r>
    </w:p>
    <w:p w14:paraId="31261ED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lastRenderedPageBreak/>
        <w:t>Τα πεδία του πίνακα δεδομένων περιλαμβάνουν:</w:t>
      </w:r>
    </w:p>
    <w:p w14:paraId="1E7AC7CC"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Επώνυμο (το επώνυμο του χρήστη)</w:t>
      </w:r>
    </w:p>
    <w:p w14:paraId="674FA9D5"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Όνομα (το όνομα του χρήστη)</w:t>
      </w:r>
    </w:p>
    <w:p w14:paraId="76335094"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Τίτλος Μαθήματος</w:t>
      </w:r>
    </w:p>
    <w:p w14:paraId="29A735C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Δραστηριότητα (η δραστηριότητα στο μάθημα όπου ο χρήστης ήταν ενεργός)</w:t>
      </w:r>
    </w:p>
    <w:p w14:paraId="0EC7D304" w14:textId="184EC008"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Συνολικός Χρόνος  (ο χρόνος που δαπανήθηκε από τον χρήστη στην δραστηριότητα)</w:t>
      </w:r>
    </w:p>
    <w:p w14:paraId="22F6F641"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Αριθμός Συνεδριών (πόσες φορές ο χρήστης μπήκε στην δραστηριότητα)</w:t>
      </w:r>
    </w:p>
    <w:p w14:paraId="7751DF1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Μέσος Χρόνος σε Συνεδρίες (συνολικός χρόνος στην δραστηριότητα διαιρεμένος με τον αριθμό των συνεδριών)</w:t>
      </w:r>
    </w:p>
    <w:p w14:paraId="74C05CFA" w14:textId="1AE99B5B" w:rsidR="00192C0C"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Μέση Χρήση σε Συνεδρίες (συνολικές συνεδρίες μαθήματος διαιρεμένες με τον αριθμό των φορών που ο χρήστης μπήκε στην δραστηριότητα)</w:t>
      </w:r>
    </w:p>
    <w:p w14:paraId="6B8A70E3" w14:textId="3193C08F" w:rsidR="00A32410" w:rsidRPr="00A32410" w:rsidRDefault="00A32410" w:rsidP="00A32410">
      <w:pPr>
        <w:pStyle w:val="a6"/>
        <w:rPr>
          <w:noProof/>
        </w:rPr>
      </w:pPr>
      <w:r>
        <w:rPr>
          <w:noProof/>
        </w:rPr>
        <w:t>Πίνακας Δεδομένων : Χρήστες.</w:t>
      </w:r>
    </w:p>
    <w:p w14:paraId="3C552B5E" w14:textId="2FE431D5" w:rsidR="00192C0C" w:rsidRPr="0003390A" w:rsidRDefault="009E722F" w:rsidP="001C19B7">
      <w:pPr>
        <w:rPr>
          <w:rFonts w:cstheme="minorHAnsi"/>
          <w:noProof/>
          <w:color w:val="000000" w:themeColor="text1"/>
          <w:lang w:val="en-US"/>
        </w:rPr>
      </w:pPr>
      <w:r w:rsidRPr="0003390A">
        <w:rPr>
          <w:rFonts w:cstheme="minorHAnsi"/>
          <w:noProof/>
        </w:rPr>
        <w:drawing>
          <wp:inline distT="0" distB="0" distL="0" distR="0" wp14:anchorId="60588986" wp14:editId="7A832CDB">
            <wp:extent cx="6115050" cy="4486910"/>
            <wp:effectExtent l="0" t="0" r="0" b="8890"/>
            <wp:docPr id="9755610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1067" name=""/>
                    <pic:cNvPicPr/>
                  </pic:nvPicPr>
                  <pic:blipFill>
                    <a:blip r:embed="rId23"/>
                    <a:stretch>
                      <a:fillRect/>
                    </a:stretch>
                  </pic:blipFill>
                  <pic:spPr>
                    <a:xfrm>
                      <a:off x="0" y="0"/>
                      <a:ext cx="6115050" cy="4486910"/>
                    </a:xfrm>
                    <a:prstGeom prst="rect">
                      <a:avLst/>
                    </a:prstGeom>
                  </pic:spPr>
                </pic:pic>
              </a:graphicData>
            </a:graphic>
          </wp:inline>
        </w:drawing>
      </w:r>
    </w:p>
    <w:p w14:paraId="288A326D" w14:textId="6D7BC13C" w:rsidR="004749E1" w:rsidRPr="0003390A" w:rsidRDefault="004749E1" w:rsidP="004749E1">
      <w:pPr>
        <w:pStyle w:val="3"/>
        <w:rPr>
          <w:rFonts w:asciiTheme="minorHAnsi" w:hAnsiTheme="minorHAnsi" w:cstheme="minorHAnsi"/>
          <w:color w:val="000000" w:themeColor="text1"/>
        </w:rPr>
      </w:pPr>
      <w:bookmarkStart w:id="6" w:name="_Toc149557154"/>
      <w:bookmarkStart w:id="7" w:name="_Toc149557243"/>
      <w:r w:rsidRPr="0003390A">
        <w:rPr>
          <w:rFonts w:asciiTheme="minorHAnsi" w:hAnsiTheme="minorHAnsi" w:cstheme="minorHAnsi"/>
          <w:color w:val="000000" w:themeColor="text1"/>
        </w:rPr>
        <w:lastRenderedPageBreak/>
        <w:t>Η αρχική σελίδα των Μετρήσεων ανά Εργαλείο εμφανίζει τον συνολικό και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bookmarkEnd w:id="6"/>
      <w:bookmarkEnd w:id="7"/>
    </w:p>
    <w:p w14:paraId="03DF34CB" w14:textId="77777777" w:rsidR="004749E1" w:rsidRPr="0003390A" w:rsidRDefault="004749E1" w:rsidP="004749E1">
      <w:pPr>
        <w:rPr>
          <w:rFonts w:cstheme="minorHAnsi"/>
        </w:rPr>
      </w:pPr>
    </w:p>
    <w:p w14:paraId="2552C902" w14:textId="00C75356" w:rsidR="004749E1" w:rsidRPr="0003390A" w:rsidRDefault="004749E1" w:rsidP="00C67E6F">
      <w:pPr>
        <w:pStyle w:val="2"/>
        <w:rPr>
          <w:rFonts w:asciiTheme="minorHAnsi" w:hAnsiTheme="minorHAnsi" w:cstheme="minorHAnsi"/>
          <w:sz w:val="24"/>
          <w:szCs w:val="24"/>
        </w:rPr>
      </w:pPr>
      <w:bookmarkStart w:id="8" w:name="_Toc149557244"/>
      <w:r w:rsidRPr="0003390A">
        <w:rPr>
          <w:rFonts w:asciiTheme="minorHAnsi" w:hAnsiTheme="minorHAnsi" w:cstheme="minorHAnsi"/>
          <w:sz w:val="24"/>
          <w:szCs w:val="24"/>
        </w:rPr>
        <w:t>Μ</w:t>
      </w:r>
      <w:r w:rsidR="009E722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w:t>
      </w:r>
      <w:r w:rsidRPr="0003390A">
        <w:rPr>
          <w:rFonts w:asciiTheme="minorHAnsi" w:hAnsiTheme="minorHAnsi" w:cstheme="minorHAnsi"/>
          <w:sz w:val="24"/>
          <w:szCs w:val="24"/>
          <w:lang w:val="en-US"/>
        </w:rPr>
        <w:t>Forum</w:t>
      </w:r>
      <w:bookmarkEnd w:id="8"/>
    </w:p>
    <w:p w14:paraId="0CC43CA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Η αρχική σελίδα του Φόρουμ Μετρήσεις εμφανίζει συνολικά μετρήσεις για τα φόρουμ που περιλαμβάνονται στο μάθημα. </w:t>
      </w:r>
    </w:p>
    <w:p w14:paraId="5F58AEE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Οι καθηγητές/διαχειριστές μπορούν να έχουν πρόσβαση σε πιο λεπτομερείς μετρήσεις επιλέγοντας μια δραστηριότητα. </w:t>
      </w:r>
    </w:p>
    <w:p w14:paraId="5DAD99D7" w14:textId="07685BC3"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Οι στήλες του πρώτου πίνακα δεδομένων είναι οι εξής:</w:t>
      </w:r>
    </w:p>
    <w:p w14:paraId="67F3B57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Μάθημα,</w:t>
      </w:r>
    </w:p>
    <w:p w14:paraId="0B860A80"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Φόρουμ,</w:t>
      </w:r>
    </w:p>
    <w:p w14:paraId="304D89AC"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Θέμα,</w:t>
      </w:r>
    </w:p>
    <w:p w14:paraId="29A755A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Δημοσιεύσεις,</w:t>
      </w:r>
    </w:p>
    <w:p w14:paraId="138E2DDB" w14:textId="32BFF723"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 </w:t>
      </w:r>
      <w:r w:rsidR="00E55AE6">
        <w:rPr>
          <w:rFonts w:eastAsiaTheme="majorEastAsia" w:cstheme="minorHAnsi"/>
          <w:color w:val="000000" w:themeColor="text1"/>
        </w:rPr>
        <w:t xml:space="preserve">Απαντήσεις σε </w:t>
      </w:r>
      <w:r w:rsidR="00D37DAD">
        <w:rPr>
          <w:rFonts w:eastAsiaTheme="majorEastAsia" w:cstheme="minorHAnsi"/>
          <w:color w:val="000000" w:themeColor="text1"/>
        </w:rPr>
        <w:t>Δημοσιεύσεις</w:t>
      </w:r>
      <w:r w:rsidRPr="0003390A">
        <w:rPr>
          <w:rFonts w:eastAsiaTheme="majorEastAsia" w:cstheme="minorHAnsi"/>
          <w:color w:val="000000" w:themeColor="text1"/>
        </w:rPr>
        <w:t>,</w:t>
      </w:r>
    </w:p>
    <w:p w14:paraId="5081EEE4"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Ενεργοποιημένα Θέματα,</w:t>
      </w:r>
    </w:p>
    <w:p w14:paraId="7105B623" w14:textId="77777777" w:rsidR="00A32410" w:rsidRDefault="007E7407" w:rsidP="007E7407">
      <w:pPr>
        <w:rPr>
          <w:noProof/>
        </w:rPr>
      </w:pPr>
      <w:r w:rsidRPr="0003390A">
        <w:rPr>
          <w:rFonts w:eastAsiaTheme="majorEastAsia" w:cstheme="minorHAnsi"/>
          <w:color w:val="000000" w:themeColor="text1"/>
        </w:rPr>
        <w:t xml:space="preserve">• </w:t>
      </w:r>
      <w:r w:rsidR="00D37DAD">
        <w:rPr>
          <w:rFonts w:eastAsiaTheme="majorEastAsia" w:cstheme="minorHAnsi"/>
          <w:color w:val="000000" w:themeColor="text1"/>
        </w:rPr>
        <w:t>Δημοσιεύσεις</w:t>
      </w:r>
      <w:r w:rsidRPr="0003390A">
        <w:rPr>
          <w:rFonts w:eastAsiaTheme="majorEastAsia" w:cstheme="minorHAnsi"/>
          <w:color w:val="000000" w:themeColor="text1"/>
        </w:rPr>
        <w:t xml:space="preserve"> που Διαβάστηκαν</w:t>
      </w:r>
      <w:r w:rsidR="00E57012" w:rsidRPr="00E57012">
        <w:rPr>
          <w:noProof/>
        </w:rPr>
        <w:t xml:space="preserve"> </w:t>
      </w:r>
    </w:p>
    <w:p w14:paraId="03296025" w14:textId="1DB0B887" w:rsidR="00A32410" w:rsidRDefault="00A32410" w:rsidP="00A32410">
      <w:pPr>
        <w:pStyle w:val="a6"/>
        <w:rPr>
          <w:noProof/>
        </w:rPr>
      </w:pPr>
      <w:r>
        <w:rPr>
          <w:noProof/>
        </w:rPr>
        <w:t>Πίνακας Δεδομένων : Μάθημα.</w:t>
      </w:r>
    </w:p>
    <w:p w14:paraId="594EAC51" w14:textId="14ED5C96" w:rsidR="00A46DAC" w:rsidRPr="0003390A" w:rsidRDefault="00E57012" w:rsidP="007E7407">
      <w:pPr>
        <w:rPr>
          <w:rFonts w:cstheme="minorHAnsi"/>
          <w:color w:val="000000" w:themeColor="text1"/>
        </w:rPr>
      </w:pPr>
      <w:r>
        <w:rPr>
          <w:noProof/>
        </w:rPr>
        <w:lastRenderedPageBreak/>
        <w:drawing>
          <wp:inline distT="0" distB="0" distL="0" distR="0" wp14:anchorId="5BE221C2" wp14:editId="12AF153D">
            <wp:extent cx="6115050" cy="4210685"/>
            <wp:effectExtent l="0" t="0" r="0" b="0"/>
            <wp:docPr id="6876250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5087" name=""/>
                    <pic:cNvPicPr/>
                  </pic:nvPicPr>
                  <pic:blipFill>
                    <a:blip r:embed="rId24"/>
                    <a:stretch>
                      <a:fillRect/>
                    </a:stretch>
                  </pic:blipFill>
                  <pic:spPr>
                    <a:xfrm>
                      <a:off x="0" y="0"/>
                      <a:ext cx="6115050" cy="4210685"/>
                    </a:xfrm>
                    <a:prstGeom prst="rect">
                      <a:avLst/>
                    </a:prstGeom>
                  </pic:spPr>
                </pic:pic>
              </a:graphicData>
            </a:graphic>
          </wp:inline>
        </w:drawing>
      </w:r>
    </w:p>
    <w:p w14:paraId="4E1F72E9" w14:textId="77777777" w:rsidR="00983A41" w:rsidRPr="0003390A" w:rsidRDefault="00983A41" w:rsidP="001C19B7">
      <w:pPr>
        <w:rPr>
          <w:rFonts w:cstheme="minorHAnsi"/>
          <w:color w:val="000000" w:themeColor="text1"/>
        </w:rPr>
      </w:pPr>
    </w:p>
    <w:p w14:paraId="6209C454" w14:textId="77777777" w:rsidR="007E7407" w:rsidRPr="0003390A" w:rsidRDefault="007E7407" w:rsidP="007E7407">
      <w:pPr>
        <w:rPr>
          <w:rFonts w:cstheme="minorHAnsi"/>
          <w:color w:val="000000" w:themeColor="text1"/>
        </w:rPr>
      </w:pPr>
      <w:r w:rsidRPr="0003390A">
        <w:rPr>
          <w:rFonts w:cstheme="minorHAnsi"/>
          <w:color w:val="000000" w:themeColor="text1"/>
        </w:rPr>
        <w:t>Επιλέγοντας τον τίτλο του μαθήματος, ο καθηγητής/διαχειριστής μπορεί να έχει πρόσβαση σε λεπτομερείς στατιστικές για τα φόρουμ που περιλαμβάνονται σε αυτό.</w:t>
      </w:r>
    </w:p>
    <w:p w14:paraId="2BBDA4F5" w14:textId="77777777" w:rsidR="007E7407" w:rsidRPr="0003390A" w:rsidRDefault="007E7407" w:rsidP="007E7407">
      <w:pPr>
        <w:rPr>
          <w:rFonts w:cstheme="minorHAnsi"/>
          <w:color w:val="000000" w:themeColor="text1"/>
        </w:rPr>
      </w:pPr>
      <w:r w:rsidRPr="0003390A">
        <w:rPr>
          <w:rFonts w:cstheme="minorHAnsi"/>
          <w:color w:val="000000" w:themeColor="text1"/>
        </w:rPr>
        <w:t>Οι στήλες του δεύτερου πίνακα δεδομένων είναι οι εξής:</w:t>
      </w:r>
    </w:p>
    <w:p w14:paraId="256E07B3" w14:textId="77777777" w:rsidR="007E7407" w:rsidRPr="0003390A" w:rsidRDefault="007E7407" w:rsidP="007E7407">
      <w:pPr>
        <w:rPr>
          <w:rFonts w:cstheme="minorHAnsi"/>
          <w:color w:val="000000" w:themeColor="text1"/>
        </w:rPr>
      </w:pPr>
      <w:r w:rsidRPr="0003390A">
        <w:rPr>
          <w:rFonts w:cstheme="minorHAnsi"/>
          <w:color w:val="000000" w:themeColor="text1"/>
        </w:rPr>
        <w:t>• Μάθημα,</w:t>
      </w:r>
    </w:p>
    <w:p w14:paraId="092A1674" w14:textId="77777777" w:rsidR="007E7407" w:rsidRPr="0003390A" w:rsidRDefault="007E7407" w:rsidP="007E7407">
      <w:pPr>
        <w:rPr>
          <w:rFonts w:cstheme="minorHAnsi"/>
          <w:color w:val="000000" w:themeColor="text1"/>
        </w:rPr>
      </w:pPr>
      <w:r w:rsidRPr="0003390A">
        <w:rPr>
          <w:rFonts w:cstheme="minorHAnsi"/>
          <w:color w:val="000000" w:themeColor="text1"/>
        </w:rPr>
        <w:t>• Φόρουμ,</w:t>
      </w:r>
    </w:p>
    <w:p w14:paraId="2EAC0B00" w14:textId="77777777" w:rsidR="007E7407" w:rsidRPr="0003390A" w:rsidRDefault="007E7407" w:rsidP="007E7407">
      <w:pPr>
        <w:rPr>
          <w:rFonts w:cstheme="minorHAnsi"/>
          <w:color w:val="000000" w:themeColor="text1"/>
        </w:rPr>
      </w:pPr>
      <w:r w:rsidRPr="0003390A">
        <w:rPr>
          <w:rFonts w:cstheme="minorHAnsi"/>
          <w:color w:val="000000" w:themeColor="text1"/>
        </w:rPr>
        <w:t>• Θέμα,</w:t>
      </w:r>
    </w:p>
    <w:p w14:paraId="192ED4F2" w14:textId="77777777" w:rsidR="007E7407" w:rsidRPr="0003390A" w:rsidRDefault="007E7407" w:rsidP="007E7407">
      <w:pPr>
        <w:rPr>
          <w:rFonts w:cstheme="minorHAnsi"/>
          <w:color w:val="000000" w:themeColor="text1"/>
        </w:rPr>
      </w:pPr>
      <w:r w:rsidRPr="0003390A">
        <w:rPr>
          <w:rFonts w:cstheme="minorHAnsi"/>
          <w:color w:val="000000" w:themeColor="text1"/>
        </w:rPr>
        <w:t>• Δημοσιεύσεις,</w:t>
      </w:r>
    </w:p>
    <w:p w14:paraId="34AC0881" w14:textId="157444DF" w:rsidR="007E7407" w:rsidRPr="0003390A" w:rsidRDefault="007E7407" w:rsidP="007E7407">
      <w:pPr>
        <w:rPr>
          <w:rFonts w:cstheme="minorHAnsi"/>
          <w:color w:val="000000" w:themeColor="text1"/>
        </w:rPr>
      </w:pPr>
      <w:r w:rsidRPr="0003390A">
        <w:rPr>
          <w:rFonts w:cstheme="minorHAnsi"/>
          <w:color w:val="000000" w:themeColor="text1"/>
        </w:rPr>
        <w:t xml:space="preserve">• Απαντήσεις </w:t>
      </w:r>
      <w:r w:rsidR="00E55AE6">
        <w:rPr>
          <w:rFonts w:cstheme="minorHAnsi"/>
          <w:color w:val="000000" w:themeColor="text1"/>
        </w:rPr>
        <w:t xml:space="preserve">σε </w:t>
      </w:r>
      <w:r w:rsidRPr="0003390A">
        <w:rPr>
          <w:rFonts w:cstheme="minorHAnsi"/>
          <w:color w:val="000000" w:themeColor="text1"/>
        </w:rPr>
        <w:t>Δημοσιεύσε</w:t>
      </w:r>
      <w:r w:rsidR="00E55AE6">
        <w:rPr>
          <w:rFonts w:cstheme="minorHAnsi"/>
          <w:color w:val="000000" w:themeColor="text1"/>
        </w:rPr>
        <w:t>ις</w:t>
      </w:r>
      <w:r w:rsidRPr="0003390A">
        <w:rPr>
          <w:rFonts w:cstheme="minorHAnsi"/>
          <w:color w:val="000000" w:themeColor="text1"/>
        </w:rPr>
        <w:t>,</w:t>
      </w:r>
    </w:p>
    <w:p w14:paraId="46CF065E" w14:textId="77777777" w:rsidR="007E7407" w:rsidRPr="0003390A" w:rsidRDefault="007E7407" w:rsidP="007E7407">
      <w:pPr>
        <w:rPr>
          <w:rFonts w:cstheme="minorHAnsi"/>
          <w:color w:val="000000" w:themeColor="text1"/>
        </w:rPr>
      </w:pPr>
      <w:r w:rsidRPr="0003390A">
        <w:rPr>
          <w:rFonts w:cstheme="minorHAnsi"/>
          <w:color w:val="000000" w:themeColor="text1"/>
        </w:rPr>
        <w:t>• Ενεργοποιημένα Θέματα,</w:t>
      </w:r>
    </w:p>
    <w:p w14:paraId="08D9711F" w14:textId="734F97D3" w:rsidR="00983A41" w:rsidRDefault="007E7407" w:rsidP="007E7407">
      <w:pPr>
        <w:rPr>
          <w:rFonts w:cstheme="minorHAnsi"/>
          <w:color w:val="000000" w:themeColor="text1"/>
        </w:rPr>
      </w:pPr>
      <w:r w:rsidRPr="0003390A">
        <w:rPr>
          <w:rFonts w:cstheme="minorHAnsi"/>
          <w:color w:val="000000" w:themeColor="text1"/>
        </w:rPr>
        <w:t>• Δημοσιεύσεις που Διαβ</w:t>
      </w:r>
      <w:r w:rsidR="00E55AE6">
        <w:rPr>
          <w:rFonts w:cstheme="minorHAnsi"/>
          <w:color w:val="000000" w:themeColor="text1"/>
        </w:rPr>
        <w:t>άστηκαν</w:t>
      </w:r>
    </w:p>
    <w:p w14:paraId="112DBFDE" w14:textId="77777777" w:rsidR="00A32410" w:rsidRDefault="00A32410" w:rsidP="007E7407">
      <w:pPr>
        <w:rPr>
          <w:rFonts w:cstheme="minorHAnsi"/>
          <w:color w:val="000000" w:themeColor="text1"/>
        </w:rPr>
      </w:pPr>
    </w:p>
    <w:p w14:paraId="147F49E6" w14:textId="77777777" w:rsidR="00A32410" w:rsidRDefault="00A32410" w:rsidP="007E7407">
      <w:pPr>
        <w:rPr>
          <w:rFonts w:cstheme="minorHAnsi"/>
          <w:color w:val="000000" w:themeColor="text1"/>
        </w:rPr>
      </w:pPr>
    </w:p>
    <w:p w14:paraId="186E5C21" w14:textId="162E9A97" w:rsidR="00A32410" w:rsidRDefault="00A32410" w:rsidP="00A32410">
      <w:pPr>
        <w:pStyle w:val="a6"/>
        <w:rPr>
          <w:noProof/>
        </w:rPr>
      </w:pPr>
      <w:r>
        <w:rPr>
          <w:noProof/>
        </w:rPr>
        <w:t>Πίνακας Δεδομένων : Φόρουμ.</w:t>
      </w:r>
    </w:p>
    <w:p w14:paraId="05C9592A" w14:textId="77777777" w:rsidR="00A32410" w:rsidRPr="0003390A" w:rsidRDefault="00A32410" w:rsidP="007E7407">
      <w:pPr>
        <w:rPr>
          <w:rFonts w:cstheme="minorHAnsi"/>
          <w:color w:val="000000" w:themeColor="text1"/>
        </w:rPr>
      </w:pPr>
    </w:p>
    <w:p w14:paraId="049D04BD" w14:textId="0C04C60A" w:rsidR="00983A41" w:rsidRPr="0003390A" w:rsidRDefault="00E57012" w:rsidP="001C19B7">
      <w:pPr>
        <w:rPr>
          <w:rFonts w:cstheme="minorHAnsi"/>
          <w:color w:val="000000" w:themeColor="text1"/>
        </w:rPr>
      </w:pPr>
      <w:r>
        <w:rPr>
          <w:noProof/>
        </w:rPr>
        <w:lastRenderedPageBreak/>
        <w:drawing>
          <wp:inline distT="0" distB="0" distL="0" distR="0" wp14:anchorId="2E2E12E0" wp14:editId="69CAB88D">
            <wp:extent cx="6115050" cy="4251325"/>
            <wp:effectExtent l="0" t="0" r="0" b="0"/>
            <wp:docPr id="11227456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5638" name=""/>
                    <pic:cNvPicPr/>
                  </pic:nvPicPr>
                  <pic:blipFill>
                    <a:blip r:embed="rId25"/>
                    <a:stretch>
                      <a:fillRect/>
                    </a:stretch>
                  </pic:blipFill>
                  <pic:spPr>
                    <a:xfrm>
                      <a:off x="0" y="0"/>
                      <a:ext cx="6115050" cy="4251325"/>
                    </a:xfrm>
                    <a:prstGeom prst="rect">
                      <a:avLst/>
                    </a:prstGeom>
                  </pic:spPr>
                </pic:pic>
              </a:graphicData>
            </a:graphic>
          </wp:inline>
        </w:drawing>
      </w:r>
    </w:p>
    <w:p w14:paraId="5DE9D12F" w14:textId="77777777" w:rsidR="00983A41" w:rsidRPr="0003390A" w:rsidRDefault="00983A41" w:rsidP="001C19B7">
      <w:pPr>
        <w:rPr>
          <w:rFonts w:cstheme="minorHAnsi"/>
          <w:color w:val="000000" w:themeColor="text1"/>
        </w:rPr>
      </w:pPr>
    </w:p>
    <w:p w14:paraId="6418254B"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φόρουμ, ο καθηγητής/διαχειριστής μπορεί να έχει πρόσβαση σε λεπτομερείς μετρήσεις για κάθε θέμα σε αυτό.</w:t>
      </w:r>
    </w:p>
    <w:p w14:paraId="0D5BA47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τρίτου πίνακα δεδομένων είναι οι εξής:</w:t>
      </w:r>
    </w:p>
    <w:p w14:paraId="0FC1F4A7"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ED368B6"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2F64D0E1" w14:textId="77777777" w:rsidR="00CF0043" w:rsidRPr="0003390A" w:rsidRDefault="00CF0043" w:rsidP="00CF0043">
      <w:pPr>
        <w:rPr>
          <w:rFonts w:cstheme="minorHAnsi"/>
          <w:color w:val="000000" w:themeColor="text1"/>
        </w:rPr>
      </w:pPr>
      <w:r w:rsidRPr="0003390A">
        <w:rPr>
          <w:rFonts w:cstheme="minorHAnsi"/>
          <w:color w:val="000000" w:themeColor="text1"/>
        </w:rPr>
        <w:t>• Θέμα,</w:t>
      </w:r>
    </w:p>
    <w:p w14:paraId="49AE1B82"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w:t>
      </w:r>
    </w:p>
    <w:p w14:paraId="376226EA" w14:textId="0CE56C1F" w:rsidR="00CF0043" w:rsidRPr="0003390A" w:rsidRDefault="00CF0043" w:rsidP="00CF0043">
      <w:pPr>
        <w:rPr>
          <w:rFonts w:cstheme="minorHAnsi"/>
          <w:color w:val="000000" w:themeColor="text1"/>
        </w:rPr>
      </w:pPr>
      <w:r w:rsidRPr="0003390A">
        <w:rPr>
          <w:rFonts w:cstheme="minorHAnsi"/>
          <w:color w:val="000000" w:themeColor="text1"/>
        </w:rPr>
        <w:t>• Απαντήσεις σε Δημοσιεύσεις,</w:t>
      </w:r>
    </w:p>
    <w:p w14:paraId="4B7BACEF" w14:textId="042B7316" w:rsidR="00CF0043" w:rsidRPr="0003390A" w:rsidRDefault="00CF0043" w:rsidP="00CF0043">
      <w:pPr>
        <w:rPr>
          <w:rFonts w:cstheme="minorHAnsi"/>
          <w:color w:val="000000" w:themeColor="text1"/>
        </w:rPr>
      </w:pPr>
      <w:r w:rsidRPr="0003390A">
        <w:rPr>
          <w:rFonts w:cstheme="minorHAnsi"/>
          <w:color w:val="000000" w:themeColor="text1"/>
        </w:rPr>
        <w:t>• Ενεργοποιημένα Θέματα,</w:t>
      </w:r>
    </w:p>
    <w:p w14:paraId="4315E187" w14:textId="5FB3BB44" w:rsidR="00E57012" w:rsidRDefault="00CF0043" w:rsidP="00CF0043">
      <w:pPr>
        <w:rPr>
          <w:noProof/>
        </w:rPr>
      </w:pPr>
      <w:r w:rsidRPr="0003390A">
        <w:rPr>
          <w:rFonts w:cstheme="minorHAnsi"/>
          <w:color w:val="000000" w:themeColor="text1"/>
        </w:rPr>
        <w:t>• Δημοσιεύσεις που Διαβ</w:t>
      </w:r>
      <w:r w:rsidR="00C73431">
        <w:rPr>
          <w:rFonts w:cstheme="minorHAnsi"/>
          <w:color w:val="000000" w:themeColor="text1"/>
        </w:rPr>
        <w:t>ά</w:t>
      </w:r>
      <w:r w:rsidRPr="0003390A">
        <w:rPr>
          <w:rFonts w:cstheme="minorHAnsi"/>
          <w:color w:val="000000" w:themeColor="text1"/>
        </w:rPr>
        <w:t>στ</w:t>
      </w:r>
      <w:r w:rsidR="00C73431">
        <w:rPr>
          <w:rFonts w:cstheme="minorHAnsi"/>
          <w:color w:val="000000" w:themeColor="text1"/>
        </w:rPr>
        <w:t>ηκαν</w:t>
      </w:r>
    </w:p>
    <w:p w14:paraId="4FF6E64D" w14:textId="77777777" w:rsidR="00E57012" w:rsidRDefault="00E57012" w:rsidP="00CF0043">
      <w:pPr>
        <w:rPr>
          <w:noProof/>
        </w:rPr>
      </w:pPr>
    </w:p>
    <w:p w14:paraId="5A72D866" w14:textId="77777777" w:rsidR="00E57012" w:rsidRDefault="00E57012" w:rsidP="00CF0043">
      <w:pPr>
        <w:rPr>
          <w:noProof/>
        </w:rPr>
      </w:pPr>
    </w:p>
    <w:p w14:paraId="13D9E13B" w14:textId="24306B91" w:rsidR="00E57012" w:rsidRDefault="00E57012" w:rsidP="00A32410">
      <w:pPr>
        <w:pStyle w:val="a6"/>
        <w:rPr>
          <w:noProof/>
        </w:rPr>
      </w:pPr>
      <w:r>
        <w:rPr>
          <w:noProof/>
        </w:rPr>
        <w:t>Πίνακας Δεδομένων : Θέματα.</w:t>
      </w:r>
    </w:p>
    <w:p w14:paraId="754BA033" w14:textId="77777777" w:rsidR="00E57012" w:rsidRDefault="00E57012" w:rsidP="00CF0043">
      <w:pPr>
        <w:rPr>
          <w:noProof/>
        </w:rPr>
      </w:pPr>
    </w:p>
    <w:p w14:paraId="080940F7" w14:textId="28A24C08" w:rsidR="00044AC4" w:rsidRPr="0003390A" w:rsidRDefault="00E57012" w:rsidP="00CF0043">
      <w:pPr>
        <w:rPr>
          <w:rFonts w:cstheme="minorHAnsi"/>
          <w:color w:val="000000" w:themeColor="text1"/>
        </w:rPr>
      </w:pPr>
      <w:r>
        <w:rPr>
          <w:noProof/>
        </w:rPr>
        <w:lastRenderedPageBreak/>
        <w:drawing>
          <wp:inline distT="0" distB="0" distL="0" distR="0" wp14:anchorId="0E32F978" wp14:editId="56FC50E5">
            <wp:extent cx="6115050" cy="4615180"/>
            <wp:effectExtent l="0" t="0" r="0" b="0"/>
            <wp:docPr id="15192923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2356" name=""/>
                    <pic:cNvPicPr/>
                  </pic:nvPicPr>
                  <pic:blipFill>
                    <a:blip r:embed="rId26"/>
                    <a:stretch>
                      <a:fillRect/>
                    </a:stretch>
                  </pic:blipFill>
                  <pic:spPr>
                    <a:xfrm>
                      <a:off x="0" y="0"/>
                      <a:ext cx="6115050" cy="4615180"/>
                    </a:xfrm>
                    <a:prstGeom prst="rect">
                      <a:avLst/>
                    </a:prstGeom>
                  </pic:spPr>
                </pic:pic>
              </a:graphicData>
            </a:graphic>
          </wp:inline>
        </w:drawing>
      </w:r>
    </w:p>
    <w:p w14:paraId="0FFE56CC" w14:textId="77777777" w:rsidR="00044AC4" w:rsidRPr="0003390A" w:rsidRDefault="00044AC4" w:rsidP="001C19B7">
      <w:pPr>
        <w:rPr>
          <w:rFonts w:cstheme="minorHAnsi"/>
          <w:color w:val="000000" w:themeColor="text1"/>
        </w:rPr>
      </w:pPr>
    </w:p>
    <w:p w14:paraId="07D163E0"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θέματος, ο καθηγητής/διαχειριστής μπορεί να έχει πρόσβαση σε λεπτομερείς μετρήσεις για κάθε χρήστη σε αυτό.</w:t>
      </w:r>
    </w:p>
    <w:p w14:paraId="06F1315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τέταρτου πίνακα δεδομένων είναι οι εξής:</w:t>
      </w:r>
    </w:p>
    <w:p w14:paraId="6DFF7DF8" w14:textId="77777777" w:rsidR="00CF0043" w:rsidRPr="0003390A" w:rsidRDefault="00CF0043" w:rsidP="00CF0043">
      <w:pPr>
        <w:rPr>
          <w:rFonts w:cstheme="minorHAnsi"/>
          <w:color w:val="000000" w:themeColor="text1"/>
        </w:rPr>
      </w:pPr>
      <w:r w:rsidRPr="0003390A">
        <w:rPr>
          <w:rFonts w:cstheme="minorHAnsi"/>
          <w:color w:val="000000" w:themeColor="text1"/>
        </w:rPr>
        <w:t>• Επώνυμο,</w:t>
      </w:r>
    </w:p>
    <w:p w14:paraId="7D909457" w14:textId="77777777" w:rsidR="00CF0043" w:rsidRPr="0003390A" w:rsidRDefault="00CF0043" w:rsidP="00CF0043">
      <w:pPr>
        <w:rPr>
          <w:rFonts w:cstheme="minorHAnsi"/>
          <w:color w:val="000000" w:themeColor="text1"/>
        </w:rPr>
      </w:pPr>
      <w:r w:rsidRPr="0003390A">
        <w:rPr>
          <w:rFonts w:cstheme="minorHAnsi"/>
          <w:color w:val="000000" w:themeColor="text1"/>
        </w:rPr>
        <w:t>• Όνομα,</w:t>
      </w:r>
    </w:p>
    <w:p w14:paraId="2E97DA8C"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2A7F9F7"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512D28AF" w14:textId="77777777" w:rsidR="00CF0043" w:rsidRPr="0003390A" w:rsidRDefault="00CF0043" w:rsidP="00CF0043">
      <w:pPr>
        <w:rPr>
          <w:rFonts w:cstheme="minorHAnsi"/>
          <w:color w:val="000000" w:themeColor="text1"/>
        </w:rPr>
      </w:pPr>
      <w:r w:rsidRPr="0003390A">
        <w:rPr>
          <w:rFonts w:cstheme="minorHAnsi"/>
          <w:color w:val="000000" w:themeColor="text1"/>
        </w:rPr>
        <w:t>• Θέμα, (κατηγορία στο φόρουμ)</w:t>
      </w:r>
    </w:p>
    <w:p w14:paraId="4C7EA501"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 (αριθμός δημοσιεύσεων από τον χρήστη στο θέμα)</w:t>
      </w:r>
    </w:p>
    <w:p w14:paraId="318CF2A1" w14:textId="77777777" w:rsidR="00CF0043" w:rsidRPr="0003390A" w:rsidRDefault="00CF0043" w:rsidP="00CF0043">
      <w:pPr>
        <w:rPr>
          <w:rFonts w:cstheme="minorHAnsi"/>
          <w:color w:val="000000" w:themeColor="text1"/>
        </w:rPr>
      </w:pPr>
      <w:r w:rsidRPr="0003390A">
        <w:rPr>
          <w:rFonts w:cstheme="minorHAnsi"/>
          <w:color w:val="000000" w:themeColor="text1"/>
        </w:rPr>
        <w:t>• Απαντήσεις Δημοσιεύσεων, (αριθμός δημοσιεύσεων που ο χρήστης έχει απαντήσει)</w:t>
      </w:r>
    </w:p>
    <w:p w14:paraId="2FB88B5F" w14:textId="7206D332" w:rsidR="00044AC4" w:rsidRPr="0003390A" w:rsidRDefault="00CF0043" w:rsidP="00CF0043">
      <w:pPr>
        <w:rPr>
          <w:rFonts w:cstheme="minorHAnsi"/>
          <w:color w:val="000000" w:themeColor="text1"/>
        </w:rPr>
      </w:pPr>
      <w:r w:rsidRPr="0003390A">
        <w:rPr>
          <w:rFonts w:cstheme="minorHAnsi"/>
          <w:color w:val="000000" w:themeColor="text1"/>
        </w:rPr>
        <w:t xml:space="preserve">• Δημοσιεύσεις που </w:t>
      </w:r>
      <w:r w:rsidR="007E7407" w:rsidRPr="0003390A">
        <w:rPr>
          <w:rFonts w:cstheme="minorHAnsi"/>
          <w:color w:val="000000" w:themeColor="text1"/>
        </w:rPr>
        <w:t>Διαβάστηκαν</w:t>
      </w:r>
      <w:r w:rsidRPr="0003390A">
        <w:rPr>
          <w:rFonts w:cstheme="minorHAnsi"/>
          <w:color w:val="000000" w:themeColor="text1"/>
        </w:rPr>
        <w:t>(αριθμός δημοσιεύσεων που έχει διαβάσει ο χρήστης)</w:t>
      </w:r>
    </w:p>
    <w:p w14:paraId="0FE4746F" w14:textId="0E84C556" w:rsidR="00E57012" w:rsidRDefault="00E57012" w:rsidP="00E57012">
      <w:pPr>
        <w:pStyle w:val="a6"/>
        <w:rPr>
          <w:noProof/>
        </w:rPr>
      </w:pPr>
      <w:r>
        <w:rPr>
          <w:noProof/>
        </w:rPr>
        <w:t>Πίνακας Δεδομένων : Χρήστες.</w:t>
      </w:r>
    </w:p>
    <w:p w14:paraId="713EF0C4" w14:textId="77777777" w:rsidR="00983A41" w:rsidRPr="0003390A" w:rsidRDefault="00983A41" w:rsidP="001C19B7">
      <w:pPr>
        <w:rPr>
          <w:rFonts w:cstheme="minorHAnsi"/>
          <w:color w:val="000000" w:themeColor="text1"/>
        </w:rPr>
      </w:pPr>
    </w:p>
    <w:p w14:paraId="541D8220" w14:textId="0B15D8A6" w:rsidR="00983A41" w:rsidRPr="0003390A" w:rsidRDefault="00983A41" w:rsidP="001C19B7">
      <w:pPr>
        <w:rPr>
          <w:rFonts w:cstheme="minorHAnsi"/>
          <w:color w:val="000000" w:themeColor="text1"/>
        </w:rPr>
      </w:pPr>
      <w:r w:rsidRPr="0003390A">
        <w:rPr>
          <w:rFonts w:cstheme="minorHAnsi"/>
          <w:noProof/>
        </w:rPr>
        <w:lastRenderedPageBreak/>
        <w:drawing>
          <wp:inline distT="0" distB="0" distL="0" distR="0" wp14:anchorId="602515AB" wp14:editId="25E7428B">
            <wp:extent cx="6115050" cy="4309110"/>
            <wp:effectExtent l="0" t="0" r="0" b="0"/>
            <wp:docPr id="557822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204" name=""/>
                    <pic:cNvPicPr/>
                  </pic:nvPicPr>
                  <pic:blipFill>
                    <a:blip r:embed="rId27"/>
                    <a:stretch>
                      <a:fillRect/>
                    </a:stretch>
                  </pic:blipFill>
                  <pic:spPr>
                    <a:xfrm>
                      <a:off x="0" y="0"/>
                      <a:ext cx="6115050" cy="4309110"/>
                    </a:xfrm>
                    <a:prstGeom prst="rect">
                      <a:avLst/>
                    </a:prstGeom>
                  </pic:spPr>
                </pic:pic>
              </a:graphicData>
            </a:graphic>
          </wp:inline>
        </w:drawing>
      </w:r>
    </w:p>
    <w:p w14:paraId="2AC04D10" w14:textId="77777777" w:rsidR="00983A41" w:rsidRPr="0003390A" w:rsidRDefault="00983A41" w:rsidP="001C19B7">
      <w:pPr>
        <w:rPr>
          <w:rFonts w:cstheme="minorHAnsi"/>
          <w:color w:val="000000" w:themeColor="text1"/>
        </w:rPr>
      </w:pPr>
    </w:p>
    <w:p w14:paraId="18842A50" w14:textId="63365A9C" w:rsidR="00983A41" w:rsidRPr="0003390A" w:rsidRDefault="00983A41" w:rsidP="001C19B7">
      <w:pPr>
        <w:rPr>
          <w:rFonts w:cstheme="minorHAnsi"/>
          <w:color w:val="000000" w:themeColor="text1"/>
        </w:rPr>
      </w:pPr>
    </w:p>
    <w:p w14:paraId="78554DC2" w14:textId="77777777" w:rsidR="00983A41" w:rsidRPr="0003390A" w:rsidRDefault="00983A41" w:rsidP="001C19B7">
      <w:pPr>
        <w:rPr>
          <w:rFonts w:cstheme="minorHAnsi"/>
          <w:color w:val="000000" w:themeColor="text1"/>
        </w:rPr>
      </w:pPr>
    </w:p>
    <w:p w14:paraId="5C4420C0" w14:textId="77777777" w:rsidR="00185635" w:rsidRPr="0003390A" w:rsidRDefault="00185635" w:rsidP="001C19B7">
      <w:pPr>
        <w:rPr>
          <w:rFonts w:cstheme="minorHAnsi"/>
          <w:color w:val="000000" w:themeColor="text1"/>
          <w:lang w:val="en-US"/>
        </w:rPr>
      </w:pPr>
    </w:p>
    <w:p w14:paraId="7FCE99A8" w14:textId="4B1D6AD6" w:rsidR="004749E1" w:rsidRPr="0003390A" w:rsidRDefault="004749E1" w:rsidP="00C67E6F">
      <w:pPr>
        <w:pStyle w:val="2"/>
        <w:rPr>
          <w:rFonts w:asciiTheme="minorHAnsi" w:hAnsiTheme="minorHAnsi" w:cstheme="minorHAnsi"/>
          <w:sz w:val="24"/>
          <w:szCs w:val="24"/>
        </w:rPr>
      </w:pPr>
      <w:bookmarkStart w:id="9" w:name="_Toc149557245"/>
      <w:r w:rsidRPr="0003390A">
        <w:rPr>
          <w:rFonts w:asciiTheme="minorHAnsi" w:hAnsiTheme="minorHAnsi" w:cstheme="minorHAnsi"/>
          <w:sz w:val="24"/>
          <w:szCs w:val="24"/>
        </w:rPr>
        <w:t>Μ</w:t>
      </w:r>
      <w:r w:rsidR="00C67E6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Κουίζ</w:t>
      </w:r>
      <w:bookmarkEnd w:id="9"/>
    </w:p>
    <w:p w14:paraId="33E9B9B1"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Η αρχική σελίδα των Μετρήσεων Κουίζ εμφανίζει τον συνολικό χρόνο, τις προσπάθειες, τον μέσο βαθμό και τις ερωτήσεις που παραλείφθηκαν για τους χρήστες στα κουίζ μέσα στο μάθημα.</w:t>
      </w:r>
    </w:p>
    <w:p w14:paraId="2885984A"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Τα πεδία του πίνακα δεδομένων περιλαμβάνουν:</w:t>
      </w:r>
    </w:p>
    <w:p w14:paraId="28301252"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Μαθήματος</w:t>
      </w:r>
    </w:p>
    <w:p w14:paraId="573B998C"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Κουίζ</w:t>
      </w:r>
    </w:p>
    <w:p w14:paraId="247E6DD2" w14:textId="0FE5E9A4"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Συνολικός Χρόνος (συνολικός χρόνος από όλους τους συμμετέχοντες)</w:t>
      </w:r>
    </w:p>
    <w:p w14:paraId="2147E297"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Προσπάθειες (συνολικές προσπάθειες των χρηστών)</w:t>
      </w:r>
    </w:p>
    <w:p w14:paraId="79AC3A6D" w14:textId="5DCC7167" w:rsidR="001C19B7"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Μέσος Βαθμός (μέσος όρος βαθμολογίας όλων των χρηστών στο κουίζ)</w:t>
      </w:r>
    </w:p>
    <w:p w14:paraId="000E652F" w14:textId="508C783C" w:rsidR="00B73A0F" w:rsidRDefault="00B73A0F" w:rsidP="00B73A0F">
      <w:pPr>
        <w:pStyle w:val="a6"/>
        <w:rPr>
          <w:noProof/>
        </w:rPr>
      </w:pPr>
      <w:r>
        <w:rPr>
          <w:noProof/>
        </w:rPr>
        <w:t>Πίνακας Δεδομένων : Μάθημα.</w:t>
      </w:r>
    </w:p>
    <w:p w14:paraId="06F67FB7" w14:textId="77777777" w:rsidR="00044AC4" w:rsidRPr="0003390A" w:rsidRDefault="00044AC4" w:rsidP="004749E1">
      <w:pPr>
        <w:rPr>
          <w:rFonts w:eastAsiaTheme="majorEastAsia" w:cstheme="minorHAnsi"/>
          <w:color w:val="000000" w:themeColor="text1"/>
        </w:rPr>
      </w:pPr>
    </w:p>
    <w:p w14:paraId="2049F296" w14:textId="2E4E9009" w:rsidR="00044AC4" w:rsidRPr="0003390A" w:rsidRDefault="00044AC4" w:rsidP="004749E1">
      <w:pPr>
        <w:rPr>
          <w:rFonts w:eastAsia="Times New Roman" w:cstheme="minorHAnsi"/>
          <w:color w:val="000000" w:themeColor="text1"/>
          <w:lang w:eastAsia="el-GR"/>
        </w:rPr>
      </w:pPr>
      <w:r w:rsidRPr="0003390A">
        <w:rPr>
          <w:rFonts w:cstheme="minorHAnsi"/>
          <w:noProof/>
        </w:rPr>
        <w:lastRenderedPageBreak/>
        <w:drawing>
          <wp:inline distT="0" distB="0" distL="0" distR="0" wp14:anchorId="16F863F1" wp14:editId="05154A95">
            <wp:extent cx="6115050" cy="4018915"/>
            <wp:effectExtent l="0" t="0" r="0" b="635"/>
            <wp:docPr id="15813455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5535" name=""/>
                    <pic:cNvPicPr/>
                  </pic:nvPicPr>
                  <pic:blipFill>
                    <a:blip r:embed="rId28"/>
                    <a:stretch>
                      <a:fillRect/>
                    </a:stretch>
                  </pic:blipFill>
                  <pic:spPr>
                    <a:xfrm>
                      <a:off x="0" y="0"/>
                      <a:ext cx="6115050" cy="4018915"/>
                    </a:xfrm>
                    <a:prstGeom prst="rect">
                      <a:avLst/>
                    </a:prstGeom>
                  </pic:spPr>
                </pic:pic>
              </a:graphicData>
            </a:graphic>
          </wp:inline>
        </w:drawing>
      </w:r>
    </w:p>
    <w:p w14:paraId="6B34A497" w14:textId="75BDE52D" w:rsidR="00A46DAC" w:rsidRPr="0003390A" w:rsidRDefault="00A46DAC" w:rsidP="001C19B7">
      <w:pPr>
        <w:rPr>
          <w:rFonts w:cstheme="minorHAnsi"/>
          <w:color w:val="000000" w:themeColor="text1"/>
          <w:lang w:val="en-US"/>
        </w:rPr>
      </w:pPr>
    </w:p>
    <w:p w14:paraId="1252661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Μαθήματος, ο καθηγητής/διαχειριστής μπορεί να έχει πρόσβαση σε πιο λεπτομερείς μετρήσεις σχετικά με τα κουίζ που αναφέρονται στο μάθημα. </w:t>
      </w:r>
    </w:p>
    <w:p w14:paraId="7E238A2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Οι στήλες του δεύτερου πίνακα δεδομένων είναι οι εξής:</w:t>
      </w:r>
    </w:p>
    <w:p w14:paraId="3477AF12" w14:textId="77777777" w:rsidR="00CF0043" w:rsidRPr="0003390A" w:rsidRDefault="00CF0043" w:rsidP="00CF0043">
      <w:pPr>
        <w:pStyle w:val="breadcrumb-item"/>
        <w:rPr>
          <w:rFonts w:asciiTheme="minorHAnsi" w:hAnsiTheme="minorHAnsi" w:cstheme="minorHAnsi"/>
          <w:color w:val="000000" w:themeColor="text1"/>
        </w:rPr>
      </w:pPr>
    </w:p>
    <w:p w14:paraId="6E84024E"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Μάθημα,</w:t>
      </w:r>
    </w:p>
    <w:p w14:paraId="5959501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Κουίζ,</w:t>
      </w:r>
    </w:p>
    <w:p w14:paraId="52624F9B"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Συνολικός Χρόνος, (συνολικός χρόνος προσπάθειας από όλους τους συμμετέχοντες)</w:t>
      </w:r>
    </w:p>
    <w:p w14:paraId="2094D191"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Προσπάθειες, (συνολικές προσπάθειες όλων των χρηστών)</w:t>
      </w:r>
    </w:p>
    <w:p w14:paraId="29CC9E4E" w14:textId="77777777" w:rsidR="00B73A0F"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Μέσος Βαθμός, (μέσος βαθμός όλων των χρηστών στο κουίζ)</w:t>
      </w:r>
    </w:p>
    <w:p w14:paraId="62A64459" w14:textId="77777777" w:rsidR="00B73A0F" w:rsidRDefault="00B73A0F" w:rsidP="00CF0043">
      <w:pPr>
        <w:pStyle w:val="breadcrumb-item"/>
        <w:rPr>
          <w:rFonts w:asciiTheme="minorHAnsi" w:hAnsiTheme="minorHAnsi" w:cstheme="minorHAnsi"/>
          <w:color w:val="000000" w:themeColor="text1"/>
        </w:rPr>
      </w:pPr>
    </w:p>
    <w:p w14:paraId="489E5056" w14:textId="77777777" w:rsidR="00B73A0F" w:rsidRDefault="00B73A0F" w:rsidP="00CF0043">
      <w:pPr>
        <w:pStyle w:val="breadcrumb-item"/>
        <w:rPr>
          <w:rFonts w:asciiTheme="minorHAnsi" w:hAnsiTheme="minorHAnsi" w:cstheme="minorHAnsi"/>
          <w:color w:val="000000" w:themeColor="text1"/>
        </w:rPr>
      </w:pPr>
    </w:p>
    <w:p w14:paraId="29E1D55A" w14:textId="4CCCFE36" w:rsidR="00B73A0F" w:rsidRDefault="00B73A0F" w:rsidP="00B73A0F">
      <w:pPr>
        <w:pStyle w:val="a6"/>
        <w:rPr>
          <w:noProof/>
        </w:rPr>
      </w:pPr>
      <w:r>
        <w:rPr>
          <w:noProof/>
        </w:rPr>
        <w:t>Πίνακας Δεδομένων : Κουίζ.</w:t>
      </w:r>
    </w:p>
    <w:p w14:paraId="26F03E39" w14:textId="37ED6872" w:rsidR="00983A41" w:rsidRPr="0003390A" w:rsidRDefault="00044AC4" w:rsidP="00CF0043">
      <w:pPr>
        <w:pStyle w:val="breadcrumb-item"/>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6B744108" wp14:editId="3AB4E0B1">
            <wp:extent cx="6115050" cy="4044315"/>
            <wp:effectExtent l="0" t="0" r="0" b="0"/>
            <wp:docPr id="1167770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0278" name=""/>
                    <pic:cNvPicPr/>
                  </pic:nvPicPr>
                  <pic:blipFill>
                    <a:blip r:embed="rId29"/>
                    <a:stretch>
                      <a:fillRect/>
                    </a:stretch>
                  </pic:blipFill>
                  <pic:spPr>
                    <a:xfrm>
                      <a:off x="0" y="0"/>
                      <a:ext cx="6115050" cy="4044315"/>
                    </a:xfrm>
                    <a:prstGeom prst="rect">
                      <a:avLst/>
                    </a:prstGeom>
                  </pic:spPr>
                </pic:pic>
              </a:graphicData>
            </a:graphic>
          </wp:inline>
        </w:drawing>
      </w:r>
    </w:p>
    <w:p w14:paraId="5D811CE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Κουίζ, ο καθηγητής/διαχειριστής μπορεί να έχει πρόσβαση σε πιο λεπτομερείς μετρήσεις σχετικά με τα αποτελέσματα των χρηστών. </w:t>
      </w:r>
    </w:p>
    <w:p w14:paraId="3D3E79B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Τα πεδία του πίνακα δεδομένων για λεπτομερείς μετρήσεις είναι τα εξής:</w:t>
      </w:r>
    </w:p>
    <w:p w14:paraId="20D09AB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Επώνυμο,</w:t>
      </w:r>
    </w:p>
    <w:p w14:paraId="7DCBC5D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Όνομα,</w:t>
      </w:r>
    </w:p>
    <w:p w14:paraId="0D71391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Μάθημα,</w:t>
      </w:r>
    </w:p>
    <w:p w14:paraId="4BA7467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Κουίζ,</w:t>
      </w:r>
    </w:p>
    <w:p w14:paraId="6B476F1D"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(συνολικός χρόνος προσπάθειας από τον χρήστη)</w:t>
      </w:r>
    </w:p>
    <w:p w14:paraId="2E7E9F9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Προσπάθειες, (συνολικές προσπάθειες του χρήστη, ανακατευθύνει στις προσπάθειες των χρηστών)</w:t>
      </w:r>
    </w:p>
    <w:p w14:paraId="33E25636" w14:textId="77777777" w:rsidR="00B73A0F" w:rsidRDefault="00CF0043" w:rsidP="001C19B7">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Βαθμός, (μέσος βαθμός του χρήστη στο κουίζ)</w:t>
      </w:r>
    </w:p>
    <w:p w14:paraId="0CD8F702" w14:textId="77777777" w:rsidR="00B73A0F" w:rsidRDefault="00B73A0F" w:rsidP="001C19B7">
      <w:pPr>
        <w:pStyle w:val="breadcrumb-item"/>
        <w:rPr>
          <w:rFonts w:asciiTheme="minorHAnsi" w:hAnsiTheme="minorHAnsi" w:cstheme="minorHAnsi"/>
          <w:color w:val="000000" w:themeColor="text1"/>
        </w:rPr>
      </w:pPr>
    </w:p>
    <w:p w14:paraId="4A35F382" w14:textId="77777777" w:rsidR="00B73A0F" w:rsidRDefault="00B73A0F" w:rsidP="001C19B7">
      <w:pPr>
        <w:pStyle w:val="breadcrumb-item"/>
        <w:rPr>
          <w:rFonts w:asciiTheme="minorHAnsi" w:hAnsiTheme="minorHAnsi" w:cstheme="minorHAnsi"/>
          <w:color w:val="000000" w:themeColor="text1"/>
        </w:rPr>
      </w:pPr>
    </w:p>
    <w:p w14:paraId="263240BD" w14:textId="77777777" w:rsidR="00B73A0F" w:rsidRDefault="00B73A0F" w:rsidP="001C19B7">
      <w:pPr>
        <w:pStyle w:val="breadcrumb-item"/>
        <w:rPr>
          <w:rFonts w:asciiTheme="minorHAnsi" w:hAnsiTheme="minorHAnsi" w:cstheme="minorHAnsi"/>
          <w:color w:val="000000" w:themeColor="text1"/>
        </w:rPr>
      </w:pPr>
    </w:p>
    <w:p w14:paraId="6B62C179" w14:textId="3FDB3FDB" w:rsidR="00B73A0F" w:rsidRPr="00B73A0F" w:rsidRDefault="00B73A0F" w:rsidP="00B73A0F">
      <w:pPr>
        <w:pStyle w:val="a6"/>
        <w:rPr>
          <w:noProof/>
        </w:rPr>
      </w:pPr>
      <w:r>
        <w:rPr>
          <w:noProof/>
        </w:rPr>
        <w:t>Πίνακας Δεδομένων : Χρήστες.</w:t>
      </w:r>
    </w:p>
    <w:p w14:paraId="488EF4EA" w14:textId="7A88C10B" w:rsidR="00635759" w:rsidRPr="0003390A" w:rsidRDefault="00044AC4" w:rsidP="001C19B7">
      <w:pPr>
        <w:pStyle w:val="breadcrumb-item"/>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1516691E" wp14:editId="6DA6418A">
            <wp:extent cx="6115050" cy="4147185"/>
            <wp:effectExtent l="0" t="0" r="0" b="5715"/>
            <wp:docPr id="18657748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74844" name=""/>
                    <pic:cNvPicPr/>
                  </pic:nvPicPr>
                  <pic:blipFill>
                    <a:blip r:embed="rId30"/>
                    <a:stretch>
                      <a:fillRect/>
                    </a:stretch>
                  </pic:blipFill>
                  <pic:spPr>
                    <a:xfrm>
                      <a:off x="0" y="0"/>
                      <a:ext cx="6115050" cy="4147185"/>
                    </a:xfrm>
                    <a:prstGeom prst="rect">
                      <a:avLst/>
                    </a:prstGeom>
                  </pic:spPr>
                </pic:pic>
              </a:graphicData>
            </a:graphic>
          </wp:inline>
        </w:drawing>
      </w:r>
    </w:p>
    <w:p w14:paraId="32D00C51" w14:textId="77777777" w:rsidR="002C5491" w:rsidRPr="0003390A" w:rsidRDefault="002C5491" w:rsidP="001C19B7">
      <w:pPr>
        <w:rPr>
          <w:rFonts w:cstheme="minorHAnsi"/>
          <w:color w:val="000000" w:themeColor="text1"/>
        </w:rPr>
      </w:pPr>
    </w:p>
    <w:sectPr w:rsidR="002C5491" w:rsidRPr="0003390A" w:rsidSect="00B839C9">
      <w:headerReference w:type="default" r:id="rId31"/>
      <w:footerReference w:type="default" r:id="rId32"/>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00206" w14:textId="77777777" w:rsidR="00B839C9" w:rsidRDefault="00B839C9" w:rsidP="00A73962">
      <w:pPr>
        <w:spacing w:before="0" w:after="0" w:line="240" w:lineRule="auto"/>
      </w:pPr>
      <w:r>
        <w:separator/>
      </w:r>
    </w:p>
  </w:endnote>
  <w:endnote w:type="continuationSeparator" w:id="0">
    <w:p w14:paraId="1D986A46" w14:textId="77777777" w:rsidR="00B839C9" w:rsidRDefault="00B839C9"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6"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7" w:history="1">
                            <w:r w:rsidR="004C3627"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8"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9" w:history="1">
                      <w:r w:rsidR="004C3627"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7CA61" w14:textId="77777777" w:rsidR="00B839C9" w:rsidRDefault="00B839C9" w:rsidP="00A73962">
      <w:pPr>
        <w:spacing w:before="0" w:after="0" w:line="240" w:lineRule="auto"/>
      </w:pPr>
      <w:r>
        <w:separator/>
      </w:r>
    </w:p>
  </w:footnote>
  <w:footnote w:type="continuationSeparator" w:id="0">
    <w:p w14:paraId="748CECBE" w14:textId="77777777" w:rsidR="00B839C9" w:rsidRDefault="00B839C9"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5EF"/>
    <w:multiLevelType w:val="hybridMultilevel"/>
    <w:tmpl w:val="4E904D9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C45D32"/>
    <w:multiLevelType w:val="hybridMultilevel"/>
    <w:tmpl w:val="0862E7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215B44"/>
    <w:multiLevelType w:val="hybridMultilevel"/>
    <w:tmpl w:val="168C7D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2F480CC2"/>
    <w:multiLevelType w:val="hybridMultilevel"/>
    <w:tmpl w:val="424E0D9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31"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8"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2"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68722110"/>
    <w:multiLevelType w:val="hybridMultilevel"/>
    <w:tmpl w:val="E314F1F0"/>
    <w:lvl w:ilvl="0" w:tplc="0408000F">
      <w:start w:val="1"/>
      <w:numFmt w:val="decimal"/>
      <w:lvlText w:val="%1."/>
      <w:lvlJc w:val="left"/>
      <w:pPr>
        <w:ind w:left="720" w:hanging="360"/>
      </w:pPr>
    </w:lvl>
    <w:lvl w:ilvl="1" w:tplc="5A7E20CA">
      <w:numFmt w:val="bullet"/>
      <w:lvlText w:val=""/>
      <w:lvlJc w:val="left"/>
      <w:pPr>
        <w:ind w:left="1440" w:hanging="360"/>
      </w:pPr>
      <w:rPr>
        <w:rFonts w:ascii="Symbol" w:eastAsiaTheme="minorEastAsia" w:hAnsi="Symbol" w:cs="Segoe UI" w:hint="default"/>
      </w:rPr>
    </w:lvl>
    <w:lvl w:ilvl="2" w:tplc="41EA19C0">
      <w:numFmt w:val="bullet"/>
      <w:lvlText w:val="•"/>
      <w:lvlJc w:val="left"/>
      <w:pPr>
        <w:ind w:left="2700" w:hanging="720"/>
      </w:pPr>
      <w:rPr>
        <w:rFonts w:ascii="Segoe UI" w:eastAsiaTheme="minorEastAsia" w:hAnsi="Segoe UI" w:cs="Segoe UI"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A481996"/>
    <w:multiLevelType w:val="hybridMultilevel"/>
    <w:tmpl w:val="884E82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3"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4"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5"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1"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4"/>
  </w:num>
  <w:num w:numId="2" w16cid:durableId="1967080472">
    <w:abstractNumId w:val="50"/>
  </w:num>
  <w:num w:numId="3" w16cid:durableId="731738789">
    <w:abstractNumId w:val="4"/>
  </w:num>
  <w:num w:numId="4" w16cid:durableId="194932851">
    <w:abstractNumId w:val="30"/>
  </w:num>
  <w:num w:numId="5" w16cid:durableId="1247573622">
    <w:abstractNumId w:val="6"/>
  </w:num>
  <w:num w:numId="6" w16cid:durableId="1250886177">
    <w:abstractNumId w:val="54"/>
  </w:num>
  <w:num w:numId="7" w16cid:durableId="332027027">
    <w:abstractNumId w:val="53"/>
  </w:num>
  <w:num w:numId="8" w16cid:durableId="568002938">
    <w:abstractNumId w:val="1"/>
  </w:num>
  <w:num w:numId="9" w16cid:durableId="307170385">
    <w:abstractNumId w:val="63"/>
  </w:num>
  <w:num w:numId="10" w16cid:durableId="891623623">
    <w:abstractNumId w:val="16"/>
  </w:num>
  <w:num w:numId="11" w16cid:durableId="836188763">
    <w:abstractNumId w:val="56"/>
  </w:num>
  <w:num w:numId="12" w16cid:durableId="1809470985">
    <w:abstractNumId w:val="35"/>
  </w:num>
  <w:num w:numId="13" w16cid:durableId="334890725">
    <w:abstractNumId w:val="60"/>
  </w:num>
  <w:num w:numId="14" w16cid:durableId="1693413001">
    <w:abstractNumId w:val="8"/>
  </w:num>
  <w:num w:numId="15" w16cid:durableId="19013060">
    <w:abstractNumId w:val="18"/>
  </w:num>
  <w:num w:numId="16" w16cid:durableId="335573688">
    <w:abstractNumId w:val="52"/>
  </w:num>
  <w:num w:numId="17" w16cid:durableId="2058628702">
    <w:abstractNumId w:val="26"/>
  </w:num>
  <w:num w:numId="18" w16cid:durableId="488254995">
    <w:abstractNumId w:val="43"/>
  </w:num>
  <w:num w:numId="19" w16cid:durableId="1352493813">
    <w:abstractNumId w:val="24"/>
  </w:num>
  <w:num w:numId="20" w16cid:durableId="1995448578">
    <w:abstractNumId w:val="37"/>
  </w:num>
  <w:num w:numId="21" w16cid:durableId="1944877694">
    <w:abstractNumId w:val="31"/>
  </w:num>
  <w:num w:numId="22" w16cid:durableId="1937519349">
    <w:abstractNumId w:val="21"/>
  </w:num>
  <w:num w:numId="23" w16cid:durableId="940995160">
    <w:abstractNumId w:val="38"/>
  </w:num>
  <w:num w:numId="24" w16cid:durableId="1912154826">
    <w:abstractNumId w:val="20"/>
  </w:num>
  <w:num w:numId="25" w16cid:durableId="1140268583">
    <w:abstractNumId w:val="11"/>
  </w:num>
  <w:num w:numId="26" w16cid:durableId="1406688235">
    <w:abstractNumId w:val="28"/>
  </w:num>
  <w:num w:numId="27" w16cid:durableId="290523120">
    <w:abstractNumId w:val="46"/>
  </w:num>
  <w:num w:numId="28" w16cid:durableId="942690574">
    <w:abstractNumId w:val="58"/>
  </w:num>
  <w:num w:numId="29" w16cid:durableId="1557425184">
    <w:abstractNumId w:val="41"/>
  </w:num>
  <w:num w:numId="30" w16cid:durableId="1619407260">
    <w:abstractNumId w:val="48"/>
  </w:num>
  <w:num w:numId="31" w16cid:durableId="1014038996">
    <w:abstractNumId w:val="62"/>
  </w:num>
  <w:num w:numId="32" w16cid:durableId="1295912992">
    <w:abstractNumId w:val="59"/>
  </w:num>
  <w:num w:numId="33" w16cid:durableId="180357954">
    <w:abstractNumId w:val="33"/>
  </w:num>
  <w:num w:numId="34" w16cid:durableId="1499809603">
    <w:abstractNumId w:val="44"/>
  </w:num>
  <w:num w:numId="35" w16cid:durableId="197409980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5"/>
  </w:num>
  <w:num w:numId="38" w16cid:durableId="1263106099">
    <w:abstractNumId w:val="66"/>
  </w:num>
  <w:num w:numId="39" w16cid:durableId="1778910422">
    <w:abstractNumId w:val="15"/>
  </w:num>
  <w:num w:numId="40" w16cid:durableId="447965314">
    <w:abstractNumId w:val="25"/>
  </w:num>
  <w:num w:numId="41" w16cid:durableId="656304885">
    <w:abstractNumId w:val="3"/>
  </w:num>
  <w:num w:numId="42" w16cid:durableId="1378360124">
    <w:abstractNumId w:val="55"/>
  </w:num>
  <w:num w:numId="43" w16cid:durableId="2035229308">
    <w:abstractNumId w:val="7"/>
  </w:num>
  <w:num w:numId="44" w16cid:durableId="924919349">
    <w:abstractNumId w:val="67"/>
  </w:num>
  <w:num w:numId="45" w16cid:durableId="854490906">
    <w:abstractNumId w:val="39"/>
  </w:num>
  <w:num w:numId="46" w16cid:durableId="1280333180">
    <w:abstractNumId w:val="36"/>
  </w:num>
  <w:num w:numId="47" w16cid:durableId="1045525635">
    <w:abstractNumId w:val="42"/>
  </w:num>
  <w:num w:numId="48" w16cid:durableId="890115214">
    <w:abstractNumId w:val="32"/>
  </w:num>
  <w:num w:numId="49" w16cid:durableId="982806885">
    <w:abstractNumId w:val="51"/>
  </w:num>
  <w:num w:numId="50" w16cid:durableId="1542748198">
    <w:abstractNumId w:val="57"/>
  </w:num>
  <w:num w:numId="51" w16cid:durableId="333608134">
    <w:abstractNumId w:val="40"/>
  </w:num>
  <w:num w:numId="52" w16cid:durableId="726997740">
    <w:abstractNumId w:val="27"/>
  </w:num>
  <w:num w:numId="53" w16cid:durableId="1998531266">
    <w:abstractNumId w:val="2"/>
  </w:num>
  <w:num w:numId="54" w16cid:durableId="217397388">
    <w:abstractNumId w:val="22"/>
  </w:num>
  <w:num w:numId="55" w16cid:durableId="129397901">
    <w:abstractNumId w:val="61"/>
  </w:num>
  <w:num w:numId="56" w16cid:durableId="745416878">
    <w:abstractNumId w:val="34"/>
  </w:num>
  <w:num w:numId="57" w16cid:durableId="842359765">
    <w:abstractNumId w:val="9"/>
  </w:num>
  <w:num w:numId="58" w16cid:durableId="1415857045">
    <w:abstractNumId w:val="68"/>
  </w:num>
  <w:num w:numId="59" w16cid:durableId="1983927758">
    <w:abstractNumId w:val="23"/>
  </w:num>
  <w:num w:numId="60" w16cid:durableId="791899514">
    <w:abstractNumId w:val="29"/>
  </w:num>
  <w:num w:numId="61" w16cid:durableId="1430546747">
    <w:abstractNumId w:val="64"/>
  </w:num>
  <w:num w:numId="62" w16cid:durableId="1646087762">
    <w:abstractNumId w:val="14"/>
  </w:num>
  <w:num w:numId="63" w16cid:durableId="1995908055">
    <w:abstractNumId w:val="12"/>
  </w:num>
  <w:num w:numId="64" w16cid:durableId="1220242604">
    <w:abstractNumId w:val="10"/>
  </w:num>
  <w:num w:numId="65" w16cid:durableId="111754102">
    <w:abstractNumId w:val="69"/>
  </w:num>
  <w:num w:numId="66" w16cid:durableId="1802842087">
    <w:abstractNumId w:val="19"/>
  </w:num>
  <w:num w:numId="67" w16cid:durableId="686830357">
    <w:abstractNumId w:val="47"/>
  </w:num>
  <w:num w:numId="68" w16cid:durableId="1945310078">
    <w:abstractNumId w:val="0"/>
  </w:num>
  <w:num w:numId="69" w16cid:durableId="1086421975">
    <w:abstractNumId w:val="17"/>
  </w:num>
  <w:num w:numId="70" w16cid:durableId="372384743">
    <w:abstractNumId w:val="5"/>
  </w:num>
  <w:num w:numId="71" w16cid:durableId="1410883704">
    <w:abstractNumId w:val="13"/>
  </w:num>
  <w:num w:numId="72" w16cid:durableId="524640398">
    <w:abstractNumId w:val="45"/>
  </w:num>
  <w:num w:numId="73" w16cid:durableId="991834157">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16DB3"/>
    <w:rsid w:val="000204C2"/>
    <w:rsid w:val="000209D0"/>
    <w:rsid w:val="00024385"/>
    <w:rsid w:val="000302A4"/>
    <w:rsid w:val="00031A04"/>
    <w:rsid w:val="00033710"/>
    <w:rsid w:val="0003390A"/>
    <w:rsid w:val="00042D3D"/>
    <w:rsid w:val="00044AC4"/>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845D0"/>
    <w:rsid w:val="00091C50"/>
    <w:rsid w:val="0009327F"/>
    <w:rsid w:val="000946AE"/>
    <w:rsid w:val="0009513C"/>
    <w:rsid w:val="0009657B"/>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7433"/>
    <w:rsid w:val="00107E7E"/>
    <w:rsid w:val="00114A37"/>
    <w:rsid w:val="001238E1"/>
    <w:rsid w:val="00123DBB"/>
    <w:rsid w:val="0012744E"/>
    <w:rsid w:val="001326AD"/>
    <w:rsid w:val="00132D54"/>
    <w:rsid w:val="001357DB"/>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45E8"/>
    <w:rsid w:val="00235EC2"/>
    <w:rsid w:val="00236E81"/>
    <w:rsid w:val="002414E5"/>
    <w:rsid w:val="002458A0"/>
    <w:rsid w:val="002548A7"/>
    <w:rsid w:val="00255431"/>
    <w:rsid w:val="00256F61"/>
    <w:rsid w:val="00267C0B"/>
    <w:rsid w:val="002779AD"/>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3BDB"/>
    <w:rsid w:val="003148EB"/>
    <w:rsid w:val="003219F9"/>
    <w:rsid w:val="003337A6"/>
    <w:rsid w:val="003353E3"/>
    <w:rsid w:val="00335DDB"/>
    <w:rsid w:val="00336EA4"/>
    <w:rsid w:val="00340103"/>
    <w:rsid w:val="00340A2A"/>
    <w:rsid w:val="00342C14"/>
    <w:rsid w:val="00343040"/>
    <w:rsid w:val="00344833"/>
    <w:rsid w:val="00350161"/>
    <w:rsid w:val="0035178B"/>
    <w:rsid w:val="003569C3"/>
    <w:rsid w:val="00356B31"/>
    <w:rsid w:val="0035723B"/>
    <w:rsid w:val="00360CE9"/>
    <w:rsid w:val="00362B60"/>
    <w:rsid w:val="003630DC"/>
    <w:rsid w:val="00365303"/>
    <w:rsid w:val="00366CD8"/>
    <w:rsid w:val="003705F8"/>
    <w:rsid w:val="00370FB2"/>
    <w:rsid w:val="003714AE"/>
    <w:rsid w:val="00371DE0"/>
    <w:rsid w:val="00373558"/>
    <w:rsid w:val="00382375"/>
    <w:rsid w:val="00382554"/>
    <w:rsid w:val="00383710"/>
    <w:rsid w:val="00385DC3"/>
    <w:rsid w:val="00386298"/>
    <w:rsid w:val="00386DF9"/>
    <w:rsid w:val="003916CB"/>
    <w:rsid w:val="00392EE7"/>
    <w:rsid w:val="00393A8B"/>
    <w:rsid w:val="003971A3"/>
    <w:rsid w:val="003A793C"/>
    <w:rsid w:val="003B3C44"/>
    <w:rsid w:val="003B55F7"/>
    <w:rsid w:val="003B5A2B"/>
    <w:rsid w:val="003C112F"/>
    <w:rsid w:val="003C7A0C"/>
    <w:rsid w:val="003D18CE"/>
    <w:rsid w:val="003D4823"/>
    <w:rsid w:val="003D74A2"/>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F14"/>
    <w:rsid w:val="00462A87"/>
    <w:rsid w:val="00465936"/>
    <w:rsid w:val="004664CE"/>
    <w:rsid w:val="0047046F"/>
    <w:rsid w:val="0047061E"/>
    <w:rsid w:val="004715C5"/>
    <w:rsid w:val="00473232"/>
    <w:rsid w:val="004749E1"/>
    <w:rsid w:val="00480437"/>
    <w:rsid w:val="00481D47"/>
    <w:rsid w:val="00483BB3"/>
    <w:rsid w:val="00485101"/>
    <w:rsid w:val="004963BB"/>
    <w:rsid w:val="004A01E5"/>
    <w:rsid w:val="004A2E70"/>
    <w:rsid w:val="004A5036"/>
    <w:rsid w:val="004A6467"/>
    <w:rsid w:val="004A7952"/>
    <w:rsid w:val="004B66F8"/>
    <w:rsid w:val="004B6B3F"/>
    <w:rsid w:val="004C0C11"/>
    <w:rsid w:val="004C25F2"/>
    <w:rsid w:val="004C3627"/>
    <w:rsid w:val="004C45EF"/>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2F7F"/>
    <w:rsid w:val="00521588"/>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630E"/>
    <w:rsid w:val="005B75DB"/>
    <w:rsid w:val="005B77D3"/>
    <w:rsid w:val="005C02DE"/>
    <w:rsid w:val="005C087B"/>
    <w:rsid w:val="005C0D38"/>
    <w:rsid w:val="005C0F38"/>
    <w:rsid w:val="005C2210"/>
    <w:rsid w:val="005C51D7"/>
    <w:rsid w:val="005C77DA"/>
    <w:rsid w:val="005D01EC"/>
    <w:rsid w:val="005D6E12"/>
    <w:rsid w:val="006038A9"/>
    <w:rsid w:val="00603C0D"/>
    <w:rsid w:val="00605984"/>
    <w:rsid w:val="006062D2"/>
    <w:rsid w:val="0061036A"/>
    <w:rsid w:val="00610BC7"/>
    <w:rsid w:val="006118D3"/>
    <w:rsid w:val="006137F0"/>
    <w:rsid w:val="00614EB2"/>
    <w:rsid w:val="006177F7"/>
    <w:rsid w:val="0061783A"/>
    <w:rsid w:val="006179B1"/>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8013A"/>
    <w:rsid w:val="007828A9"/>
    <w:rsid w:val="00785819"/>
    <w:rsid w:val="00787FA0"/>
    <w:rsid w:val="00791A35"/>
    <w:rsid w:val="00794B4E"/>
    <w:rsid w:val="00794E61"/>
    <w:rsid w:val="00795295"/>
    <w:rsid w:val="007A00BB"/>
    <w:rsid w:val="007A3104"/>
    <w:rsid w:val="007A5D35"/>
    <w:rsid w:val="007A6C76"/>
    <w:rsid w:val="007B33B4"/>
    <w:rsid w:val="007B4C23"/>
    <w:rsid w:val="007B5B5C"/>
    <w:rsid w:val="007B736D"/>
    <w:rsid w:val="007C01D4"/>
    <w:rsid w:val="007C5C5E"/>
    <w:rsid w:val="007C6C4D"/>
    <w:rsid w:val="007C70B4"/>
    <w:rsid w:val="007D000A"/>
    <w:rsid w:val="007D4DEE"/>
    <w:rsid w:val="007D6B18"/>
    <w:rsid w:val="007E0D89"/>
    <w:rsid w:val="007E5431"/>
    <w:rsid w:val="007E7407"/>
    <w:rsid w:val="007F1C36"/>
    <w:rsid w:val="007F3D33"/>
    <w:rsid w:val="007F4514"/>
    <w:rsid w:val="008009FD"/>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1FF"/>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D695A"/>
    <w:rsid w:val="008E6AB3"/>
    <w:rsid w:val="008E74C9"/>
    <w:rsid w:val="008F27E2"/>
    <w:rsid w:val="00901334"/>
    <w:rsid w:val="00901EAE"/>
    <w:rsid w:val="00905B1F"/>
    <w:rsid w:val="009074FB"/>
    <w:rsid w:val="0091088D"/>
    <w:rsid w:val="0091534A"/>
    <w:rsid w:val="0091646C"/>
    <w:rsid w:val="00916959"/>
    <w:rsid w:val="00920028"/>
    <w:rsid w:val="009217C3"/>
    <w:rsid w:val="00924E38"/>
    <w:rsid w:val="00926057"/>
    <w:rsid w:val="00930ECB"/>
    <w:rsid w:val="00933ED6"/>
    <w:rsid w:val="009352DE"/>
    <w:rsid w:val="0094281D"/>
    <w:rsid w:val="00952A42"/>
    <w:rsid w:val="009532FF"/>
    <w:rsid w:val="009557BB"/>
    <w:rsid w:val="009615ED"/>
    <w:rsid w:val="00961913"/>
    <w:rsid w:val="009651AF"/>
    <w:rsid w:val="00967367"/>
    <w:rsid w:val="00967485"/>
    <w:rsid w:val="00970801"/>
    <w:rsid w:val="00975BF5"/>
    <w:rsid w:val="00975C93"/>
    <w:rsid w:val="00976404"/>
    <w:rsid w:val="00977BE2"/>
    <w:rsid w:val="00982945"/>
    <w:rsid w:val="00983A41"/>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7B62"/>
    <w:rsid w:val="009D0D77"/>
    <w:rsid w:val="009D565B"/>
    <w:rsid w:val="009E1C68"/>
    <w:rsid w:val="009E286C"/>
    <w:rsid w:val="009E3DBD"/>
    <w:rsid w:val="009E5F48"/>
    <w:rsid w:val="009E6B26"/>
    <w:rsid w:val="009E722F"/>
    <w:rsid w:val="009F328A"/>
    <w:rsid w:val="009F7967"/>
    <w:rsid w:val="00A00991"/>
    <w:rsid w:val="00A02D7B"/>
    <w:rsid w:val="00A11D6A"/>
    <w:rsid w:val="00A11FD1"/>
    <w:rsid w:val="00A126B4"/>
    <w:rsid w:val="00A139A8"/>
    <w:rsid w:val="00A143BC"/>
    <w:rsid w:val="00A235E7"/>
    <w:rsid w:val="00A237CB"/>
    <w:rsid w:val="00A32410"/>
    <w:rsid w:val="00A3361E"/>
    <w:rsid w:val="00A33ADC"/>
    <w:rsid w:val="00A33CDC"/>
    <w:rsid w:val="00A35B22"/>
    <w:rsid w:val="00A455C1"/>
    <w:rsid w:val="00A46DAC"/>
    <w:rsid w:val="00A5151F"/>
    <w:rsid w:val="00A53B98"/>
    <w:rsid w:val="00A558D2"/>
    <w:rsid w:val="00A7040F"/>
    <w:rsid w:val="00A709FA"/>
    <w:rsid w:val="00A73894"/>
    <w:rsid w:val="00A73962"/>
    <w:rsid w:val="00A76567"/>
    <w:rsid w:val="00A774D8"/>
    <w:rsid w:val="00A829EA"/>
    <w:rsid w:val="00A830CA"/>
    <w:rsid w:val="00A84CB5"/>
    <w:rsid w:val="00A94D0D"/>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F3641"/>
    <w:rsid w:val="00AF4D45"/>
    <w:rsid w:val="00AF7251"/>
    <w:rsid w:val="00B00560"/>
    <w:rsid w:val="00B00AA5"/>
    <w:rsid w:val="00B02DBF"/>
    <w:rsid w:val="00B066C5"/>
    <w:rsid w:val="00B12F05"/>
    <w:rsid w:val="00B13665"/>
    <w:rsid w:val="00B13FAB"/>
    <w:rsid w:val="00B15A4C"/>
    <w:rsid w:val="00B23BF0"/>
    <w:rsid w:val="00B321B6"/>
    <w:rsid w:val="00B33FA2"/>
    <w:rsid w:val="00B361FE"/>
    <w:rsid w:val="00B4298B"/>
    <w:rsid w:val="00B46C2B"/>
    <w:rsid w:val="00B5008D"/>
    <w:rsid w:val="00B52BF0"/>
    <w:rsid w:val="00B55B7A"/>
    <w:rsid w:val="00B571B4"/>
    <w:rsid w:val="00B6018B"/>
    <w:rsid w:val="00B601A1"/>
    <w:rsid w:val="00B632EE"/>
    <w:rsid w:val="00B649BF"/>
    <w:rsid w:val="00B64CF6"/>
    <w:rsid w:val="00B650F4"/>
    <w:rsid w:val="00B65A30"/>
    <w:rsid w:val="00B66471"/>
    <w:rsid w:val="00B66E17"/>
    <w:rsid w:val="00B73A0F"/>
    <w:rsid w:val="00B74C90"/>
    <w:rsid w:val="00B8048C"/>
    <w:rsid w:val="00B82A3D"/>
    <w:rsid w:val="00B8359D"/>
    <w:rsid w:val="00B839C9"/>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6A5C"/>
    <w:rsid w:val="00BD775C"/>
    <w:rsid w:val="00BE0D77"/>
    <w:rsid w:val="00BE10DB"/>
    <w:rsid w:val="00BE529D"/>
    <w:rsid w:val="00BE5B75"/>
    <w:rsid w:val="00BE74A6"/>
    <w:rsid w:val="00BE7522"/>
    <w:rsid w:val="00BF0204"/>
    <w:rsid w:val="00BF2A09"/>
    <w:rsid w:val="00BF51D5"/>
    <w:rsid w:val="00C02FCF"/>
    <w:rsid w:val="00C14AD0"/>
    <w:rsid w:val="00C16FC6"/>
    <w:rsid w:val="00C208AD"/>
    <w:rsid w:val="00C24629"/>
    <w:rsid w:val="00C256F6"/>
    <w:rsid w:val="00C3124E"/>
    <w:rsid w:val="00C337C7"/>
    <w:rsid w:val="00C351FA"/>
    <w:rsid w:val="00C36745"/>
    <w:rsid w:val="00C42371"/>
    <w:rsid w:val="00C51242"/>
    <w:rsid w:val="00C544D3"/>
    <w:rsid w:val="00C577A0"/>
    <w:rsid w:val="00C60545"/>
    <w:rsid w:val="00C62012"/>
    <w:rsid w:val="00C648AF"/>
    <w:rsid w:val="00C67E6F"/>
    <w:rsid w:val="00C73431"/>
    <w:rsid w:val="00C74495"/>
    <w:rsid w:val="00C809D5"/>
    <w:rsid w:val="00C86D6F"/>
    <w:rsid w:val="00C8720B"/>
    <w:rsid w:val="00C9264A"/>
    <w:rsid w:val="00C9646F"/>
    <w:rsid w:val="00C97B1F"/>
    <w:rsid w:val="00CA0A48"/>
    <w:rsid w:val="00CA0E08"/>
    <w:rsid w:val="00CA0F7B"/>
    <w:rsid w:val="00CA1273"/>
    <w:rsid w:val="00CA2AE1"/>
    <w:rsid w:val="00CA61B6"/>
    <w:rsid w:val="00CA6F04"/>
    <w:rsid w:val="00CB79B1"/>
    <w:rsid w:val="00CC080B"/>
    <w:rsid w:val="00CC1B57"/>
    <w:rsid w:val="00CC315D"/>
    <w:rsid w:val="00CC3D9D"/>
    <w:rsid w:val="00CC69D6"/>
    <w:rsid w:val="00CD1A91"/>
    <w:rsid w:val="00CE056A"/>
    <w:rsid w:val="00CE5EDF"/>
    <w:rsid w:val="00CE661A"/>
    <w:rsid w:val="00CF0043"/>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37DAD"/>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786"/>
    <w:rsid w:val="00DC2A3F"/>
    <w:rsid w:val="00DC2F56"/>
    <w:rsid w:val="00DC2FA0"/>
    <w:rsid w:val="00DC3E82"/>
    <w:rsid w:val="00DC44EC"/>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4106"/>
    <w:rsid w:val="00E37385"/>
    <w:rsid w:val="00E4282D"/>
    <w:rsid w:val="00E4415E"/>
    <w:rsid w:val="00E45EA5"/>
    <w:rsid w:val="00E52810"/>
    <w:rsid w:val="00E542EA"/>
    <w:rsid w:val="00E55AE6"/>
    <w:rsid w:val="00E55D74"/>
    <w:rsid w:val="00E57012"/>
    <w:rsid w:val="00E57034"/>
    <w:rsid w:val="00E60C99"/>
    <w:rsid w:val="00E62CB7"/>
    <w:rsid w:val="00E66F55"/>
    <w:rsid w:val="00E67918"/>
    <w:rsid w:val="00E723AF"/>
    <w:rsid w:val="00E75F5C"/>
    <w:rsid w:val="00E76694"/>
    <w:rsid w:val="00E77496"/>
    <w:rsid w:val="00E8185B"/>
    <w:rsid w:val="00E834F4"/>
    <w:rsid w:val="00E8394E"/>
    <w:rsid w:val="00E85661"/>
    <w:rsid w:val="00E91148"/>
    <w:rsid w:val="00EA2296"/>
    <w:rsid w:val="00EA2AB5"/>
    <w:rsid w:val="00EA4346"/>
    <w:rsid w:val="00EA51D4"/>
    <w:rsid w:val="00EA6114"/>
    <w:rsid w:val="00EB0490"/>
    <w:rsid w:val="00EB1534"/>
    <w:rsid w:val="00EB2C09"/>
    <w:rsid w:val="00EB2F7C"/>
    <w:rsid w:val="00EB4008"/>
    <w:rsid w:val="00EB52FF"/>
    <w:rsid w:val="00EB6631"/>
    <w:rsid w:val="00EB788C"/>
    <w:rsid w:val="00EB7FDA"/>
    <w:rsid w:val="00EC2C1C"/>
    <w:rsid w:val="00EC2E41"/>
    <w:rsid w:val="00EC531D"/>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657"/>
    <w:rsid w:val="00F25DD1"/>
    <w:rsid w:val="00F27F6F"/>
    <w:rsid w:val="00F34EDC"/>
    <w:rsid w:val="00F35008"/>
    <w:rsid w:val="00F40B62"/>
    <w:rsid w:val="00F43835"/>
    <w:rsid w:val="00F46643"/>
    <w:rsid w:val="00F51E95"/>
    <w:rsid w:val="00F55D8C"/>
    <w:rsid w:val="00F56D69"/>
    <w:rsid w:val="00F57A2B"/>
    <w:rsid w:val="00F65497"/>
    <w:rsid w:val="00F664B9"/>
    <w:rsid w:val="00F672C0"/>
    <w:rsid w:val="00F6749E"/>
    <w:rsid w:val="00F6779F"/>
    <w:rsid w:val="00F70BD9"/>
    <w:rsid w:val="00F713D0"/>
    <w:rsid w:val="00F73A00"/>
    <w:rsid w:val="00F835CE"/>
    <w:rsid w:val="00F85DD9"/>
    <w:rsid w:val="00F85F10"/>
    <w:rsid w:val="00F869BA"/>
    <w:rsid w:val="00F90171"/>
    <w:rsid w:val="00F948CB"/>
    <w:rsid w:val="00FA3700"/>
    <w:rsid w:val="00FA713E"/>
    <w:rsid w:val="00FB0226"/>
    <w:rsid w:val="00FB0FCD"/>
    <w:rsid w:val="00FB13B5"/>
    <w:rsid w:val="00FB2918"/>
    <w:rsid w:val="00FB49EE"/>
    <w:rsid w:val="00FC0B24"/>
    <w:rsid w:val="00FC667A"/>
    <w:rsid w:val="00FD2B9E"/>
    <w:rsid w:val="00FD539C"/>
    <w:rsid w:val="00FD544B"/>
    <w:rsid w:val="00FE0ED0"/>
    <w:rsid w:val="00FE0F43"/>
    <w:rsid w:val="00FE48C1"/>
    <w:rsid w:val="00FE4CB0"/>
    <w:rsid w:val="00FE6F87"/>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373919980">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5.png"/><Relationship Id="rId7" Type="http://schemas.openxmlformats.org/officeDocument/2006/relationships/hyperlink" Target="mailto:info@wideservices.gr" TargetMode="External"/><Relationship Id="rId2" Type="http://schemas.openxmlformats.org/officeDocument/2006/relationships/image" Target="media/image24.jpeg"/><Relationship Id="rId1" Type="http://schemas.openxmlformats.org/officeDocument/2006/relationships/image" Target="media/image23.png"/><Relationship Id="rId6" Type="http://schemas.openxmlformats.org/officeDocument/2006/relationships/hyperlink" Target="http://www.widedservices.gr" TargetMode="External"/><Relationship Id="rId5" Type="http://schemas.openxmlformats.org/officeDocument/2006/relationships/image" Target="media/image27.png"/><Relationship Id="rId4" Type="http://schemas.openxmlformats.org/officeDocument/2006/relationships/image" Target="media/image26.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2.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3.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19</Pages>
  <Words>1960</Words>
  <Characters>10590</Characters>
  <Application>Microsoft Office Word</Application>
  <DocSecurity>0</DocSecurity>
  <Lines>88</Lines>
  <Paragraphs>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2024-01-26T07:14:00Z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